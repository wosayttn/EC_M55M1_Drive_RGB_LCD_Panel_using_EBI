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proofErr w:type="spellEnd"/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404E5C4B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404E5C4B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3B59CF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CC16D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CC16D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CC16D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4234AB3A" w:rsidR="00C5011D" w:rsidRPr="004242C1" w:rsidRDefault="00CC16D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RGB LCD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CC16D5">
              <w:rPr>
                <w:rFonts w:eastAsia="SimSun" w:cs="Arial"/>
                <w:lang w:eastAsia="zh-CN"/>
              </w:rPr>
              <w:t>BSP</w:t>
            </w:r>
            <w:r w:rsidRPr="00CC16D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60A74E56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14A78201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NuMicro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CC16D5">
        <w:rPr>
          <w:rFonts w:eastAsia="SimSun"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system design.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3A80EEC4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0BB443B9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618D507A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CC16D5" w:rsidRPr="00CC16D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FB160E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概述</w:t>
      </w:r>
    </w:p>
    <w:p w14:paraId="2C211B51" w14:textId="44EEA107" w:rsidR="00ED1C77" w:rsidRDefault="00CC16D5" w:rsidP="00ED1C77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一般常用于微控制器的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屏幕接口为</w:t>
      </w:r>
      <w:r w:rsidRPr="00CC16D5">
        <w:rPr>
          <w:rFonts w:eastAsia="SimSun"/>
          <w:lang w:eastAsia="zh-CN"/>
        </w:rPr>
        <w:t>MPU-type LCD</w:t>
      </w:r>
      <w:r w:rsidRPr="00CC16D5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CC16D5">
        <w:rPr>
          <w:rFonts w:eastAsia="SimSun" w:hint="eastAsia"/>
          <w:lang w:eastAsia="zh-CN"/>
        </w:rPr>
        <w:t>以致于</w:t>
      </w:r>
      <w:proofErr w:type="gramEnd"/>
      <w:r w:rsidRPr="00CC16D5">
        <w:rPr>
          <w:rFonts w:eastAsia="SimSun" w:hint="eastAsia"/>
          <w:lang w:eastAsia="zh-CN"/>
        </w:rPr>
        <w:t>价格高于同步信号</w:t>
      </w:r>
      <w:r w:rsidRPr="00CC16D5">
        <w:rPr>
          <w:rFonts w:eastAsia="SimSun"/>
          <w:lang w:eastAsia="zh-CN"/>
        </w:rPr>
        <w:t>(Sync-Type) LCD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lang w:eastAsia="zh-CN"/>
        </w:rPr>
        <w:t xml:space="preserve"> (</w:t>
      </w:r>
      <w:r w:rsidRPr="00CC16D5">
        <w:rPr>
          <w:rFonts w:eastAsia="SimSun" w:hint="eastAsia"/>
          <w:lang w:eastAsia="zh-CN"/>
        </w:rPr>
        <w:t>可参阅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。本范例程序代码使用</w:t>
      </w:r>
      <w:r w:rsidRPr="00CC16D5">
        <w:rPr>
          <w:rFonts w:eastAsia="SimSun"/>
          <w:lang w:eastAsia="zh-CN"/>
        </w:rPr>
        <w:t xml:space="preserve"> M55M1 </w:t>
      </w:r>
      <w:r w:rsidRPr="00CC16D5">
        <w:rPr>
          <w:rFonts w:eastAsia="SimSun" w:hint="eastAsia"/>
          <w:lang w:eastAsia="zh-CN"/>
        </w:rPr>
        <w:t>系列支持的</w:t>
      </w:r>
      <w:r w:rsidRPr="00CC16D5">
        <w:rPr>
          <w:rFonts w:eastAsia="SimSun"/>
          <w:lang w:eastAsia="zh-CN"/>
        </w:rPr>
        <w:t xml:space="preserve"> EBI </w:t>
      </w:r>
      <w:r w:rsidRPr="00CC16D5">
        <w:rPr>
          <w:rFonts w:eastAsia="SimSun" w:hint="eastAsia"/>
          <w:lang w:eastAsia="zh-CN"/>
        </w:rPr>
        <w:t>传输接口，并搭配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控制器，实现自我刷新画面功能，以驱动同步信号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_Ref192266151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5B9DAE44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E6ED97A" w:rsidR="00DB26F5" w:rsidRDefault="00CC16D5" w:rsidP="0074600C">
      <w:pPr>
        <w:pStyle w:val="Caption"/>
        <w:rPr>
          <w:rFonts w:cs="Arial"/>
          <w:szCs w:val="24"/>
          <w:lang w:eastAsia="zh-CN"/>
        </w:rPr>
      </w:pPr>
      <w:bookmarkStart w:id="2" w:name="_Ref192266151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bookmarkEnd w:id="2"/>
      <w:r w:rsidRPr="00CC16D5">
        <w:rPr>
          <w:rFonts w:eastAsia="SimSun"/>
          <w:lang w:eastAsia="zh-CN"/>
        </w:rPr>
        <w:t xml:space="preserve"> EBI</w:t>
      </w:r>
      <w:r w:rsidRPr="00CC16D5">
        <w:rPr>
          <w:rFonts w:eastAsia="SimSun" w:cs="Arial" w:hint="eastAsia"/>
          <w:szCs w:val="24"/>
          <w:lang w:eastAsia="zh-CN"/>
        </w:rPr>
        <w:t>驱动</w:t>
      </w:r>
      <w:r w:rsidRPr="00CC16D5">
        <w:rPr>
          <w:rFonts w:eastAsia="SimSun" w:hint="eastAsia"/>
          <w:lang w:eastAsia="zh-CN"/>
        </w:rPr>
        <w:t>同步信号</w:t>
      </w:r>
      <w:r w:rsidRPr="00CC16D5">
        <w:rPr>
          <w:rFonts w:eastAsia="SimSun" w:cs="Arial"/>
          <w:szCs w:val="24"/>
          <w:lang w:eastAsia="zh-CN"/>
        </w:rPr>
        <w:t>LCD</w:t>
      </w:r>
      <w:r w:rsidRPr="00CC16D5">
        <w:rPr>
          <w:rFonts w:eastAsia="SimSun" w:cs="Arial" w:hint="eastAsia"/>
          <w:szCs w:val="24"/>
          <w:lang w:eastAsia="zh-CN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7BC1D6FA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6C1C0367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6C71A82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060" w:type="dxa"/>
            <w:vAlign w:val="center"/>
          </w:tcPr>
          <w:p w14:paraId="248729F5" w14:textId="463D47E5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EBI i80 </w:t>
            </w:r>
            <w:r w:rsidRPr="00CC16D5">
              <w:rPr>
                <w:rFonts w:eastAsia="SimSun" w:hint="eastAsia"/>
                <w:sz w:val="20"/>
                <w:lang w:eastAsia="zh-CN"/>
              </w:rPr>
              <w:t>接口或</w:t>
            </w:r>
            <w:r w:rsidRPr="00CC16D5">
              <w:rPr>
                <w:rFonts w:eastAsia="SimSun"/>
                <w:sz w:val="20"/>
                <w:lang w:eastAsia="zh-CN"/>
              </w:rPr>
              <w:t xml:space="preserve"> SPI </w:t>
            </w:r>
            <w:r w:rsidRPr="00CC16D5">
              <w:rPr>
                <w:rFonts w:eastAsia="SimSun" w:hint="eastAsia"/>
                <w:sz w:val="20"/>
                <w:lang w:eastAsia="zh-CN"/>
              </w:rPr>
              <w:t>进行指令操作和影像数据的传输</w:t>
            </w:r>
          </w:p>
        </w:tc>
        <w:tc>
          <w:tcPr>
            <w:tcW w:w="3150" w:type="dxa"/>
            <w:vAlign w:val="center"/>
          </w:tcPr>
          <w:p w14:paraId="70616C8D" w14:textId="6EE749C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RGB </w:t>
            </w:r>
            <w:r w:rsidRPr="00CC16D5">
              <w:rPr>
                <w:rFonts w:eastAsia="SimSun" w:hint="eastAsia"/>
                <w:sz w:val="20"/>
                <w:lang w:eastAsia="zh-CN"/>
              </w:rPr>
              <w:t>与同步信号来显示影像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BBC9A7C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060" w:type="dxa"/>
            <w:vAlign w:val="center"/>
          </w:tcPr>
          <w:p w14:paraId="543C2F6B" w14:textId="6CCE3E1A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61BFE1E1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13ABD2F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适用场合</w:t>
            </w:r>
          </w:p>
        </w:tc>
        <w:tc>
          <w:tcPr>
            <w:tcW w:w="3060" w:type="dxa"/>
            <w:vAlign w:val="center"/>
          </w:tcPr>
          <w:p w14:paraId="5E814379" w14:textId="68A7ACB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适合静态画面或小量变动画面</w:t>
            </w:r>
          </w:p>
        </w:tc>
        <w:tc>
          <w:tcPr>
            <w:tcW w:w="3150" w:type="dxa"/>
            <w:vAlign w:val="center"/>
          </w:tcPr>
          <w:p w14:paraId="200652A6" w14:textId="1E4A1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适合较高分辨率、动态画面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15D62119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060" w:type="dxa"/>
            <w:vAlign w:val="center"/>
          </w:tcPr>
          <w:p w14:paraId="2E87992E" w14:textId="49183ADF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自带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控制器，由屏幕输出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数据与同步讯号，价位高。</w:t>
            </w:r>
          </w:p>
        </w:tc>
        <w:tc>
          <w:tcPr>
            <w:tcW w:w="3150" w:type="dxa"/>
            <w:vAlign w:val="center"/>
          </w:tcPr>
          <w:p w14:paraId="230C4C82" w14:textId="3729A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无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</w:t>
            </w:r>
            <w:r w:rsidRPr="00CC16D5">
              <w:rPr>
                <w:rFonts w:eastAsia="SimSun"/>
                <w:sz w:val="20"/>
                <w:lang w:eastAsia="zh-CN"/>
              </w:rPr>
              <w:t xml:space="preserve">Host </w:t>
            </w:r>
            <w:r w:rsidRPr="00CC16D5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数据与同步讯号至屏幕，价位相对低。</w:t>
            </w:r>
          </w:p>
        </w:tc>
      </w:tr>
    </w:tbl>
    <w:p w14:paraId="4FE6371C" w14:textId="453CCFA3" w:rsidR="00DB26F5" w:rsidRPr="00DB26F5" w:rsidRDefault="00CC16D5" w:rsidP="00DB26F5">
      <w:pPr>
        <w:pStyle w:val="Caption"/>
        <w:rPr>
          <w:lang w:eastAsia="zh-TW"/>
        </w:rPr>
      </w:pPr>
      <w:bookmarkStart w:id="3" w:name="_Ref192265990"/>
      <w:bookmarkStart w:id="4" w:name="_Ref189584678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bookmarkEnd w:id="3"/>
      <w:bookmarkEnd w:id="4"/>
      <w:r w:rsidRPr="00CC16D5">
        <w:rPr>
          <w:rFonts w:eastAsia="SimSun"/>
          <w:lang w:eastAsia="zh-CN"/>
        </w:rPr>
        <w:t xml:space="preserve"> MPU-type 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 xml:space="preserve"> Sync-type LCD</w:t>
      </w:r>
      <w:r w:rsidRPr="00CC16D5">
        <w:rPr>
          <w:rFonts w:eastAsia="SimSun" w:hint="eastAsia"/>
          <w:lang w:eastAsia="zh-CN"/>
        </w:rPr>
        <w:t>屏幕比较表</w:t>
      </w:r>
    </w:p>
    <w:p w14:paraId="2FCECD8A" w14:textId="56C630AC" w:rsidR="003A2EEC" w:rsidRPr="008965DA" w:rsidRDefault="00CC16D5" w:rsidP="00A5600E">
      <w:pPr>
        <w:pStyle w:val="Heading2"/>
      </w:pPr>
      <w:bookmarkStart w:id="5" w:name="_Ref470537892"/>
      <w:r w:rsidRPr="00CC16D5">
        <w:rPr>
          <w:rFonts w:eastAsia="SimSun" w:hint="eastAsia"/>
          <w:lang w:eastAsia="zh-CN"/>
        </w:rPr>
        <w:lastRenderedPageBreak/>
        <w:t>原理</w:t>
      </w:r>
    </w:p>
    <w:p w14:paraId="5ADEEBAE" w14:textId="0D4BFBF7" w:rsidR="00FF63D7" w:rsidRDefault="00CC16D5" w:rsidP="008965DA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本范例程序代码实现同步信号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控制器，透过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传输接口与</w:t>
      </w:r>
      <w:r w:rsidRPr="00CC16D5">
        <w:rPr>
          <w:rFonts w:eastAsia="SimSun"/>
          <w:lang w:eastAsia="zh-CN"/>
        </w:rPr>
        <w:t xml:space="preserve"> PDMA</w:t>
      </w:r>
      <w:r w:rsidRPr="00CC16D5">
        <w:rPr>
          <w:rFonts w:eastAsia="SimSun" w:hint="eastAsia"/>
          <w:lang w:eastAsia="zh-CN"/>
        </w:rPr>
        <w:t>或是</w:t>
      </w:r>
      <w:r w:rsidRPr="00CC16D5">
        <w:rPr>
          <w:rFonts w:eastAsia="SimSun"/>
          <w:lang w:eastAsia="zh-CN"/>
        </w:rPr>
        <w:t>GDMA</w:t>
      </w:r>
      <w:r w:rsidRPr="00CC16D5">
        <w:rPr>
          <w:rFonts w:eastAsia="SimSun" w:hint="eastAsia"/>
          <w:lang w:eastAsia="zh-CN"/>
        </w:rPr>
        <w:t>控制器进行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传输，将图片像素数据传送至同步信号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屏幕，其运作原理为屏幕画面建立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描述符，其中：</w:t>
      </w:r>
    </w:p>
    <w:p w14:paraId="4F638A1A" w14:textId="39C2896D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V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 xml:space="preserve"> 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lang w:eastAsia="zh-CN"/>
        </w:rPr>
        <w:t xml:space="preserve"> Vertical Pulse Width (VPW)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Vertical Back Porch (VBP)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 xml:space="preserve">Vertical Active (VA)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Vertical Front Porch (VFP) </w:t>
      </w:r>
      <w:r w:rsidRPr="00CC16D5">
        <w:rPr>
          <w:rFonts w:eastAsia="SimSun" w:hint="eastAsia"/>
          <w:lang w:eastAsia="zh-CN"/>
        </w:rPr>
        <w:t>的扫描线数量。</w:t>
      </w:r>
    </w:p>
    <w:p w14:paraId="4CD12FDF" w14:textId="73ADCEF6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H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>Horizontal Pulse Width (HPW)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Back Porch (HBP)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Active (HA)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>Horizontal Front Porch (HFP)</w:t>
      </w:r>
      <w:r w:rsidRPr="00CC16D5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>
              <w:rPr>
                <w:rStyle w:val="CommentReference"/>
              </w:rPr>
              <w:commentReference w:id="6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CN"/>
        </w:rPr>
        <w:instrText xml:space="preserve"> STYLEREF 1 \s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CN"/>
        </w:rPr>
        <w:instrText xml:space="preserve"> SEQ Figure \* ARABIC \s 1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A54531">
        <w:rPr>
          <w:noProof/>
        </w:rPr>
        <w:fldChar w:fldCharType="end"/>
      </w:r>
      <w:bookmarkEnd w:id="7"/>
      <w:bookmarkEnd w:id="8"/>
      <w:r w:rsidRPr="00CC16D5">
        <w:rPr>
          <w:rFonts w:eastAsia="SimSun"/>
          <w:lang w:eastAsia="zh-CN"/>
        </w:rPr>
        <w:t xml:space="preserve"> V Lines </w:t>
      </w:r>
      <w:r w:rsidRPr="00CC16D5">
        <w:rPr>
          <w:rFonts w:eastAsia="SimSun" w:hint="eastAsia"/>
          <w:lang w:eastAsia="zh-CN"/>
        </w:rPr>
        <w:t>×</w:t>
      </w:r>
      <w:r w:rsidRPr="00CC16D5">
        <w:rPr>
          <w:rFonts w:eastAsia="SimSun"/>
          <w:lang w:eastAsia="zh-CN"/>
        </w:rPr>
        <w:t xml:space="preserve"> H Stages DMA</w:t>
      </w:r>
      <w:r w:rsidRPr="00CC16D5">
        <w:rPr>
          <w:rFonts w:eastAsia="SimSun" w:hint="eastAsia"/>
          <w:lang w:eastAsia="zh-CN"/>
        </w:rPr>
        <w:t>描述符</w:t>
      </w:r>
    </w:p>
    <w:p w14:paraId="18C92059" w14:textId="451ABCF2" w:rsidR="000E18BB" w:rsidRDefault="00CC16D5" w:rsidP="00A54531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_Ref192266056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所示，将所有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描述符依序链接，并把最后一个描述符的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NEXT</w:t>
      </w:r>
      <w:r w:rsidRPr="00CC16D5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_Ref192266255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所示。驱动程序码在中断服务程序（</w:t>
      </w:r>
      <w:r w:rsidRPr="00CC16D5">
        <w:rPr>
          <w:rFonts w:eastAsia="SimSun"/>
          <w:lang w:eastAsia="zh-CN"/>
        </w:rPr>
        <w:t>ISR</w:t>
      </w:r>
      <w:r w:rsidRPr="00CC16D5">
        <w:rPr>
          <w:rFonts w:eastAsia="SimSun" w:hint="eastAsia"/>
          <w:lang w:eastAsia="zh-CN"/>
        </w:rPr>
        <w:t>）中更新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CC16D5">
        <w:rPr>
          <w:rFonts w:eastAsia="SimSun"/>
          <w:lang w:eastAsia="zh-CN"/>
        </w:rPr>
        <w:t>Anti-tearing</w:t>
      </w:r>
      <w:r w:rsidRPr="00CC16D5">
        <w:rPr>
          <w:rFonts w:eastAsia="SimSun" w:hint="eastAsia"/>
          <w:lang w:eastAsia="zh-CN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CB48D17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00B4086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1260789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38123F12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3FD27D3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6ACC9AA6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4B46764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E39BFC4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6D9E3DC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286ECB0B" w:rsidR="00E93C4C" w:rsidRPr="009F0CA0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3E0C531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2B612E1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568D1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7F1EA089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5609F24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86ADE6A" w14:textId="336B0FF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6E36CFD" w14:textId="6C295A30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440FF69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09B3269D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960DEC1" w14:textId="558372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44E7A31" w14:textId="4560F8D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1DA16BB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BFB3691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lastRenderedPageBreak/>
              <w:t>VPW</w:t>
            </w:r>
          </w:p>
        </w:tc>
        <w:tc>
          <w:tcPr>
            <w:tcW w:w="2070" w:type="dxa"/>
          </w:tcPr>
          <w:p w14:paraId="038941A5" w14:textId="6848365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5A773D6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69D2EBFF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6E8774B2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699F0D2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7FFE15E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38C33171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68E2BBFA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47A2F93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7C9317" w14:textId="1230B8E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223C94C" w14:textId="7CC56DE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A9DB608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4A6ABF2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F2AE672" w14:textId="53250BC5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BD78BA3" w14:textId="5D1C44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2EDCF64C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028882CA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3464CAFC" w14:textId="2BAAD314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9CBFA98" w14:textId="6CF5180A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15952EA" w14:textId="27BC391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6D08DB4D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41C2292C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4686D6" w14:textId="554F31A5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5AFAA4A" w14:textId="77213FE2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E8011B2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4C63E7D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71DC27" w14:textId="552F2AAD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21784D4" w14:textId="4488BBC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7604AA96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45F3332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4547058" w14:textId="5B4CC4C5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666E44A" w14:textId="241825F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5ECD066F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207E268C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66576AD5" w14:textId="26261123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2AA6A82" w14:textId="54516D9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EC4E41B" w14:textId="60EBB8C7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42CC014C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2EA7C811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559FC6" w14:textId="1D803F5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8DF5A9B" w14:textId="5019D24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0B58B016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1C74629E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233C8" w14:textId="606D9492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F097DC3" w14:textId="160EB76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4399074A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469AB26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6C0DB16B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1F7E1F56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2D27E26E" w:rsidR="00E93C4C" w:rsidRDefault="00CC16D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314702C6" w:rsidR="00E93C4C" w:rsidRPr="00E93C4C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0F06BD09" w14:textId="26AC500A" w:rsidR="00E93C4C" w:rsidRDefault="00CC16D5" w:rsidP="00E93C4C">
      <w:pPr>
        <w:pStyle w:val="Caption"/>
        <w:rPr>
          <w:lang w:eastAsia="zh-TW"/>
        </w:rPr>
      </w:pPr>
      <w:bookmarkStart w:id="9" w:name="_Ref192266255"/>
      <w:bookmarkStart w:id="10" w:name="_Ref191922063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DB26F5">
        <w:rPr>
          <w:lang w:eastAsia="zh-TW"/>
        </w:rPr>
        <w:fldChar w:fldCharType="end"/>
      </w:r>
      <w:bookmarkEnd w:id="9"/>
      <w:bookmarkEnd w:id="10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2AA52A08" w14:textId="014A73A4" w:rsidR="00A97C44" w:rsidRPr="00A97C44" w:rsidRDefault="00CC16D5" w:rsidP="008A0048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由于不同类型屏幕对于同步信号支持程度不同，有些屏幕可支持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同步模式，表示它们仅需要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信号输入；而无需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信号输入。在操作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 w:hint="eastAsia"/>
          <w:lang w:eastAsia="zh-CN"/>
        </w:rPr>
        <w:t>屏幕时，可大幅度地减少</w:t>
      </w:r>
      <w:r w:rsidRPr="00CC16D5">
        <w:rPr>
          <w:rFonts w:eastAsia="SimSun"/>
          <w:lang w:eastAsia="zh-CN"/>
        </w:rPr>
        <w:t xml:space="preserve"> DMA </w:t>
      </w:r>
      <w:r w:rsidRPr="00CC16D5">
        <w:rPr>
          <w:rFonts w:eastAsia="SimSun" w:hint="eastAsia"/>
          <w:lang w:eastAsia="zh-CN"/>
        </w:rPr>
        <w:t>描述符的使用量，以节省系统内存空间与使用带宽。如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AF64C5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506E8E">
        <w:rPr>
          <w:lang w:eastAsia="zh-TW"/>
        </w:rPr>
        <w:fldChar w:fldCharType="end"/>
      </w:r>
      <w:r w:rsidR="008A0048">
        <w:rPr>
          <w:lang w:eastAsia="zh-TW"/>
        </w:rPr>
        <w:fldChar w:fldCharType="begin"/>
      </w:r>
      <w:r w:rsidR="008A0048">
        <w:rPr>
          <w:lang w:eastAsia="zh-TW"/>
        </w:rPr>
        <w:instrText xml:space="preserve"> </w:instrText>
      </w:r>
      <w:r w:rsidR="008A0048">
        <w:rPr>
          <w:rFonts w:hint="eastAsia"/>
          <w:lang w:eastAsia="zh-TW"/>
        </w:rPr>
        <w:instrText>REF _Ref191922070 \h</w:instrText>
      </w:r>
      <w:r w:rsidR="008A0048">
        <w:rPr>
          <w:lang w:eastAsia="zh-TW"/>
        </w:rPr>
        <w:instrText xml:space="preserve"> </w:instrText>
      </w:r>
      <w:r w:rsidR="008A0048">
        <w:rPr>
          <w:lang w:eastAsia="zh-TW"/>
        </w:rPr>
      </w:r>
      <w:r w:rsidR="00000000">
        <w:rPr>
          <w:lang w:eastAsia="zh-TW"/>
        </w:rPr>
        <w:fldChar w:fldCharType="separate"/>
      </w:r>
      <w:r w:rsidR="008A0048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61B3A593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18B7472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6E85F77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09ADDA07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137A15EE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430E364A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1496E990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9CCC49E" w14:textId="73583CDB" w:rsidR="007202D2" w:rsidRPr="00A54531" w:rsidRDefault="00CC16D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3F542001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0E80FED6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4301F6E2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2F0F580A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1FB8715" w14:textId="0DB05D36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5AB00F66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474537F1" w14:textId="217E54CB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45800486" w14:textId="7C0E2C5D" w:rsidR="007202D2" w:rsidRPr="000660BD" w:rsidRDefault="00CC16D5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6869CAEE" w14:textId="261913C1" w:rsidR="007202D2" w:rsidRPr="00E93C4C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>STYLEREF 1 \s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 xml:space="preserve">SEQ </w:instrText>
      </w:r>
      <w:r w:rsidR="007202D2">
        <w:rPr>
          <w:rFonts w:hint="eastAsia"/>
          <w:lang w:eastAsia="zh-CN"/>
        </w:rPr>
        <w:instrText>表</w:instrText>
      </w:r>
      <w:r w:rsidR="007202D2">
        <w:rPr>
          <w:rFonts w:hint="eastAsia"/>
          <w:lang w:eastAsia="zh-CN"/>
        </w:rPr>
        <w:instrText xml:space="preserve"> \* ARABIC \s 1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7202D2">
        <w:rPr>
          <w:lang w:eastAsia="zh-TW"/>
        </w:rPr>
        <w:fldChar w:fldCharType="end"/>
      </w:r>
      <w:bookmarkEnd w:id="11"/>
      <w:bookmarkEnd w:id="12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1889BB8C" w14:textId="20C6922E" w:rsidR="0074600C" w:rsidRDefault="00CC16D5" w:rsidP="0074600C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lastRenderedPageBreak/>
        <w:t>如</w:t>
      </w:r>
      <w:r w:rsidR="00390CF7">
        <w:rPr>
          <w:lang w:eastAsia="zh-TW"/>
        </w:rPr>
        <w:fldChar w:fldCharType="begin"/>
      </w:r>
      <w:r w:rsidR="00390CF7">
        <w:rPr>
          <w:lang w:eastAsia="zh-CN"/>
        </w:rPr>
        <w:instrText xml:space="preserve"> </w:instrText>
      </w:r>
      <w:r w:rsidR="00390CF7">
        <w:rPr>
          <w:rFonts w:hint="eastAsia"/>
          <w:lang w:eastAsia="zh-CN"/>
        </w:rPr>
        <w:instrText>REF _Ref192266318 \h</w:instrText>
      </w:r>
      <w:r w:rsidR="00390CF7">
        <w:rPr>
          <w:lang w:eastAsia="zh-CN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390CF7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三个同步讯号脚位分别透过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b/>
          <w:bCs/>
          <w:i/>
          <w:iCs/>
          <w:lang w:eastAsia="zh-CN"/>
        </w:rPr>
        <w:t>ADR1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ADR0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ADR7</w:t>
      </w:r>
      <w:r w:rsidRPr="00CC16D5">
        <w:rPr>
          <w:rFonts w:eastAsia="SimSun" w:hint="eastAsia"/>
          <w:lang w:eastAsia="zh-CN"/>
        </w:rPr>
        <w:t>地址脚位来仿真，透过指定不同地址译码以产生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同步讯号、</w:t>
      </w:r>
      <w:r w:rsidRPr="00CC16D5">
        <w:rPr>
          <w:rFonts w:eastAsia="SimSun"/>
          <w:i/>
          <w:iCs/>
          <w:lang w:eastAsia="zh-CN"/>
        </w:rPr>
        <w:t>PCLK</w:t>
      </w:r>
      <w:r w:rsidRPr="00CC16D5">
        <w:rPr>
          <w:rFonts w:eastAsia="SimSun" w:hint="eastAsia"/>
          <w:lang w:eastAsia="zh-CN"/>
        </w:rPr>
        <w:t>讯号连接至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EBI-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nWR</w:t>
      </w:r>
      <w:proofErr w:type="spellEnd"/>
      <w:r w:rsidRPr="00CC16D5">
        <w:rPr>
          <w:rFonts w:eastAsia="SimSun"/>
          <w:b/>
          <w:bCs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脚位和</w:t>
      </w:r>
      <w:r w:rsidRPr="00CC16D5">
        <w:rPr>
          <w:rFonts w:eastAsia="SimSun"/>
          <w:lang w:eastAsia="zh-CN"/>
        </w:rPr>
        <w:t xml:space="preserve">EBI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位数据脚位</w:t>
      </w:r>
      <w:r w:rsidRPr="00CC16D5">
        <w:rPr>
          <w:rFonts w:eastAsia="SimSun"/>
          <w:b/>
          <w:bCs/>
          <w:i/>
          <w:iCs/>
          <w:lang w:eastAsia="zh-CN"/>
        </w:rPr>
        <w:t>D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CC16D5">
        <w:rPr>
          <w:rFonts w:eastAsia="SimSun" w:hint="eastAsia"/>
          <w:lang w:eastAsia="zh-CN"/>
        </w:rPr>
        <w:t>对应到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颜色信号：</w:t>
      </w:r>
    </w:p>
    <w:p w14:paraId="76ECB935" w14:textId="1B8E8473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</w:t>
      </w:r>
      <w:proofErr w:type="gramStart"/>
      <w:r w:rsidRPr="00CC16D5">
        <w:rPr>
          <w:rFonts w:eastAsia="SimSun"/>
          <w:vertAlign w:val="subscript"/>
          <w:lang w:eastAsia="zh-CN"/>
        </w:rPr>
        <w:t>3]</w:t>
      </w:r>
      <w:r w:rsidRPr="00CC16D5">
        <w:rPr>
          <w:rFonts w:eastAsia="SimSun"/>
          <w:lang w:eastAsia="zh-CN"/>
        </w:rPr>
        <w:t>(</w:t>
      </w:r>
      <w:proofErr w:type="gramEnd"/>
      <w:r w:rsidRPr="00CC16D5">
        <w:rPr>
          <w:rFonts w:eastAsia="SimSun" w:hint="eastAsia"/>
          <w:lang w:eastAsia="zh-CN"/>
        </w:rPr>
        <w:t>红色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，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[7-2]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绿色</w:t>
      </w:r>
      <w:r w:rsidRPr="00CC16D5">
        <w:rPr>
          <w:rFonts w:eastAsia="SimSun"/>
          <w:lang w:eastAsia="zh-CN"/>
        </w:rPr>
        <w:t xml:space="preserve">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[7-3]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篮色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</w:t>
      </w:r>
    </w:p>
    <w:p w14:paraId="728A0DCD" w14:textId="004B215F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额外的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[1-0]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可以使用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[7-6]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的数据进行</w:t>
      </w:r>
      <w:r w:rsidRPr="00CC16D5">
        <w:rPr>
          <w:rFonts w:eastAsia="SimSun"/>
          <w:b/>
          <w:bCs/>
          <w:lang w:eastAsia="zh-CN"/>
        </w:rPr>
        <w:t>RGB888</w:t>
      </w:r>
      <w:r w:rsidRPr="00CC16D5">
        <w:rPr>
          <w:rFonts w:eastAsia="SimSun" w:hint="eastAsia"/>
          <w:b/>
          <w:bCs/>
          <w:lang w:eastAsia="zh-CN"/>
        </w:rPr>
        <w:t>补色</w:t>
      </w:r>
      <w:r w:rsidRPr="00CC16D5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CC16D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EA1AAB">
        <w:rPr>
          <w:noProof/>
        </w:rPr>
        <w:fldChar w:fldCharType="end"/>
      </w:r>
      <w:bookmarkEnd w:id="13"/>
      <w:bookmarkEnd w:id="14"/>
      <w:r w:rsidRPr="00CC16D5">
        <w:rPr>
          <w:rFonts w:eastAsia="SimSun"/>
          <w:noProof/>
          <w:lang w:eastAsia="zh-CN"/>
        </w:rPr>
        <w:t xml:space="preserve"> </w:t>
      </w:r>
      <w:r w:rsidRPr="00CC16D5">
        <w:rPr>
          <w:rFonts w:eastAsia="SimSun" w:cs="Arial"/>
          <w:szCs w:val="24"/>
          <w:lang w:eastAsia="zh-CN"/>
        </w:rPr>
        <w:t>EBI16-to-RGB24</w:t>
      </w:r>
      <w:proofErr w:type="gramStart"/>
      <w:r w:rsidRPr="00CC16D5">
        <w:rPr>
          <w:rFonts w:eastAsia="SimSun" w:cs="Arial" w:hint="eastAsia"/>
          <w:szCs w:val="24"/>
          <w:lang w:eastAsia="zh-CN"/>
        </w:rPr>
        <w:t>各</w:t>
      </w:r>
      <w:proofErr w:type="gramEnd"/>
      <w:r w:rsidRPr="00CC16D5">
        <w:rPr>
          <w:rFonts w:eastAsia="SimSun" w:cs="Arial" w:hint="eastAsia"/>
          <w:szCs w:val="24"/>
          <w:lang w:eastAsia="zh-CN"/>
        </w:rPr>
        <w:t>讯号脚位连接图</w:t>
      </w:r>
    </w:p>
    <w:p w14:paraId="1550F99D" w14:textId="70CE9481" w:rsidR="003A2EEC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执行结果</w:t>
      </w:r>
    </w:p>
    <w:p w14:paraId="16A25FF5" w14:textId="3D4A3FDE" w:rsidR="00A43B18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本范例程序代码提供两种目标编译选项：</w:t>
      </w:r>
      <w:r w:rsidRPr="00CC16D5">
        <w:rPr>
          <w:rFonts w:eastAsia="SimSun"/>
          <w:b/>
          <w:bCs/>
          <w:i/>
          <w:iCs/>
          <w:lang w:eastAsia="zh-CN"/>
        </w:rPr>
        <w:t>WQVGA_GDMA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WQVGA_PDMA</w:t>
      </w:r>
      <w:r w:rsidRPr="00CC16D5">
        <w:rPr>
          <w:rFonts w:eastAsia="SimSun" w:hint="eastAsia"/>
          <w:lang w:eastAsia="zh-CN"/>
        </w:rPr>
        <w:t>，分别对应使用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控制器进行自我刷新画面功能，如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_Ref83304166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4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所示。执行时，可透过连接</w:t>
      </w:r>
      <w:r w:rsidRPr="00CC16D5">
        <w:rPr>
          <w:rFonts w:eastAsia="SimSun"/>
          <w:lang w:eastAsia="zh-CN"/>
        </w:rPr>
        <w:t xml:space="preserve"> NULINK2ME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 xml:space="preserve"> VCOM </w:t>
      </w:r>
      <w:r w:rsidRPr="00CC16D5">
        <w:rPr>
          <w:rFonts w:eastAsia="SimSun" w:hint="eastAsia"/>
          <w:lang w:eastAsia="zh-CN"/>
        </w:rPr>
        <w:t>功能，搭配计算机端终端机软件进行观测，默认通讯参数为</w:t>
      </w:r>
      <w:r w:rsidRPr="00CC16D5">
        <w:rPr>
          <w:rFonts w:eastAsia="SimSun"/>
          <w:lang w:eastAsia="zh-CN"/>
        </w:rPr>
        <w:t xml:space="preserve"> 115200N81</w:t>
      </w:r>
      <w:r w:rsidRPr="00CC16D5">
        <w:rPr>
          <w:rFonts w:eastAsia="SimSun" w:hint="eastAsia"/>
          <w:lang w:eastAsia="zh-CN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_Ref192266357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5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_Ref192266363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6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noProof/>
          <w:lang w:eastAsia="zh-CN"/>
        </w:rPr>
        <w:t>所示，</w:t>
      </w:r>
      <w:r w:rsidRPr="00CC16D5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CC16D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A43B18">
        <w:rPr>
          <w:noProof/>
        </w:rPr>
        <w:fldChar w:fldCharType="end"/>
      </w:r>
      <w:bookmarkEnd w:id="15"/>
      <w:bookmarkEnd w:id="16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4E8802B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CC16D5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5</w:t>
      </w:r>
      <w:r w:rsidR="0056035B">
        <w:rPr>
          <w:noProof/>
        </w:rPr>
        <w:fldChar w:fldCharType="end"/>
      </w:r>
      <w:bookmarkEnd w:id="17"/>
      <w:bookmarkEnd w:id="18"/>
      <w:r w:rsidRPr="00CC16D5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021646" w14:paraId="45FBF0B0" w14:textId="77777777" w:rsidTr="007952C7">
        <w:tc>
          <w:tcPr>
            <w:tcW w:w="9964" w:type="dxa"/>
          </w:tcPr>
          <w:p w14:paraId="471D315F" w14:textId="4C5E306D" w:rsidR="00526F11" w:rsidRPr="00213948" w:rsidRDefault="00CC16D5" w:rsidP="001A614B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CC16D5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 w:rsidR="001A614B"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A4EAC" w14:textId="307FA42A" w:rsidR="00BF7A5C" w:rsidRPr="00BF7A5C" w:rsidRDefault="00CC16D5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6</w:t>
      </w:r>
      <w:r w:rsidR="0056035B">
        <w:rPr>
          <w:noProof/>
        </w:rPr>
        <w:fldChar w:fldCharType="end"/>
      </w:r>
      <w:bookmarkEnd w:id="19"/>
      <w:bookmarkEnd w:id="20"/>
      <w:r w:rsidRPr="00CC16D5">
        <w:rPr>
          <w:rFonts w:eastAsia="SimSun" w:hint="eastAsia"/>
          <w:lang w:eastAsia="zh-CN"/>
        </w:rPr>
        <w:t>屏幕呈现图像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程序代码介绍</w:t>
      </w:r>
    </w:p>
    <w:p w14:paraId="1C646E61" w14:textId="23D734EF" w:rsidR="00B64D08" w:rsidRPr="00EA1D41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本范例程序代码执行各组件初始化与结束流程</w:t>
      </w:r>
      <w:r w:rsidRPr="00CC16D5">
        <w:rPr>
          <w:rFonts w:eastAsia="SimSun" w:hint="eastAsia"/>
          <w:sz w:val="23"/>
          <w:szCs w:val="23"/>
          <w:lang w:eastAsia="zh-CN"/>
        </w:rPr>
        <w:t>，</w:t>
      </w:r>
      <w:r w:rsidRPr="00CC16D5">
        <w:rPr>
          <w:rFonts w:eastAsia="SimSun" w:hint="eastAsia"/>
          <w:lang w:eastAsia="zh-CN"/>
        </w:rPr>
        <w:t>程序代码</w:t>
      </w:r>
      <w:r w:rsidRPr="00CC16D5">
        <w:rPr>
          <w:rFonts w:eastAsia="SimSun" w:hint="eastAsia"/>
          <w:sz w:val="23"/>
          <w:szCs w:val="23"/>
          <w:lang w:eastAsia="zh-CN"/>
        </w:rPr>
        <w:t>位于</w:t>
      </w:r>
      <w:r w:rsidRPr="00CC16D5">
        <w:rPr>
          <w:rFonts w:eastAsia="SimSun"/>
          <w:b/>
          <w:bCs/>
          <w:sz w:val="23"/>
          <w:szCs w:val="23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sz w:val="23"/>
          <w:szCs w:val="23"/>
          <w:lang w:eastAsia="zh-CN"/>
        </w:rPr>
        <w:t>main.c</w:t>
      </w:r>
      <w:proofErr w:type="spellEnd"/>
      <w:r w:rsidRPr="00CC16D5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disp_sync_gdma.c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disp_sync_pdma.c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board.c</w:t>
      </w:r>
      <w:proofErr w:type="spellEnd"/>
      <w:r w:rsidRPr="00CC16D5">
        <w:rPr>
          <w:rFonts w:eastAsia="SimSun" w:hint="eastAsia"/>
          <w:szCs w:val="24"/>
          <w:lang w:eastAsia="zh-CN"/>
        </w:rPr>
        <w:t>、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disp_example.c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和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disp.h</w:t>
      </w:r>
      <w:proofErr w:type="spellEnd"/>
      <w:r w:rsidRPr="00CC16D5">
        <w:rPr>
          <w:rFonts w:eastAsia="SimSun" w:hint="eastAsia"/>
          <w:szCs w:val="24"/>
          <w:lang w:eastAsia="zh-CN"/>
        </w:rPr>
        <w:t>实作内。各组件实作使用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COMPONENT_EXPORT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宏注册组件名称</w:t>
      </w:r>
      <w:r w:rsidRPr="00CC16D5">
        <w:rPr>
          <w:rFonts w:eastAsia="SimSun"/>
          <w:szCs w:val="24"/>
          <w:lang w:eastAsia="zh-CN"/>
        </w:rPr>
        <w:t>(</w:t>
      </w:r>
      <w:r w:rsidRPr="00CC16D5">
        <w:rPr>
          <w:rFonts w:eastAsia="SimSun"/>
          <w:i/>
          <w:iCs/>
          <w:szCs w:val="24"/>
          <w:lang w:eastAsia="zh-CN"/>
        </w:rPr>
        <w:t>.</w:t>
      </w:r>
      <w:proofErr w:type="gramStart"/>
      <w:r w:rsidRPr="00CC16D5">
        <w:rPr>
          <w:rFonts w:eastAsia="SimSun"/>
          <w:b/>
          <w:bCs/>
          <w:i/>
          <w:iCs/>
          <w:szCs w:val="24"/>
          <w:lang w:eastAsia="zh-CN"/>
        </w:rPr>
        <w:t>name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、</w:t>
      </w:r>
      <w:proofErr w:type="gramEnd"/>
      <w:r w:rsidRPr="00CC16D5">
        <w:rPr>
          <w:rFonts w:eastAsia="SimSun" w:hint="eastAsia"/>
          <w:szCs w:val="24"/>
          <w:lang w:eastAsia="zh-CN"/>
        </w:rPr>
        <w:t>组件初始化回调函式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initialize</w:t>
      </w:r>
      <w:r w:rsidRPr="00CC16D5">
        <w:rPr>
          <w:rFonts w:eastAsia="SimSun"/>
          <w:szCs w:val="24"/>
          <w:lang w:eastAsia="zh-CN"/>
        </w:rPr>
        <w:t xml:space="preserve">) </w:t>
      </w:r>
      <w:r w:rsidRPr="00CC16D5">
        <w:rPr>
          <w:rFonts w:eastAsia="SimSun" w:hint="eastAsia"/>
          <w:szCs w:val="24"/>
          <w:lang w:eastAsia="zh-CN"/>
        </w:rPr>
        <w:t>和组件结束回调函式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finalize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，并将这些组件注册数据结收录至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CompInitTab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Default="00CC16D5" w:rsidP="00D663E1">
      <w:pPr>
        <w:pStyle w:val="PGreenProgram"/>
      </w:pPr>
      <w:bookmarkStart w:id="21" w:name="_Hlk72765276"/>
      <w:r w:rsidRPr="00CC16D5">
        <w:rPr>
          <w:rFonts w:eastAsia="SimSun"/>
          <w:lang w:eastAsia="zh-CN"/>
        </w:rPr>
        <w:t>/**</w:t>
      </w:r>
    </w:p>
    <w:p w14:paraId="5CA2D19E" w14:textId="341C32D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443A264E" w14:textId="1886DC4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6FDC5747" w14:textId="5D36129E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components_initialize</w:t>
      </w:r>
      <w:proofErr w:type="spellEnd"/>
      <w:r w:rsidRPr="00CC16D5">
        <w:rPr>
          <w:rFonts w:eastAsia="SimSun"/>
        </w:rPr>
        <w:t>(void)</w:t>
      </w:r>
    </w:p>
    <w:p w14:paraId="730D321B" w14:textId="702274CA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5C4824A0" w14:textId="6B5A81C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56B200D7" w14:textId="3FF2AB6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05D71578" w14:textId="2828FA5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1AA8EE5B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36DE5EDC" w14:textId="1490384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0BE9DD9D" w14:textId="2F83EBA3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)</w:t>
      </w:r>
    </w:p>
    <w:p w14:paraId="25E792A6" w14:textId="079AFFB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3FF1B023" w14:textId="5CD0DB0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"Initial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35FF13A5" w14:textId="346B97D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();</w:t>
      </w:r>
    </w:p>
    <w:p w14:paraId="15A16E1F" w14:textId="6AA3563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6D0A522F" w14:textId="3565A50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FFFB462" w14:textId="118FA06A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6809FA0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>/**</w:t>
      </w:r>
    </w:p>
    <w:p w14:paraId="6A7354F8" w14:textId="103AF5BA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53B9CFCF" w14:textId="053E2051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575C0BFD" w14:textId="69E9D3F0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components_finalize</w:t>
      </w:r>
      <w:proofErr w:type="spellEnd"/>
      <w:r w:rsidRPr="00CC16D5">
        <w:rPr>
          <w:rFonts w:eastAsia="SimSun"/>
        </w:rPr>
        <w:t>(void)</w:t>
      </w:r>
    </w:p>
    <w:p w14:paraId="0144BCD6" w14:textId="723FF9E6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50CFBA3" w14:textId="3C192C1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1E1E8844" w14:textId="0D8C689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145E54CC" w14:textId="1490128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6378F9C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54BAAFD1" w14:textId="7268E29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18F7D8B1" w14:textId="7D8304D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)</w:t>
      </w:r>
    </w:p>
    <w:p w14:paraId="7740CA20" w14:textId="47537771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0B9726F0" w14:textId="7BCDEE2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"Finalize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40BD7BA9" w14:textId="1410E46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();</w:t>
      </w:r>
    </w:p>
    <w:p w14:paraId="403DDE42" w14:textId="1A43CB2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208457FB" w14:textId="6F64C22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E8B04AA" w14:textId="4CAE9083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4F9914F7" w:rsidR="00D663E1" w:rsidRDefault="00CC16D5" w:rsidP="00D663E1">
      <w:pPr>
        <w:pStyle w:val="PProgram"/>
      </w:pPr>
      <w:r w:rsidRPr="00CC16D5">
        <w:rPr>
          <w:rFonts w:eastAsia="SimSun"/>
        </w:rPr>
        <w:t>int main(void)</w:t>
      </w:r>
    </w:p>
    <w:p w14:paraId="48216407" w14:textId="53E879DB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40742D9" w14:textId="0AFCE5B9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components_</w:t>
      </w:r>
      <w:proofErr w:type="gramStart"/>
      <w:r w:rsidRPr="00CC16D5">
        <w:rPr>
          <w:rFonts w:eastAsia="SimSun"/>
        </w:rPr>
        <w:t>initialize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5CE62463" w:rsidR="00E0168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keep </w:t>
      </w:r>
      <w:proofErr w:type="gramStart"/>
      <w:r w:rsidRPr="00CC16D5">
        <w:rPr>
          <w:rFonts w:eastAsia="SimSun"/>
          <w:lang w:eastAsia="zh-CN"/>
        </w:rPr>
        <w:t>here, or</w:t>
      </w:r>
      <w:proofErr w:type="gramEnd"/>
      <w:r w:rsidRPr="00CC16D5">
        <w:rPr>
          <w:rFonts w:eastAsia="SimSun"/>
          <w:lang w:eastAsia="zh-CN"/>
        </w:rPr>
        <w:t xml:space="preserve"> put your code here. */</w:t>
      </w:r>
    </w:p>
    <w:p w14:paraId="123FC3A9" w14:textId="45AB654F" w:rsidR="00E01681" w:rsidRDefault="00CC16D5" w:rsidP="00E01681">
      <w:pPr>
        <w:pStyle w:val="PProgram"/>
      </w:pPr>
      <w:r w:rsidRPr="00CC16D5">
        <w:rPr>
          <w:rFonts w:eastAsia="SimSun"/>
        </w:rPr>
        <w:lastRenderedPageBreak/>
        <w:t xml:space="preserve">    while (1)</w:t>
      </w:r>
    </w:p>
    <w:p w14:paraId="3341E810" w14:textId="364B5212" w:rsidR="00E01681" w:rsidRDefault="00CC16D5" w:rsidP="00E01681">
      <w:pPr>
        <w:pStyle w:val="PProgram"/>
      </w:pPr>
      <w:r w:rsidRPr="00CC16D5">
        <w:rPr>
          <w:rFonts w:eastAsia="SimSun"/>
        </w:rPr>
        <w:t xml:space="preserve">    {</w:t>
      </w:r>
    </w:p>
    <w:p w14:paraId="02707419" w14:textId="29A0F420" w:rsidR="00E01681" w:rsidRDefault="00CC16D5" w:rsidP="00E01681">
      <w:pPr>
        <w:pStyle w:val="PProgram"/>
      </w:pPr>
      <w:r w:rsidRPr="00CC16D5">
        <w:rPr>
          <w:rFonts w:eastAsia="SimSun"/>
        </w:rPr>
        <w:t xml:space="preserve">        __</w:t>
      </w:r>
      <w:proofErr w:type="gramStart"/>
      <w:r w:rsidRPr="00CC16D5">
        <w:rPr>
          <w:rFonts w:eastAsia="SimSun"/>
        </w:rPr>
        <w:t>WFI(</w:t>
      </w:r>
      <w:proofErr w:type="gramEnd"/>
      <w:r w:rsidRPr="00CC16D5">
        <w:rPr>
          <w:rFonts w:eastAsia="SimSun"/>
        </w:rPr>
        <w:t>);</w:t>
      </w:r>
    </w:p>
    <w:p w14:paraId="2E7789C2" w14:textId="1E9D6201" w:rsidR="00D663E1" w:rsidRDefault="00CC16D5" w:rsidP="00E01681">
      <w:pPr>
        <w:pStyle w:val="PProgram"/>
      </w:pPr>
      <w:r w:rsidRPr="00CC16D5">
        <w:rPr>
          <w:rFonts w:eastAsia="SimSun"/>
        </w:rP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18BD76C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components_</w:t>
      </w:r>
      <w:proofErr w:type="gramStart"/>
      <w:r w:rsidRPr="00CC16D5">
        <w:rPr>
          <w:rFonts w:eastAsia="SimSun"/>
        </w:rPr>
        <w:t>finalize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465C170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35F436E" w14:textId="0162070C" w:rsidR="00D663E1" w:rsidRPr="00F54E77" w:rsidRDefault="00CC16D5" w:rsidP="00D663E1">
      <w:pPr>
        <w:pStyle w:val="PProgram"/>
      </w:pPr>
      <w:r w:rsidRPr="00CC16D5">
        <w:rPr>
          <w:rFonts w:eastAsia="SimSun"/>
        </w:rPr>
        <w:t>}</w:t>
      </w:r>
    </w:p>
    <w:bookmarkEnd w:id="21"/>
    <w:p w14:paraId="55AB5636" w14:textId="4993AA76" w:rsidR="005C5DF0" w:rsidRDefault="00CC16D5" w:rsidP="005C5DF0">
      <w:pPr>
        <w:pStyle w:val="Heading2"/>
      </w:pPr>
      <w:proofErr w:type="spellStart"/>
      <w:r w:rsidRPr="00CC16D5">
        <w:rPr>
          <w:rFonts w:eastAsia="SimSun"/>
          <w:lang w:eastAsia="zh-CN"/>
        </w:rPr>
        <w:t>disp_sync_gdma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51499B9C" w14:textId="37D91739" w:rsidR="002C4C94" w:rsidRDefault="00CC16D5" w:rsidP="002C4C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disp_sync_gdma.c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disp_gdma_dsc_init</w:t>
      </w:r>
      <w:proofErr w:type="spellEnd"/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75F11152" w14:textId="2156A581" w:rsidR="00D024A6" w:rsidRDefault="00CC16D5" w:rsidP="00D024A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4C4FD9D5" w14:textId="26889400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2E6494AD" w14:textId="54470F8F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63A87195" w14:textId="62C4097F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#endif</w:t>
      </w:r>
    </w:p>
    <w:p w14:paraId="501A5EEF" w14:textId="33352306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// Function to initialize EBI sync GDMA</w:t>
      </w:r>
    </w:p>
    <w:p w14:paraId="1EB8CFB1" w14:textId="01B4FF30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disp_ebi_sync_gdma_init</w:t>
      </w:r>
      <w:proofErr w:type="spellEnd"/>
      <w:r w:rsidRPr="00CC16D5">
        <w:rPr>
          <w:rFonts w:eastAsia="SimSun"/>
        </w:rPr>
        <w:t>(void)</w:t>
      </w:r>
    </w:p>
    <w:p w14:paraId="33047D1D" w14:textId="1E30A738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4E4083C5" w14:textId="4CFCD59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enum</w:t>
      </w:r>
      <w:proofErr w:type="spellEnd"/>
      <w:r w:rsidRPr="00CC16D5">
        <w:rPr>
          <w:rFonts w:eastAsia="SimSun"/>
        </w:rPr>
        <w:t xml:space="preserve"> dma350_lib_error_t </w:t>
      </w:r>
      <w:proofErr w:type="spellStart"/>
      <w:r w:rsidRPr="00CC16D5">
        <w:rPr>
          <w:rFonts w:eastAsia="SimSun"/>
        </w:rPr>
        <w:t>lib_</w:t>
      </w:r>
      <w:proofErr w:type="gramStart"/>
      <w:r w:rsidRPr="00CC16D5">
        <w:rPr>
          <w:rFonts w:eastAsia="SimSun"/>
        </w:rPr>
        <w:t>err</w:t>
      </w:r>
      <w:proofErr w:type="spellEnd"/>
      <w:r w:rsidRPr="00CC16D5">
        <w:rPr>
          <w:rFonts w:eastAsia="SimSun"/>
        </w:rP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11E48C0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Default="00CC16D5" w:rsidP="002C4C94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3B4DEF77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05F6C8B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38E2E900" w14:textId="14264E4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disp_gdma_dsc_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2D123EBA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dma350_ch_enable_</w:t>
      </w:r>
      <w:proofErr w:type="gramStart"/>
      <w:r w:rsidRPr="00CC16D5">
        <w:rPr>
          <w:rFonts w:eastAsia="SimSun"/>
        </w:rPr>
        <w:t>linkaddr(</w:t>
      </w:r>
      <w:proofErr w:type="gramEnd"/>
      <w:r w:rsidRPr="00CC16D5">
        <w:rPr>
          <w:rFonts w:eastAsia="SimSun"/>
        </w:rPr>
        <w:t>GDMA_CH_DEV_S[1]);</w:t>
      </w:r>
    </w:p>
    <w:p w14:paraId="28395A14" w14:textId="31DC2027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dma350_ch_set_linkaddr32(GDMA_CH_DEV_</w:t>
      </w:r>
      <w:proofErr w:type="gramStart"/>
      <w:r w:rsidRPr="00CC16D5">
        <w:rPr>
          <w:rFonts w:eastAsia="SimSun"/>
        </w:rPr>
        <w:t>S[</w:t>
      </w:r>
      <w:proofErr w:type="gramEnd"/>
      <w:r w:rsidRPr="00CC16D5">
        <w:rPr>
          <w:rFonts w:eastAsia="SimSun"/>
        </w:rPr>
        <w:t xml:space="preserve">1], (uint32_t)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);</w:t>
      </w:r>
    </w:p>
    <w:p w14:paraId="3B416D95" w14:textId="4129035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dma350_ch_disable_</w:t>
      </w:r>
      <w:proofErr w:type="gramStart"/>
      <w:r w:rsidRPr="00CC16D5">
        <w:rPr>
          <w:rFonts w:eastAsia="SimSun"/>
        </w:rPr>
        <w:t>intr(</w:t>
      </w:r>
      <w:proofErr w:type="gramEnd"/>
      <w:r w:rsidRPr="00CC16D5">
        <w:rPr>
          <w:rFonts w:eastAsia="SimSun"/>
        </w:rPr>
        <w:t>GDMA_CH_DEV_S[1], DMA350_CH_INTREN_DONE);</w:t>
      </w:r>
    </w:p>
    <w:p w14:paraId="5815CF6F" w14:textId="0E789D8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</w:t>
      </w:r>
      <w:proofErr w:type="gramStart"/>
      <w:r w:rsidRPr="00CC16D5">
        <w:rPr>
          <w:rFonts w:eastAsia="SimSun"/>
        </w:rPr>
        <w:t>cmd(</w:t>
      </w:r>
      <w:proofErr w:type="gramEnd"/>
      <w:r w:rsidRPr="00CC16D5">
        <w:rPr>
          <w:rFonts w:eastAsia="SimSun"/>
        </w:rP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07D38A36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523455C" w14:textId="503ADD92" w:rsidR="002C4C94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5ABB631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disp_ebi_sync_gdma_fini</w:t>
      </w:r>
      <w:proofErr w:type="spellEnd"/>
      <w:r w:rsidRPr="00CC16D5">
        <w:rPr>
          <w:rFonts w:eastAsia="SimSun"/>
        </w:rPr>
        <w:t>(void)</w:t>
      </w:r>
    </w:p>
    <w:p w14:paraId="4A9DC7EB" w14:textId="66D6B6F5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220B5C10" w14:textId="324F6511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5290903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232A233" w14:textId="067A0EEB" w:rsidR="002C4C94" w:rsidRPr="00B03A1C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02A7301A" w14:textId="1B06592E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disp_sync_pdma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0D976CA3" w14:textId="6C798F4A" w:rsidR="007F5A33" w:rsidRDefault="00CC16D5" w:rsidP="007F5A33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disp_sync_pdma.c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disp_pdma_dsc_init</w:t>
      </w:r>
      <w:proofErr w:type="spellEnd"/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09B5C61F" w14:textId="0E4171D4" w:rsidR="00D9504E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35DB3D36" w14:textId="1104E99B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36C7FFDC" w14:textId="23EF1088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5629C578" w14:textId="0A4043A2" w:rsidR="007342EE" w:rsidRPr="00874C4C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lang w:eastAsia="zh-CN"/>
        </w:rPr>
        <w:t>#endif</w:t>
      </w:r>
    </w:p>
    <w:p w14:paraId="20EC329C" w14:textId="6DE0A895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disp_sync_pdma_init</w:t>
      </w:r>
      <w:proofErr w:type="spellEnd"/>
      <w:r w:rsidRPr="00CC16D5">
        <w:rPr>
          <w:rFonts w:eastAsia="SimSun"/>
        </w:rPr>
        <w:t>(void)</w:t>
      </w:r>
    </w:p>
    <w:p w14:paraId="5DECE229" w14:textId="1C9C4A34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63AD2578" w14:textId="0CACBB69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struct </w:t>
      </w:r>
      <w:proofErr w:type="spellStart"/>
      <w:r w:rsidRPr="00CC16D5">
        <w:rPr>
          <w:rFonts w:eastAsia="SimSun"/>
        </w:rPr>
        <w:t>nu_pdma_chn_cb</w:t>
      </w:r>
      <w:proofErr w:type="spellEnd"/>
      <w:r w:rsidRPr="00CC16D5">
        <w:rPr>
          <w:rFonts w:eastAsia="SimSun"/>
        </w:rPr>
        <w:t xml:space="preserve"> </w:t>
      </w:r>
      <w:proofErr w:type="spellStart"/>
      <w:proofErr w:type="gram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1DC24B0C" w:rsidR="00EF5675" w:rsidRDefault="00CC16D5" w:rsidP="00EF5675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Default="00CC16D5" w:rsidP="00EF5675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272F5965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3B5C22A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&lt; 0)</w:t>
      </w:r>
    </w:p>
    <w:p w14:paraId="62765925" w14:textId="279BCF34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7146CCDC" w14:textId="6DCF5319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spellStart"/>
      <w:r w:rsidRPr="00CC16D5">
        <w:rPr>
          <w:rFonts w:eastAsia="SimSun"/>
        </w:rPr>
        <w:t>nu_pdma_channel_</w:t>
      </w:r>
      <w:proofErr w:type="gramStart"/>
      <w:r w:rsidRPr="00CC16D5">
        <w:rPr>
          <w:rFonts w:eastAsia="SimSun"/>
        </w:rPr>
        <w:t>allocate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PDMA_MEM);</w:t>
      </w:r>
    </w:p>
    <w:p w14:paraId="69629108" w14:textId="463B438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if (s_i32Channel &lt; 0)</w:t>
      </w:r>
    </w:p>
    <w:p w14:paraId="0562D2C6" w14:textId="65C7490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    return </w:t>
      </w:r>
      <w:proofErr w:type="gramStart"/>
      <w:r w:rsidRPr="00CC16D5">
        <w:rPr>
          <w:rFonts w:eastAsia="SimSun"/>
        </w:rPr>
        <w:t>-1;</w:t>
      </w:r>
      <w:proofErr w:type="gramEnd"/>
    </w:p>
    <w:p w14:paraId="3B3CBADD" w14:textId="15D98C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0993833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disp_pdma_dsc_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389B088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sChnCB.m_eCBType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eCBType_</w:t>
      </w:r>
      <w:proofErr w:type="gramStart"/>
      <w:r w:rsidRPr="00CC16D5">
        <w:rPr>
          <w:rFonts w:eastAsia="SimSun"/>
        </w:rPr>
        <w:t>Event</w:t>
      </w:r>
      <w:proofErr w:type="spellEnd"/>
      <w:r w:rsidRPr="00CC16D5">
        <w:rPr>
          <w:rFonts w:eastAsia="SimSun"/>
        </w:rPr>
        <w:t>;</w:t>
      </w:r>
      <w:proofErr w:type="gramEnd"/>
    </w:p>
    <w:p w14:paraId="53E34114" w14:textId="036AF013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sChnCB.m_pfnCBHandler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nu_pdma_memfun_</w:t>
      </w:r>
      <w:proofErr w:type="gramStart"/>
      <w:r w:rsidRPr="00CC16D5">
        <w:rPr>
          <w:rFonts w:eastAsia="SimSun"/>
        </w:rPr>
        <w:t>cb</w:t>
      </w:r>
      <w:proofErr w:type="spellEnd"/>
      <w:r w:rsidRPr="00CC16D5">
        <w:rPr>
          <w:rFonts w:eastAsia="SimSun"/>
        </w:rPr>
        <w:t>;</w:t>
      </w:r>
      <w:proofErr w:type="gramEnd"/>
    </w:p>
    <w:p w14:paraId="5044773A" w14:textId="1497E96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sChnCB.m_pvUserData</w:t>
      </w:r>
      <w:proofErr w:type="spellEnd"/>
      <w:r w:rsidRPr="00CC16D5">
        <w:rPr>
          <w:rFonts w:eastAsia="SimSun"/>
        </w:rPr>
        <w:t xml:space="preserve"> = (void </w:t>
      </w:r>
      <w:proofErr w:type="gramStart"/>
      <w:r w:rsidRPr="00CC16D5">
        <w:rPr>
          <w:rFonts w:eastAsia="SimSun"/>
        </w:rPr>
        <w:t>*)NULL</w:t>
      </w:r>
      <w:proofErr w:type="gramEnd"/>
      <w:r w:rsidRPr="00CC16D5">
        <w:rPr>
          <w:rFonts w:eastAsia="SimSun"/>
        </w:rP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50CBC82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nu_pdma_filtering_</w:t>
      </w:r>
      <w:proofErr w:type="gramStart"/>
      <w:r w:rsidRPr="00CC16D5">
        <w:rPr>
          <w:rFonts w:eastAsia="SimSun"/>
        </w:rPr>
        <w:t>set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NU_PDMA_EVENT_TRANSFER_DONE);</w:t>
      </w:r>
    </w:p>
    <w:p w14:paraId="3182552C" w14:textId="582CE85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nu_pdma_callback_</w:t>
      </w:r>
      <w:proofErr w:type="gramStart"/>
      <w:r w:rsidRPr="00CC16D5">
        <w:rPr>
          <w:rFonts w:eastAsia="SimSun"/>
        </w:rPr>
        <w:t>register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&amp;</w:t>
      </w:r>
      <w:proofErr w:type="spell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0CA653BF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spellStart"/>
      <w:r w:rsidRPr="00CC16D5">
        <w:rPr>
          <w:rFonts w:eastAsia="SimSun"/>
        </w:rPr>
        <w:t>nu_pdma_sg_</w:t>
      </w:r>
      <w:proofErr w:type="gramStart"/>
      <w:r w:rsidRPr="00CC16D5">
        <w:rPr>
          <w:rFonts w:eastAsia="SimSun"/>
        </w:rPr>
        <w:t>transfer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s_i32Channel,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, 0);</w:t>
      </w:r>
    </w:p>
    <w:p w14:paraId="14DC50E7" w14:textId="10694A9D" w:rsidR="007F5A33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2A58549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 w:cs="Consolas"/>
          <w:color w:val="00B050"/>
        </w:rPr>
        <w:lastRenderedPageBreak/>
        <w:t xml:space="preserve">// Function to </w:t>
      </w:r>
      <w:proofErr w:type="spellStart"/>
      <w:r w:rsidRPr="00CC16D5">
        <w:rPr>
          <w:rFonts w:eastAsia="SimSun" w:cs="Consolas"/>
          <w:color w:val="00B050"/>
        </w:rPr>
        <w:t>deinitialize</w:t>
      </w:r>
      <w:proofErr w:type="spellEnd"/>
      <w:r w:rsidRPr="00CC16D5">
        <w:rPr>
          <w:rFonts w:eastAsia="SimSun" w:cs="Consolas"/>
          <w:color w:val="00B050"/>
        </w:rPr>
        <w:t xml:space="preserve"> the EBI sync PDMA</w:t>
      </w:r>
    </w:p>
    <w:p w14:paraId="507FD048" w14:textId="6C1D70B3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disp_sync_pdma_fini</w:t>
      </w:r>
      <w:proofErr w:type="spellEnd"/>
      <w:r w:rsidRPr="00CC16D5">
        <w:rPr>
          <w:rFonts w:eastAsia="SimSun"/>
        </w:rPr>
        <w:t>(void)</w:t>
      </w:r>
    </w:p>
    <w:p w14:paraId="5266296E" w14:textId="0F676EDF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3450418B" w14:textId="5C91509F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&gt;= 0)</w:t>
      </w:r>
    </w:p>
    <w:p w14:paraId="05EF5082" w14:textId="0F71ECF0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48F04AFE" w14:textId="4F34090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        </w:t>
      </w:r>
      <w:r w:rsidRPr="00CC16D5">
        <w:rPr>
          <w:rFonts w:eastAsia="SimSun" w:cs="Consolas"/>
          <w:color w:val="00B050"/>
        </w:rPr>
        <w:t>/* Free allocated PDMA channel resource. */</w:t>
      </w:r>
    </w:p>
    <w:p w14:paraId="4579BBDA" w14:textId="61EBBB0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nu_pdma_channel_free</w:t>
      </w:r>
      <w:proofErr w:type="spellEnd"/>
      <w:r w:rsidRPr="00CC16D5">
        <w:rPr>
          <w:rFonts w:eastAsia="SimSun"/>
        </w:rPr>
        <w:t>(s_i32Channel</w:t>
      </w:r>
      <w:proofErr w:type="gramStart"/>
      <w:r w:rsidRPr="00CC16D5">
        <w:rPr>
          <w:rFonts w:eastAsia="SimSun"/>
        </w:rP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12E969BC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gramStart"/>
      <w:r w:rsidRPr="00CC16D5">
        <w:rPr>
          <w:rFonts w:eastAsia="SimSun"/>
        </w:rPr>
        <w:t>-1;</w:t>
      </w:r>
      <w:proofErr w:type="gramEnd"/>
    </w:p>
    <w:p w14:paraId="253BE42B" w14:textId="1097A70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3BDF162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BA3C486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52B66340" w14:textId="17E3C74C" w:rsidR="007F5A33" w:rsidRPr="00B03A1C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045D8E8B" w14:textId="27B719CA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disp_example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689A820D" w14:textId="1292B58C" w:rsidR="00B64D08" w:rsidRPr="00D440F3" w:rsidRDefault="00CC16D5" w:rsidP="00A860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的实作中，使用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i/>
          <w:iCs/>
          <w:lang w:eastAsia="zh-CN"/>
        </w:rPr>
        <w:t>.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incbin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汇编语言指令将两张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格式的影像嵌入程序中，直接存入</w:t>
      </w:r>
      <w:r w:rsidRPr="00CC16D5">
        <w:rPr>
          <w:rFonts w:eastAsia="SimSun"/>
          <w:lang w:eastAsia="zh-CN"/>
        </w:rPr>
        <w:t xml:space="preserve"> FLASH</w:t>
      </w:r>
      <w:r w:rsidRPr="00CC16D5">
        <w:rPr>
          <w:rFonts w:eastAsia="SimSun" w:hint="eastAsia"/>
          <w:lang w:eastAsia="zh-CN"/>
        </w:rPr>
        <w:t>，以缩短编译时间。程序代码中，</w:t>
      </w:r>
      <w:r w:rsidRPr="00CC16D5">
        <w:rPr>
          <w:rFonts w:eastAsia="SimSun"/>
          <w:b/>
          <w:bCs/>
          <w:i/>
          <w:iCs/>
          <w:lang w:eastAsia="zh-CN"/>
        </w:rPr>
        <w:t>PATH_IMAGE1_BIN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b/>
          <w:bCs/>
          <w:i/>
          <w:iCs/>
          <w:lang w:eastAsia="zh-CN"/>
        </w:rPr>
        <w:t>PATH_IMAGE2_BIN</w:t>
      </w:r>
      <w:r w:rsidRPr="00CC16D5">
        <w:rPr>
          <w:rFonts w:eastAsia="SimSun" w:hint="eastAsia"/>
          <w:lang w:eastAsia="zh-CN"/>
        </w:rPr>
        <w:t>分别为两张图片档案路径定义值，存于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</w:t>
      </w:r>
      <w:r w:rsidRPr="00CC16D5">
        <w:rPr>
          <w:rFonts w:eastAsia="SimSun"/>
          <w:i/>
          <w:iCs/>
          <w:lang w:eastAsia="zh-CN"/>
        </w:rPr>
        <w:t>.h</w:t>
      </w:r>
      <w:proofErr w:type="spellEnd"/>
      <w:r w:rsidRPr="00CC16D5">
        <w:rPr>
          <w:rFonts w:eastAsia="SimSun" w:hint="eastAsia"/>
          <w:lang w:eastAsia="zh-CN"/>
        </w:rPr>
        <w:t>头文件中。在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disp_example_init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函式中，首先注册</w:t>
      </w:r>
      <w:r w:rsidRPr="00CC16D5">
        <w:rPr>
          <w:rFonts w:eastAsia="SimSun"/>
          <w:lang w:eastAsia="zh-CN"/>
        </w:rPr>
        <w:t xml:space="preserve"> Blank </w:t>
      </w:r>
      <w:r w:rsidRPr="00CC16D5">
        <w:rPr>
          <w:rFonts w:eastAsia="SimSun" w:hint="eastAsia"/>
          <w:lang w:eastAsia="zh-CN"/>
        </w:rPr>
        <w:t>事件的回调函式</w:t>
      </w:r>
      <w:r w:rsidRPr="00CC16D5">
        <w:rPr>
          <w:rFonts w:eastAsia="SimSun"/>
          <w:lang w:eastAsia="zh-CN"/>
        </w:rPr>
        <w:t xml:space="preserve"> (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。最后，将两张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影像数据拷贝至影像缓冲区。由于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Cortex-M55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支持</w:t>
      </w:r>
      <w:r w:rsidRPr="00CC16D5">
        <w:rPr>
          <w:rFonts w:eastAsia="SimSun"/>
          <w:lang w:eastAsia="zh-CN"/>
        </w:rPr>
        <w:t xml:space="preserve"> Data-Cache</w:t>
      </w:r>
      <w:r w:rsidRPr="00CC16D5">
        <w:rPr>
          <w:rFonts w:eastAsia="SimSun" w:hint="eastAsia"/>
          <w:lang w:eastAsia="zh-CN"/>
        </w:rPr>
        <w:t>，拷贝完成后需呼叫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函式，以同步影像数据至</w:t>
      </w:r>
      <w:r w:rsidRPr="00CC16D5">
        <w:rPr>
          <w:rFonts w:eastAsia="SimSun"/>
          <w:lang w:eastAsia="zh-CN"/>
        </w:rPr>
        <w:t xml:space="preserve"> SRAM</w:t>
      </w:r>
      <w:r w:rsidRPr="00CC16D5">
        <w:rPr>
          <w:rFonts w:eastAsia="SimSun" w:hint="eastAsia"/>
          <w:lang w:eastAsia="zh-CN"/>
        </w:rPr>
        <w:t>。在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中，透过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disp_set_vrambufaddr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函式并传入不同的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地址，交替更新画面，以防止画面撕裂。然而，由于展示范例更新速率过快导致显示重影，因此设定条件为收到两次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STR2(x) #x</w:t>
      </w:r>
    </w:p>
    <w:p w14:paraId="1BA80722" w14:textId="644452A3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STR(x) STR2(x)</w:t>
      </w:r>
    </w:p>
    <w:p w14:paraId="18265BED" w14:textId="5C572975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#define </w:t>
      </w: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name, file) \</w:t>
      </w:r>
    </w:p>
    <w:p w14:paraId="12A14BE5" w14:textId="764638E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__</w:t>
      </w:r>
      <w:proofErr w:type="spellStart"/>
      <w:r w:rsidRPr="00CC16D5">
        <w:rPr>
          <w:rFonts w:eastAsia="SimSun"/>
        </w:rPr>
        <w:t>asm</w:t>
      </w:r>
      <w:proofErr w:type="spellEnd"/>
      <w:r w:rsidRPr="00CC16D5">
        <w:rPr>
          <w:rFonts w:eastAsia="SimSun"/>
        </w:rPr>
        <w:t>_</w:t>
      </w:r>
      <w:proofErr w:type="gramStart"/>
      <w:r w:rsidRPr="00CC16D5">
        <w:rPr>
          <w:rFonts w:eastAsia="SimSun"/>
        </w:rPr>
        <w:t>_(</w:t>
      </w:r>
      <w:proofErr w:type="gramEnd"/>
      <w:r w:rsidRPr="00CC16D5">
        <w:rPr>
          <w:rFonts w:eastAsia="SimSun"/>
        </w:rPr>
        <w:t>".section .</w:t>
      </w:r>
      <w:proofErr w:type="spellStart"/>
      <w:r w:rsidRPr="00CC16D5">
        <w:rPr>
          <w:rFonts w:eastAsia="SimSun"/>
        </w:rPr>
        <w:t>rodata</w:t>
      </w:r>
      <w:proofErr w:type="spellEnd"/>
      <w:r w:rsidRPr="00CC16D5">
        <w:rPr>
          <w:rFonts w:eastAsia="SimSun"/>
        </w:rPr>
        <w:t>\n" \</w:t>
      </w:r>
    </w:p>
    <w:p w14:paraId="50E95DE4" w14:textId="7B380E3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"_start\n" \</w:t>
      </w:r>
    </w:p>
    <w:p w14:paraId="23C3DB88" w14:textId="71EF73E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16\n" \</w:t>
      </w:r>
    </w:p>
    <w:p w14:paraId="2BC9B2DF" w14:textId="33099388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"_start:\n" \</w:t>
      </w:r>
    </w:p>
    <w:p w14:paraId="73DFCCE8" w14:textId="647C05AB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incbin</w:t>
      </w:r>
      <w:proofErr w:type="spellEnd"/>
      <w:proofErr w:type="gramEnd"/>
      <w:r w:rsidRPr="00CC16D5">
        <w:rPr>
          <w:rFonts w:eastAsia="SimSun"/>
        </w:rPr>
        <w:t xml:space="preserve"> \"" file "\"\n" \</w:t>
      </w:r>
    </w:p>
    <w:p w14:paraId="6BC4CD73" w14:textId="5FBC5F52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\</w:t>
      </w:r>
    </w:p>
    <w:p w14:paraId="780AA7A4" w14:textId="08A5D0E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"_end\n" \</w:t>
      </w:r>
    </w:p>
    <w:p w14:paraId="4BCE29F3" w14:textId="5CA16BEC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1\n" \</w:t>
      </w:r>
    </w:p>
    <w:p w14:paraId="3F2C345B" w14:textId="220BB2B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"_end:\n" \</w:t>
      </w:r>
    </w:p>
    <w:p w14:paraId="1DE1622C" w14:textId="7870140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".byte</w:t>
      </w:r>
      <w:proofErr w:type="gramEnd"/>
      <w:r w:rsidRPr="00CC16D5">
        <w:rPr>
          <w:rFonts w:eastAsia="SimSun"/>
        </w:rPr>
        <w:t xml:space="preserve"> 0\n" \</w:t>
      </w:r>
    </w:p>
    <w:p w14:paraId="6A800707" w14:textId="0A540AB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); \</w:t>
      </w:r>
    </w:p>
    <w:p w14:paraId="4C9A779A" w14:textId="2F5ADC5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extern const __attribute__((</w:t>
      </w:r>
      <w:proofErr w:type="gramStart"/>
      <w:r w:rsidRPr="00CC16D5">
        <w:rPr>
          <w:rFonts w:eastAsia="SimSun"/>
        </w:rPr>
        <w:t>aligned(</w:t>
      </w:r>
      <w:proofErr w:type="gramEnd"/>
      <w:r w:rsidRPr="00CC16D5">
        <w:rPr>
          <w:rFonts w:eastAsia="SimSun"/>
        </w:rPr>
        <w:t xml:space="preserve">32)))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_start; \</w:t>
      </w:r>
    </w:p>
    <w:p w14:paraId="244C7B82" w14:textId="1576F51A" w:rsidR="00C27A27" w:rsidRDefault="00CC16D5" w:rsidP="00C27A27">
      <w:pPr>
        <w:pStyle w:val="PProgram"/>
      </w:pPr>
      <w:r w:rsidRPr="00CC16D5">
        <w:rPr>
          <w:rFonts w:eastAsia="SimSun"/>
        </w:rPr>
        <w:t xml:space="preserve">    extern const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65527A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>static uint8_t 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 xml:space="preserve">CONFIG_VRAM_TOTAL_ALLOCATED_SIZE] __attribute__((aligned(DCACHE_LINE_SIZE))); </w:t>
      </w:r>
      <w:r w:rsidRPr="00CC16D5">
        <w:rPr>
          <w:rFonts w:eastAsia="SimSun" w:cs="Consolas"/>
          <w:color w:val="00B050"/>
        </w:rPr>
        <w:t>// Declare VRAM instance.</w:t>
      </w:r>
    </w:p>
    <w:p w14:paraId="7FD00170" w14:textId="4163C64F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image1, PATH_IMAGE1_BIN);</w:t>
      </w:r>
    </w:p>
    <w:p w14:paraId="51BC6030" w14:textId="551A6432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616384A5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Blank event callback function</w:t>
      </w:r>
    </w:p>
    <w:p w14:paraId="0FACEB42" w14:textId="786A879E" w:rsidR="009A77A1" w:rsidRDefault="00CC16D5" w:rsidP="009A77A1">
      <w:pPr>
        <w:pStyle w:val="PProgram"/>
      </w:pPr>
      <w:r w:rsidRPr="00CC16D5">
        <w:rPr>
          <w:rFonts w:eastAsia="SimSun"/>
        </w:rPr>
        <w:t xml:space="preserve">void </w:t>
      </w:r>
      <w:proofErr w:type="spellStart"/>
      <w:r w:rsidRPr="00CC16D5">
        <w:rPr>
          <w:rFonts w:eastAsia="SimSun"/>
        </w:rPr>
        <w:t>disp_example_</w:t>
      </w:r>
      <w:proofErr w:type="gramStart"/>
      <w:r w:rsidRPr="00CC16D5">
        <w:rPr>
          <w:rFonts w:eastAsia="SimSun"/>
        </w:rPr>
        <w:t>blankcb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void *p)</w:t>
      </w:r>
    </w:p>
    <w:p w14:paraId="77C9EB96" w14:textId="51295813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185FC491" w14:textId="2C32A723" w:rsidR="009A77A1" w:rsidRDefault="00CC16D5" w:rsidP="009A77A1">
      <w:pPr>
        <w:pStyle w:val="PProgram"/>
      </w:pPr>
      <w:r w:rsidRPr="00CC16D5">
        <w:rPr>
          <w:rFonts w:eastAsia="SimSun"/>
        </w:rPr>
        <w:lastRenderedPageBreak/>
        <w:t xml:space="preserve">    static uint32_t u32Counter = </w:t>
      </w:r>
      <w:proofErr w:type="gramStart"/>
      <w:r w:rsidRPr="00CC16D5">
        <w:rPr>
          <w:rFonts w:eastAsia="SimSun"/>
        </w:rP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4EB47A0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different image showing after getting 2 </w:t>
      </w:r>
      <w:proofErr w:type="gramStart"/>
      <w:r w:rsidRPr="00CC16D5">
        <w:rPr>
          <w:rFonts w:eastAsia="SimSun"/>
          <w:lang w:eastAsia="zh-CN"/>
        </w:rPr>
        <w:t>event</w:t>
      </w:r>
      <w:proofErr w:type="gramEnd"/>
      <w:r w:rsidRPr="00CC16D5">
        <w:rPr>
          <w:rFonts w:eastAsia="SimSun"/>
          <w:lang w:eastAsia="zh-CN"/>
        </w:rPr>
        <w:t>, */</w:t>
      </w:r>
    </w:p>
    <w:p w14:paraId="290F1E56" w14:textId="5847BC8E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#define DEF_TOGGLE_COND  </w:t>
      </w:r>
      <w:proofErr w:type="gramStart"/>
      <w:r w:rsidRPr="00CC16D5">
        <w:rPr>
          <w:rFonts w:eastAsia="SimSun"/>
        </w:rPr>
        <w:t xml:space="preserve">   (</w:t>
      </w:r>
      <w:proofErr w:type="gramEnd"/>
      <w:r w:rsidRPr="00CC16D5">
        <w:rPr>
          <w:rFonts w:eastAsia="SimSun"/>
        </w:rP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3EE1152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if (DEF_TOGGLE_COND)</w:t>
      </w:r>
    </w:p>
    <w:p w14:paraId="14CB3ADA" w14:textId="17164DD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539D674E" w14:textId="1DD8B00F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*)&amp;s_au8FrameBuf[CONFIG_VRAM_BUF_SIZE]);</w:t>
      </w:r>
    </w:p>
    <w:p w14:paraId="4C934B96" w14:textId="4384F6BF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49C7A59D" w14:textId="5750A70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else</w:t>
      </w:r>
    </w:p>
    <w:p w14:paraId="0B295600" w14:textId="5890312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4BD4E8EF" w14:textId="578618B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06F81022" w14:textId="4E44BDF7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EE3C72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u32Counter+</w:t>
      </w:r>
      <w:proofErr w:type="gramStart"/>
      <w:r w:rsidRPr="00CC16D5">
        <w:rPr>
          <w:rFonts w:eastAsia="SimSun"/>
        </w:rPr>
        <w:t>+;</w:t>
      </w:r>
      <w:proofErr w:type="gramEnd"/>
    </w:p>
    <w:p w14:paraId="0E7CCBEB" w14:textId="58EE6214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3E1F8FD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Initialize the display example</w:t>
      </w:r>
    </w:p>
    <w:p w14:paraId="48AAFD77" w14:textId="76BA15A7" w:rsidR="009A77A1" w:rsidRDefault="00CC16D5" w:rsidP="009A77A1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disp_example_init</w:t>
      </w:r>
      <w:proofErr w:type="spellEnd"/>
      <w:r w:rsidRPr="00CC16D5">
        <w:rPr>
          <w:rFonts w:eastAsia="SimSun"/>
        </w:rPr>
        <w:t>(void)</w:t>
      </w:r>
    </w:p>
    <w:p w14:paraId="62CA8A22" w14:textId="5D4DB812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0F221445" w14:textId="79AC551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6EDD3913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disp_set_blankcb</w:t>
      </w:r>
      <w:proofErr w:type="spellEnd"/>
      <w:r w:rsidRPr="00CC16D5">
        <w:rPr>
          <w:rFonts w:eastAsia="SimSun"/>
        </w:rPr>
        <w:t>(</w:t>
      </w:r>
      <w:proofErr w:type="spellStart"/>
      <w:r w:rsidRPr="00CC16D5">
        <w:rPr>
          <w:rFonts w:eastAsia="SimSun"/>
        </w:rPr>
        <w:t>disp_example_blankcb</w:t>
      </w:r>
      <w:proofErr w:type="spellEnd"/>
      <w:proofErr w:type="gramStart"/>
      <w:r w:rsidRPr="00CC16D5">
        <w:rPr>
          <w:rFonts w:eastAsia="SimSun"/>
        </w:rP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5A2F550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proofErr w:type="gram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(const uint8_t *)&amp;incbin_image1_start, CONFIG_VRAM_BUF_SIZE);</w:t>
      </w:r>
    </w:p>
    <w:p w14:paraId="2E2F1EEE" w14:textId="230A7F4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(&amp;s_au8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629E03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Flush all pixel data in </w:t>
      </w:r>
      <w:proofErr w:type="spellStart"/>
      <w:r w:rsidRPr="00CC16D5">
        <w:rPr>
          <w:rFonts w:eastAsia="SimSun"/>
          <w:lang w:eastAsia="zh-CN"/>
        </w:rPr>
        <w:t>DCache</w:t>
      </w:r>
      <w:proofErr w:type="spellEnd"/>
      <w:r w:rsidRPr="00CC16D5">
        <w:rPr>
          <w:rFonts w:eastAsia="SimSun"/>
          <w:lang w:eastAsia="zh-CN"/>
        </w:rPr>
        <w:t xml:space="preserve"> to memory. */</w:t>
      </w:r>
    </w:p>
    <w:p w14:paraId="4AFA25A8" w14:textId="65AE576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SCB_CleanDCache_by_</w:t>
      </w:r>
      <w:proofErr w:type="gramStart"/>
      <w:r w:rsidRPr="00CC16D5">
        <w:rPr>
          <w:rFonts w:eastAsia="SimSun"/>
        </w:rPr>
        <w:t>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DE587F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75D85627" w14:textId="12286B8B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2571AF51" w14:textId="4E107E68" w:rsidR="00447687" w:rsidRDefault="00CC16D5" w:rsidP="00447687">
      <w:pPr>
        <w:pStyle w:val="Heading2"/>
      </w:pPr>
      <w:proofErr w:type="spellStart"/>
      <w:r w:rsidRPr="00CC16D5">
        <w:rPr>
          <w:rFonts w:eastAsia="SimSun"/>
          <w:lang w:eastAsia="zh-CN"/>
        </w:rPr>
        <w:t>disp</w:t>
      </w:r>
      <w:proofErr w:type="spellEnd"/>
      <w:r w:rsidRPr="00CC16D5">
        <w:rPr>
          <w:rFonts w:eastAsia="SimSun" w:hint="eastAsia"/>
          <w:lang w:eastAsia="zh-CN"/>
        </w:rPr>
        <w:t>驱动参数介绍</w:t>
      </w:r>
    </w:p>
    <w:p w14:paraId="47EBB39E" w14:textId="355DCA57" w:rsidR="00FF0479" w:rsidRPr="00FF0479" w:rsidRDefault="00CC16D5" w:rsidP="00FF0479">
      <w:pPr>
        <w:rPr>
          <w:lang w:eastAsia="zh-CN"/>
        </w:rPr>
      </w:pPr>
      <w:proofErr w:type="spellStart"/>
      <w:r w:rsidRPr="00CC16D5">
        <w:rPr>
          <w:rFonts w:eastAsia="SimSun"/>
          <w:b/>
          <w:bCs/>
          <w:i/>
          <w:iCs/>
          <w:lang w:eastAsia="zh-CN"/>
        </w:rPr>
        <w:t>disp.h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头文件用于定义同步信号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FF0479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CONFIG_LCD_PANEL_USE_DE_ONLY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取消定义后，系统将启用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三条讯号输出至屏幕；反之，仅输出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讯号</w:t>
      </w:r>
      <w:r w:rsidRPr="00CC16D5">
        <w:rPr>
          <w:rFonts w:eastAsia="SimSun" w:hint="eastAsia"/>
          <w:i/>
          <w:iCs/>
          <w:lang w:eastAsia="zh-CN"/>
        </w:rPr>
        <w:t>。</w:t>
      </w:r>
    </w:p>
    <w:p w14:paraId="0D656E76" w14:textId="26543DAF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CONFIG_DISP_*_ACTIVE_LOW</w:t>
      </w:r>
      <w:r w:rsidRPr="00CC16D5">
        <w:rPr>
          <w:rFonts w:eastAsia="SimSun" w:hint="eastAsia"/>
          <w:lang w:eastAsia="zh-CN"/>
        </w:rPr>
        <w:t>设为</w:t>
      </w:r>
      <w:r w:rsidRPr="00CC16D5">
        <w:rPr>
          <w:rFonts w:eastAsia="SimSun"/>
          <w:lang w:eastAsia="zh-CN"/>
        </w:rPr>
        <w:t xml:space="preserve"> 0 </w:t>
      </w:r>
      <w:r w:rsidRPr="00CC16D5">
        <w:rPr>
          <w:rFonts w:eastAsia="SimSun" w:hint="eastAsia"/>
          <w:lang w:eastAsia="zh-CN"/>
        </w:rPr>
        <w:t>时，表示对应讯号为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Active-High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动作；反之，则为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Active-Low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动作。</w:t>
      </w:r>
    </w:p>
    <w:p w14:paraId="0ED12FAF" w14:textId="49A6A095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CONFIG_DISP_*_BITIDX</w:t>
      </w:r>
      <w:r w:rsidRPr="00CC16D5">
        <w:rPr>
          <w:rFonts w:eastAsia="SimSun" w:hint="eastAsia"/>
          <w:lang w:eastAsia="zh-CN"/>
        </w:rPr>
        <w:t>设定值为各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EBI_ADRx</w:t>
      </w:r>
      <w:proofErr w:type="spellEnd"/>
      <w:r w:rsidRPr="00CC16D5">
        <w:rPr>
          <w:rFonts w:eastAsia="SimSun" w:hint="eastAsia"/>
          <w:lang w:eastAsia="zh-CN"/>
        </w:rPr>
        <w:t>脚位编号加</w:t>
      </w:r>
      <w:r w:rsidRPr="00CC16D5">
        <w:rPr>
          <w:rFonts w:eastAsia="SimSun"/>
          <w:lang w:eastAsia="zh-CN"/>
        </w:rPr>
        <w:t>1</w:t>
      </w:r>
      <w:r w:rsidRPr="00CC16D5">
        <w:rPr>
          <w:rFonts w:eastAsia="SimSun" w:hint="eastAsia"/>
          <w:lang w:eastAsia="zh-CN"/>
        </w:rPr>
        <w:t>的值。</w:t>
      </w:r>
    </w:p>
    <w:p w14:paraId="0DC1F2AD" w14:textId="75DB9A08" w:rsidR="00865587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CC16D5">
        <w:rPr>
          <w:rFonts w:eastAsia="SimSun"/>
          <w:b/>
          <w:bCs/>
          <w:i/>
          <w:iCs/>
          <w:lang w:eastAsia="zh-CN"/>
        </w:rPr>
        <w:t>CONFIG_TIMING_*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CONFIG_LCD_PANEL_USE_DE_ONLY         </w:t>
      </w:r>
      <w:r w:rsidRPr="00CC16D5">
        <w:rPr>
          <w:rFonts w:eastAsia="SimSun" w:cs="Consolas"/>
          <w:color w:val="00B050"/>
        </w:rPr>
        <w:t>/</w:t>
      </w:r>
      <w:proofErr w:type="gramStart"/>
      <w:r w:rsidRPr="00CC16D5">
        <w:rPr>
          <w:rFonts w:eastAsia="SimSun" w:cs="Consolas"/>
          <w:color w:val="00B050"/>
        </w:rPr>
        <w:t>*!&lt;</w:t>
      </w:r>
      <w:proofErr w:type="gramEnd"/>
      <w:r w:rsidRPr="00CC16D5">
        <w:rPr>
          <w:rFonts w:eastAsia="SimSun" w:cs="Consolas"/>
          <w:color w:val="00B050"/>
        </w:rPr>
        <w:t xml:space="preserve"> DE-only mode, W/O H/</w:t>
      </w:r>
      <w:proofErr w:type="spellStart"/>
      <w:r w:rsidRPr="00CC16D5">
        <w:rPr>
          <w:rFonts w:eastAsia="SimSun" w:cs="Consolas"/>
          <w:color w:val="00B050"/>
        </w:rPr>
        <w:t>VSync</w:t>
      </w:r>
      <w:proofErr w:type="spellEnd"/>
      <w:r w:rsidRPr="00CC16D5">
        <w:rPr>
          <w:rFonts w:eastAsia="SimSun" w:cs="Consolas"/>
          <w:color w:val="00B050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410757C4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CONFIG_DISP_DE_ACTIVE_LOW         </w:t>
      </w:r>
      <w:proofErr w:type="gramStart"/>
      <w:r w:rsidRPr="00CC16D5">
        <w:rPr>
          <w:rFonts w:eastAsia="SimSun"/>
        </w:rPr>
        <w:t xml:space="preserve">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Disable DE active low */</w:t>
      </w:r>
    </w:p>
    <w:p w14:paraId="5E6A9BF2" w14:textId="6E93550A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VPW active low */</w:t>
      </w:r>
    </w:p>
    <w:p w14:paraId="3AED7BD0" w14:textId="59BC02B7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CONFIG_DISP_DE_BITIDX             </w:t>
      </w:r>
      <w:proofErr w:type="gramStart"/>
      <w:r w:rsidRPr="00CC16D5">
        <w:rPr>
          <w:rFonts w:eastAsia="SimSun"/>
        </w:rPr>
        <w:t xml:space="preserve">8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SET_EBI_ADR7_PH0 */</w:t>
      </w:r>
    </w:p>
    <w:p w14:paraId="61D1916E" w14:textId="4239D837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CONFIG_DISP_VSYNC_BITIDX  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SET_EBI_ADR0_PH7 */</w:t>
      </w:r>
    </w:p>
    <w:p w14:paraId="310820E1" w14:textId="55BED181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CONFIG_DISP_HSYNC_BITIDX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CONFIG_TIMING_HACT              </w:t>
      </w:r>
      <w:proofErr w:type="gramStart"/>
      <w:r w:rsidRPr="00CC16D5">
        <w:rPr>
          <w:rFonts w:eastAsia="SimSun"/>
        </w:rPr>
        <w:t xml:space="preserve">480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Width */</w:t>
      </w:r>
    </w:p>
    <w:p w14:paraId="3F255F86" w14:textId="2260DB71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CONFIG_TIMING_VACT              </w:t>
      </w:r>
      <w:proofErr w:type="gramStart"/>
      <w:r w:rsidRPr="00CC16D5">
        <w:rPr>
          <w:rFonts w:eastAsia="SimSun"/>
        </w:rPr>
        <w:t xml:space="preserve">272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Height */</w:t>
      </w:r>
    </w:p>
    <w:p w14:paraId="17CE5B45" w14:textId="2404E889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CONFIG_TIMING_HBP                </w:t>
      </w:r>
      <w:proofErr w:type="gramStart"/>
      <w:r w:rsidRPr="00CC16D5">
        <w:rPr>
          <w:rFonts w:eastAsia="SimSun"/>
        </w:rPr>
        <w:t xml:space="preserve">30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HBP (Horizontal Back Porch) */</w:t>
      </w:r>
    </w:p>
    <w:p w14:paraId="62901365" w14:textId="558A671A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CONFIG_TIMING_HFP                 </w:t>
      </w:r>
      <w:proofErr w:type="gramStart"/>
      <w:r w:rsidRPr="00CC16D5">
        <w:rPr>
          <w:rFonts w:eastAsia="SimSun"/>
        </w:rPr>
        <w:t xml:space="preserve">5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HFP (Horizontal Front Porch) */</w:t>
      </w:r>
    </w:p>
    <w:p w14:paraId="4C4505C6" w14:textId="7D9AF642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CONFIG_TIMING_HPW                </w:t>
      </w:r>
      <w:proofErr w:type="gramStart"/>
      <w:r w:rsidRPr="00CC16D5">
        <w:rPr>
          <w:rFonts w:eastAsia="SimSun"/>
        </w:rPr>
        <w:t xml:space="preserve">41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HPW (HSYNC Pulse Width) */</w:t>
      </w:r>
    </w:p>
    <w:p w14:paraId="0EFB4EFB" w14:textId="11E31CE7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CONFIG_TIMING_VBP       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VBP (Vertical Back Porch) */</w:t>
      </w:r>
    </w:p>
    <w:p w14:paraId="5A11A2B0" w14:textId="791DD2DC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CONFIG_TIMING_VFP                </w:t>
      </w:r>
      <w:proofErr w:type="gramStart"/>
      <w:r w:rsidRPr="00CC16D5">
        <w:rPr>
          <w:rFonts w:eastAsia="SimSun"/>
        </w:rPr>
        <w:t xml:space="preserve">27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VFP (Vertical Front Porch) */</w:t>
      </w:r>
    </w:p>
    <w:p w14:paraId="0362C481" w14:textId="09201692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CONFIG_TIMING_VPW                </w:t>
      </w:r>
      <w:proofErr w:type="gramStart"/>
      <w:r w:rsidRPr="00CC16D5">
        <w:rPr>
          <w:rFonts w:eastAsia="SimSun"/>
        </w:rPr>
        <w:t xml:space="preserve">10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VPW 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5CE3E5F4" w:rsidR="00D079A1" w:rsidRPr="00AE226F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A5600E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软件需求</w:t>
      </w:r>
    </w:p>
    <w:p w14:paraId="751FD6D6" w14:textId="5C71DE92" w:rsidR="001525EE" w:rsidRDefault="00CC16D5">
      <w:pPr>
        <w:pStyle w:val="b1"/>
      </w:pPr>
      <w:r w:rsidRPr="00CC16D5">
        <w:rPr>
          <w:rFonts w:eastAsia="SimSun"/>
          <w:lang w:eastAsia="zh-CN"/>
        </w:rPr>
        <w:t>BSP</w:t>
      </w:r>
      <w:r w:rsidRPr="00CC16D5">
        <w:rPr>
          <w:rFonts w:eastAsia="SimSun" w:hint="eastAsia"/>
          <w:lang w:eastAsia="zh-CN"/>
        </w:rPr>
        <w:t>版本</w:t>
      </w:r>
    </w:p>
    <w:p w14:paraId="1BE02572" w14:textId="4D5C49A2" w:rsidR="00883DBA" w:rsidRPr="008B3C43" w:rsidRDefault="00CC16D5">
      <w:pPr>
        <w:pStyle w:val="b2"/>
      </w:pPr>
      <w:r w:rsidRPr="00CC16D5">
        <w:rPr>
          <w:rFonts w:eastAsia="SimSun"/>
          <w:lang w:eastAsia="zh-CN"/>
        </w:rPr>
        <w:t>M55M1_Series_BSP_CMSIS_V3.01.001</w:t>
      </w:r>
      <w:r w:rsidRPr="00CC16D5">
        <w:rPr>
          <w:rFonts w:eastAsia="SimSun" w:hint="eastAsia"/>
          <w:lang w:eastAsia="zh-CN"/>
        </w:rPr>
        <w:t>。</w:t>
      </w:r>
    </w:p>
    <w:p w14:paraId="4A167FA0" w14:textId="182888FB" w:rsidR="00CE06A7" w:rsidRDefault="00CC16D5">
      <w:pPr>
        <w:pStyle w:val="b1"/>
      </w:pPr>
      <w:r w:rsidRPr="00CC16D5">
        <w:rPr>
          <w:rFonts w:eastAsia="SimSun"/>
          <w:lang w:eastAsia="zh-CN"/>
        </w:rPr>
        <w:t>IDE</w:t>
      </w:r>
      <w:r w:rsidRPr="00CC16D5">
        <w:rPr>
          <w:rFonts w:eastAsia="SimSun" w:hint="eastAsia"/>
          <w:lang w:eastAsia="zh-CN"/>
        </w:rPr>
        <w:t>版本</w:t>
      </w:r>
    </w:p>
    <w:p w14:paraId="5C2B04F9" w14:textId="2BFEF9C0" w:rsidR="00166BD9" w:rsidRPr="003B59CF" w:rsidRDefault="00CC16D5">
      <w:pPr>
        <w:pStyle w:val="b2"/>
      </w:pPr>
      <w:r w:rsidRPr="00CC16D5">
        <w:rPr>
          <w:rFonts w:eastAsia="SimSun"/>
          <w:lang w:eastAsia="zh-CN"/>
        </w:rPr>
        <w:t xml:space="preserve">Keil </w:t>
      </w:r>
      <w:proofErr w:type="spellStart"/>
      <w:r w:rsidRPr="00CC16D5">
        <w:rPr>
          <w:rFonts w:eastAsia="SimSun"/>
          <w:lang w:eastAsia="zh-CN"/>
        </w:rPr>
        <w:t>uVision</w:t>
      </w:r>
      <w:proofErr w:type="spellEnd"/>
      <w:r w:rsidRPr="00CC16D5">
        <w:rPr>
          <w:rFonts w:eastAsia="SimSun"/>
          <w:lang w:eastAsia="zh-CN"/>
        </w:rPr>
        <w:t xml:space="preserve"> 5.40</w:t>
      </w:r>
      <w:r w:rsidRPr="00CC16D5">
        <w:rPr>
          <w:rFonts w:eastAsia="SimSun" w:hint="eastAsia"/>
          <w:lang w:eastAsia="zh-CN"/>
        </w:rPr>
        <w:t>。</w:t>
      </w:r>
    </w:p>
    <w:p w14:paraId="796ABB37" w14:textId="625F6731" w:rsidR="005E2550" w:rsidRPr="00C266EF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硬件需求</w:t>
      </w:r>
    </w:p>
    <w:p w14:paraId="0E9D295D" w14:textId="78DEACC7" w:rsidR="005E2550" w:rsidRPr="008B3C43" w:rsidRDefault="00CC16D5">
      <w:pPr>
        <w:pStyle w:val="b1"/>
      </w:pPr>
      <w:r w:rsidRPr="00CC16D5">
        <w:rPr>
          <w:rFonts w:eastAsia="SimSun" w:hint="eastAsia"/>
          <w:lang w:eastAsia="zh-CN"/>
        </w:rPr>
        <w:t>电路组件</w:t>
      </w:r>
    </w:p>
    <w:p w14:paraId="70753AE9" w14:textId="5B15C6C2" w:rsidR="00883DBA" w:rsidRDefault="00CC16D5">
      <w:pPr>
        <w:pStyle w:val="b2"/>
      </w:pP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。</w:t>
      </w:r>
    </w:p>
    <w:p w14:paraId="0BC80F91" w14:textId="23A7DF09" w:rsidR="003E37EC" w:rsidRDefault="00CC16D5">
      <w:pPr>
        <w:pStyle w:val="b2"/>
      </w:pP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连接板。</w:t>
      </w:r>
    </w:p>
    <w:p w14:paraId="4AC39035" w14:textId="3C1F2F69" w:rsidR="003E37EC" w:rsidRDefault="00CC16D5">
      <w:pPr>
        <w:pStyle w:val="b2"/>
      </w:pP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，分辨率为</w:t>
      </w:r>
      <w:r w:rsidRPr="00CC16D5">
        <w:rPr>
          <w:rFonts w:eastAsia="SimSun"/>
          <w:lang w:eastAsia="zh-CN"/>
        </w:rPr>
        <w:t>WQVGA</w:t>
      </w:r>
      <w:r w:rsidRPr="00CC16D5">
        <w:rPr>
          <w:rFonts w:eastAsia="SimSun" w:hint="eastAsia"/>
          <w:lang w:eastAsia="zh-CN"/>
        </w:rPr>
        <w:t>。</w:t>
      </w:r>
    </w:p>
    <w:p w14:paraId="6B665C91" w14:textId="7D1B4624" w:rsidR="00AE7001" w:rsidRPr="00AE7001" w:rsidRDefault="00CC16D5">
      <w:pPr>
        <w:pStyle w:val="b1"/>
      </w:pPr>
      <w:r w:rsidRPr="00CC16D5">
        <w:rPr>
          <w:rFonts w:eastAsia="SimSun" w:hint="eastAsia"/>
          <w:lang w:eastAsia="zh-CN"/>
        </w:rPr>
        <w:t>线路示意图</w:t>
      </w:r>
    </w:p>
    <w:p w14:paraId="32FBD42A" w14:textId="221972B3" w:rsidR="000C6DA6" w:rsidRDefault="00CC16D5">
      <w:pPr>
        <w:pStyle w:val="b2"/>
      </w:pPr>
      <w:r w:rsidRPr="00CC16D5">
        <w:rPr>
          <w:rFonts w:eastAsia="SimSun" w:hint="eastAsia"/>
          <w:lang w:eastAsia="zh-CN"/>
        </w:rPr>
        <w:t>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连接板和</w:t>
      </w: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进行组装。</w:t>
      </w:r>
    </w:p>
    <w:p w14:paraId="65DC263D" w14:textId="2EC907F3" w:rsidR="000C6DA6" w:rsidRPr="00634A30" w:rsidRDefault="00CC16D5" w:rsidP="000C6DA6">
      <w:pPr>
        <w:pStyle w:val="b2"/>
      </w:pPr>
      <w:r w:rsidRPr="00CC16D5">
        <w:rPr>
          <w:rFonts w:eastAsia="SimSun" w:hint="eastAsia"/>
          <w:lang w:eastAsia="zh-CN"/>
        </w:rPr>
        <w:t>使用</w:t>
      </w:r>
      <w:r w:rsidRPr="00CC16D5">
        <w:rPr>
          <w:rFonts w:eastAsia="SimSun"/>
          <w:lang w:eastAsia="zh-CN"/>
        </w:rPr>
        <w:t xml:space="preserve">USB Type-C to Type-A </w:t>
      </w:r>
      <w:r w:rsidRPr="00CC16D5">
        <w:rPr>
          <w:rFonts w:eastAsia="SimSun" w:hint="eastAsia"/>
          <w:lang w:eastAsia="zh-CN"/>
        </w:rPr>
        <w:t>连接线，将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640C61" w:rsidRDefault="00CC16D5" w:rsidP="00640C61">
      <w:pPr>
        <w:pStyle w:val="Caption"/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 w:rsidRPr="00640C61">
        <w:fldChar w:fldCharType="end"/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15D1216C" w:rsidR="006F29EA" w:rsidRDefault="00CC16D5" w:rsidP="00FB160E">
      <w:pPr>
        <w:pStyle w:val="Heading1"/>
        <w:rPr>
          <w:lang w:eastAsia="zh-TW"/>
        </w:rPr>
      </w:pPr>
      <w:r w:rsidRPr="00CC16D5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C705A7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C16D5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7AC79F25" w:rsidR="00CE6106" w:rsidRPr="00202F78" w:rsidRDefault="00CC16D5" w:rsidP="00FE35CF">
            <w:pPr>
              <w:pStyle w:val="Directorytxt"/>
              <w:spacing w:after="180"/>
            </w:pPr>
            <w:bookmarkStart w:id="22" w:name="_Hlk152938073"/>
            <w:r w:rsidRPr="00CC16D5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EE1EA0" w:rsidRDefault="00CC16D5" w:rsidP="00FE35CF">
                  <w:pPr>
                    <w:pStyle w:val="Tabletxt"/>
                  </w:pPr>
                  <w:r w:rsidRPr="00CC16D5">
                    <w:rPr>
                      <w:rFonts w:eastAsia="SimSun"/>
                      <w:lang w:eastAsia="zh-CN"/>
                    </w:rPr>
                    <w:t>Cortex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41294257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B71DC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C447AB" w:rsidRDefault="00CC16D5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>
        <w:fldChar w:fldCharType="end"/>
      </w:r>
      <w:r w:rsidRPr="00CC16D5">
        <w:rPr>
          <w:rFonts w:ascii="SimSun" w:eastAsia="SimSun" w:hAnsi="SimSun"/>
          <w:lang w:eastAsia="zh-CN"/>
        </w:rPr>
        <w:t>目录</w:t>
      </w:r>
      <w:r w:rsidRPr="00CC16D5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范例程序执行</w:t>
      </w:r>
    </w:p>
    <w:p w14:paraId="2C2F5124" w14:textId="196F55CB" w:rsidR="00B64D08" w:rsidRPr="00C51672" w:rsidRDefault="00CC16D5">
      <w:pPr>
        <w:pStyle w:val="bNo"/>
      </w:pPr>
      <w:bookmarkStart w:id="24" w:name="_Sampel_Code_Information"/>
      <w:bookmarkEnd w:id="24"/>
      <w:r w:rsidRPr="00CC16D5">
        <w:rPr>
          <w:rFonts w:eastAsia="SimSun" w:hint="eastAsia"/>
          <w:lang w:eastAsia="zh-CN"/>
        </w:rPr>
        <w:t>根据目录信息章节进入</w:t>
      </w:r>
      <w:proofErr w:type="spellStart"/>
      <w:r w:rsidRPr="00CC16D5">
        <w:rPr>
          <w:rFonts w:eastAsia="SimSun"/>
          <w:b/>
          <w:bCs/>
          <w:lang w:eastAsia="zh-CN"/>
        </w:rPr>
        <w:t>ExampleCode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路径中的</w:t>
      </w:r>
      <w:r w:rsidRPr="00CC16D5">
        <w:rPr>
          <w:rFonts w:eastAsia="SimSun"/>
          <w:b/>
          <w:bCs/>
          <w:lang w:eastAsia="zh-CN"/>
        </w:rPr>
        <w:t>KEIL</w:t>
      </w:r>
      <w:r w:rsidRPr="00CC16D5">
        <w:rPr>
          <w:rFonts w:eastAsia="SimSun" w:hint="eastAsia"/>
          <w:lang w:eastAsia="zh-CN"/>
        </w:rPr>
        <w:t>文件夹，双击</w:t>
      </w:r>
      <w:proofErr w:type="spellStart"/>
      <w:r w:rsidRPr="00CC16D5">
        <w:rPr>
          <w:rFonts w:eastAsia="SimSun"/>
          <w:b/>
          <w:bCs/>
          <w:i/>
          <w:lang w:eastAsia="zh-CN"/>
        </w:rPr>
        <w:t>Drive_RGB_LCD_Panel_using_EBI.uvprojx</w:t>
      </w:r>
      <w:proofErr w:type="spellEnd"/>
      <w:r w:rsidRPr="00CC16D5">
        <w:rPr>
          <w:rFonts w:eastAsia="SimSun" w:hint="eastAsia"/>
          <w:lang w:eastAsia="zh-CN"/>
        </w:rPr>
        <w:t>。</w:t>
      </w:r>
    </w:p>
    <w:p w14:paraId="2E48A1F4" w14:textId="7786E53A" w:rsidR="005E2550" w:rsidRPr="00B64D08" w:rsidRDefault="00CC16D5">
      <w:pPr>
        <w:pStyle w:val="bNo"/>
      </w:pPr>
      <w:r w:rsidRPr="00CC16D5">
        <w:rPr>
          <w:rFonts w:eastAsia="SimSun" w:hint="eastAsia"/>
          <w:lang w:eastAsia="zh-CN"/>
        </w:rPr>
        <w:t>进入编译模式接口</w:t>
      </w:r>
    </w:p>
    <w:p w14:paraId="3379D93F" w14:textId="73D7D901" w:rsidR="005E2550" w:rsidRDefault="00CC16D5">
      <w:pPr>
        <w:pStyle w:val="b1"/>
      </w:pPr>
      <w:r w:rsidRPr="00CC16D5">
        <w:rPr>
          <w:rFonts w:eastAsia="SimSun" w:hint="eastAsia"/>
          <w:lang w:eastAsia="zh-CN"/>
        </w:rPr>
        <w:t>编译</w:t>
      </w:r>
    </w:p>
    <w:p w14:paraId="649003ED" w14:textId="4B0D974C" w:rsidR="00C2116B" w:rsidRDefault="00CC16D5">
      <w:pPr>
        <w:pStyle w:val="b1"/>
      </w:pPr>
      <w:r w:rsidRPr="00CC16D5">
        <w:rPr>
          <w:rFonts w:eastAsia="SimSun" w:hint="eastAsia"/>
          <w:lang w:eastAsia="zh-CN"/>
        </w:rPr>
        <w:t>下载程序代码至内存</w:t>
      </w:r>
    </w:p>
    <w:p w14:paraId="7C7CEF01" w14:textId="72C33B92" w:rsidR="00C405D6" w:rsidRDefault="00CC16D5">
      <w:pPr>
        <w:pStyle w:val="b1"/>
      </w:pPr>
      <w:r w:rsidRPr="00CC16D5">
        <w:rPr>
          <w:rFonts w:eastAsia="SimSun" w:hint="eastAsia"/>
          <w:lang w:eastAsia="zh-CN"/>
        </w:rPr>
        <w:t>执行程序代码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62E13BA8" w:rsidR="00C405D6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D3279D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D3279D" w:rsidRDefault="00CC16D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842BF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Pr="00CC16D5">
              <w:rPr>
                <w:rFonts w:eastAsia="SimSun" w:cs="Arial"/>
                <w:szCs w:val="24"/>
                <w:lang w:eastAsia="zh-CN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Pr="00CC16D5">
              <w:rPr>
                <w:rFonts w:eastAsia="SimSun" w:cs="Arial"/>
                <w:szCs w:val="24"/>
                <w:lang w:eastAsia="zh-CN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975B4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CC16D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CC16D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3"/>
      <w:footerReference w:type="default" r:id="rId24"/>
      <w:headerReference w:type="first" r:id="rId25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1" w:author="MS30 SCFchian1" w:date="2022-11-09T14:39:00Z" w:initials="MS">
    <w:p w14:paraId="58935F3F" w14:textId="1BEDF4B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28B9D42C" w14:textId="1C7F277B" w:rsidR="0074600C" w:rsidRDefault="00CC16D5" w:rsidP="0074600C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70EE5" w14:textId="77777777" w:rsidR="00561539" w:rsidRDefault="00561539" w:rsidP="00224C1C">
      <w:r>
        <w:separator/>
      </w:r>
    </w:p>
    <w:p w14:paraId="3FD3223C" w14:textId="77777777" w:rsidR="00561539" w:rsidRDefault="00561539"/>
  </w:endnote>
  <w:endnote w:type="continuationSeparator" w:id="0">
    <w:p w14:paraId="0BA18319" w14:textId="77777777" w:rsidR="00561539" w:rsidRDefault="00561539" w:rsidP="00224C1C">
      <w:r>
        <w:continuationSeparator/>
      </w:r>
    </w:p>
    <w:p w14:paraId="4E2EFD6B" w14:textId="77777777" w:rsidR="00561539" w:rsidRDefault="005615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微軟正黑體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4D2293" w14:textId="77777777" w:rsidR="00561539" w:rsidRDefault="00561539" w:rsidP="00224C1C">
      <w:r>
        <w:separator/>
      </w:r>
    </w:p>
    <w:p w14:paraId="09345193" w14:textId="77777777" w:rsidR="00561539" w:rsidRDefault="00561539"/>
  </w:footnote>
  <w:footnote w:type="continuationSeparator" w:id="0">
    <w:p w14:paraId="66CFF9D7" w14:textId="77777777" w:rsidR="00561539" w:rsidRDefault="00561539" w:rsidP="00224C1C">
      <w:r>
        <w:continuationSeparator/>
      </w:r>
    </w:p>
    <w:p w14:paraId="53B09A20" w14:textId="77777777" w:rsidR="00561539" w:rsidRDefault="005615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6F2AD3F8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8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6F2AD3F8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04D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Props1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16235</TotalTime>
  <Pages>18</Pages>
  <Words>2243</Words>
  <Characters>12789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15002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220</cp:revision>
  <cp:lastPrinted>2025-03-04T06:31:00Z</cp:lastPrinted>
  <dcterms:created xsi:type="dcterms:W3CDTF">2023-11-23T08:18:00Z</dcterms:created>
  <dcterms:modified xsi:type="dcterms:W3CDTF">2025-03-21T04:04:00Z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