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762F9F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762F9F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4C97007" w14:textId="50D14432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NuMicro</w:t>
                            </w:r>
                            <w:r w:rsidRPr="0087506D">
                              <w:rPr>
                                <w:rStyle w:val="SubtleReference"/>
                                <w:rFonts w:hint="eastAsia"/>
                                <w:vertAlign w:val="superscript"/>
                              </w:rPr>
                              <w:t>®</w:t>
                            </w:r>
                            <w:r w:rsidR="0087506D">
                              <w:rPr>
                                <w:rStyle w:val="SubtleReference"/>
                                <w:rFonts w:hint="eastAsia"/>
                              </w:rPr>
                              <w:t xml:space="preserve"> 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32位</w:t>
                            </w:r>
                            <w:r w:rsidR="000D1C5A">
                              <w:rPr>
                                <w:rStyle w:val="SubtleReference"/>
                                <w:rFonts w:hint="eastAsia"/>
                              </w:rPr>
                              <w:t>元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系列微控制器範例</w:t>
                            </w:r>
                            <w:r w:rsidR="00E733F7" w:rsidRPr="00E733F7">
                              <w:rPr>
                                <w:rFonts w:ascii="微軟正黑體" w:hAnsi="微軟正黑體" w:hint="eastAsia"/>
                                <w:bCs/>
                                <w:color w:val="000000"/>
                                <w:szCs w:val="24"/>
                                <w:lang w:eastAsia="zh-TW"/>
                              </w:rPr>
                              <w:t>程式碼</w:t>
                            </w:r>
                            <w:r w:rsidRPr="00E1399C">
                              <w:rPr>
                                <w:rStyle w:val="SubtleReference"/>
                                <w:rFonts w:hint="eastAsia"/>
                              </w:rPr>
                              <w:t>介紹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14C97007" w14:textId="50D14432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E1399C">
                        <w:rPr>
                          <w:rStyle w:val="SubtleReference"/>
                          <w:rFonts w:hint="eastAsia"/>
                        </w:rPr>
                        <w:t>NuMicro</w:t>
                      </w:r>
                      <w:proofErr w:type="spellEnd"/>
                      <w:r w:rsidRPr="0087506D">
                        <w:rPr>
                          <w:rStyle w:val="SubtleReference"/>
                          <w:rFonts w:hint="eastAsia"/>
                          <w:vertAlign w:val="superscript"/>
                        </w:rPr>
                        <w:t>®</w:t>
                      </w:r>
                      <w:r w:rsidR="0087506D">
                        <w:rPr>
                          <w:rStyle w:val="SubtleReference"/>
                          <w:rFonts w:hint="eastAsia"/>
                        </w:rPr>
                        <w:t xml:space="preserve"> 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32位</w:t>
                      </w:r>
                      <w:r w:rsidR="000D1C5A">
                        <w:rPr>
                          <w:rStyle w:val="SubtleReference"/>
                          <w:rFonts w:hint="eastAsia"/>
                        </w:rPr>
                        <w:t>元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系列微控制器範例</w:t>
                      </w:r>
                      <w:r w:rsidR="00E733F7" w:rsidRPr="00E733F7">
                        <w:rPr>
                          <w:rFonts w:ascii="微軟正黑體" w:hAnsi="微軟正黑體" w:hint="eastAsia"/>
                          <w:bCs/>
                          <w:color w:val="000000"/>
                          <w:szCs w:val="24"/>
                          <w:lang w:eastAsia="zh-TW"/>
                        </w:rPr>
                        <w:t>程式碼</w:t>
                      </w:r>
                      <w:r w:rsidRPr="00E1399C">
                        <w:rPr>
                          <w:rStyle w:val="SubtleReference"/>
                          <w:rFonts w:hint="eastAsia"/>
                        </w:rPr>
                        <w:t>介紹</w:t>
                      </w:r>
                    </w:p>
                  </w:txbxContent>
                </v:textbox>
              </v:shape>
            </w:pict>
          </mc:Fallback>
        </mc:AlternateContent>
      </w:r>
      <w:r w:rsidRPr="00762F9F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2C61B122" w14:textId="6F923E3D" w:rsidR="00673FB3" w:rsidRPr="00A41BE0" w:rsidRDefault="00673FB3" w:rsidP="00673FB3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rFonts w:eastAsia="SimSun"/>
                              </w:rPr>
                            </w:pP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使用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EBI </w:t>
                            </w:r>
                            <w:r w:rsidRPr="00673FB3">
                              <w:rPr>
                                <w:rStyle w:val="BookTitle"/>
                                <w:rFonts w:eastAsia="新細明體" w:hint="eastAsia"/>
                              </w:rPr>
                              <w:t>驅動</w:t>
                            </w:r>
                            <w:r w:rsidR="003C26E2">
                              <w:rPr>
                                <w:rStyle w:val="BookTitle"/>
                                <w:rFonts w:eastAsia="新細明體" w:hint="eastAsia"/>
                              </w:rPr>
                              <w:t>同步訊號</w:t>
                            </w:r>
                            <w:r w:rsidRPr="00673FB3">
                              <w:rPr>
                                <w:rStyle w:val="BookTitle"/>
                                <w:rFonts w:eastAsia="新細明體"/>
                              </w:rPr>
                              <w:t xml:space="preserve"> LCD </w:t>
                            </w:r>
                            <w:r>
                              <w:rPr>
                                <w:rStyle w:val="BookTitle"/>
                                <w:rFonts w:hint="eastAsia"/>
                              </w:rPr>
                              <w:t>屏</w:t>
                            </w:r>
                            <w:r w:rsidRPr="00A41BE0">
                              <w:rPr>
                                <w:rStyle w:val="BookTitle"/>
                                <w:rFonts w:hint="eastAsia"/>
                              </w:rPr>
                              <w:t>幕</w:t>
                            </w: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42F580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2C61B122" w14:textId="6F923E3D" w:rsidR="00673FB3" w:rsidRPr="00A41BE0" w:rsidRDefault="00673FB3" w:rsidP="00673FB3">
                      <w:pPr>
                        <w:spacing w:before="120" w:after="120"/>
                        <w:jc w:val="left"/>
                        <w:rPr>
                          <w:rStyle w:val="BookTitle"/>
                          <w:rFonts w:eastAsia="SimSun"/>
                        </w:rPr>
                      </w:pP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使用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EBI </w:t>
                      </w:r>
                      <w:r w:rsidRPr="00673FB3">
                        <w:rPr>
                          <w:rStyle w:val="BookTitle"/>
                          <w:rFonts w:eastAsia="新細明體" w:hint="eastAsia"/>
                        </w:rPr>
                        <w:t>驅動</w:t>
                      </w:r>
                      <w:r w:rsidR="003C26E2">
                        <w:rPr>
                          <w:rStyle w:val="BookTitle"/>
                          <w:rFonts w:eastAsia="新細明體" w:hint="eastAsia"/>
                        </w:rPr>
                        <w:t>同步訊號</w:t>
                      </w:r>
                      <w:r w:rsidRPr="00673FB3">
                        <w:rPr>
                          <w:rStyle w:val="BookTitle"/>
                          <w:rFonts w:eastAsia="新細明體"/>
                        </w:rPr>
                        <w:t xml:space="preserve"> LCD </w:t>
                      </w:r>
                      <w:r>
                        <w:rPr>
                          <w:rStyle w:val="BookTitle"/>
                          <w:rFonts w:hint="eastAsia"/>
                        </w:rPr>
                        <w:t>屏</w:t>
                      </w:r>
                      <w:r w:rsidRPr="00A41BE0">
                        <w:rPr>
                          <w:rStyle w:val="BookTitle"/>
                          <w:rFonts w:hint="eastAsia"/>
                        </w:rPr>
                        <w:t>幕</w:t>
                      </w: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</w:p>
                  </w:txbxContent>
                </v:textbox>
              </v:shape>
            </w:pict>
          </mc:Fallback>
        </mc:AlternateContent>
      </w:r>
      <w:r w:rsidR="00E1399C" w:rsidRPr="00762F9F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762F9F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762F9F">
        <w:rPr>
          <w:sz w:val="18"/>
          <w:szCs w:val="18"/>
        </w:rPr>
        <w:commentReference w:id="0"/>
      </w:r>
    </w:p>
    <w:p w14:paraId="6BB3DBB4" w14:textId="77777777" w:rsidR="00E1399C" w:rsidRPr="00762F9F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762F9F" w:rsidRDefault="00E1399C" w:rsidP="00E1399C">
      <w:pPr>
        <w:widowControl/>
        <w:topLinePunct/>
        <w:spacing w:before="120" w:after="120"/>
        <w:rPr>
          <w:rFonts w:cs="Arial"/>
        </w:rPr>
      </w:pPr>
      <w:r w:rsidRPr="00762F9F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Pr="00762F9F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762F9F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762F9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77777777" w:rsidR="00371435" w:rsidRPr="00762F9F" w:rsidRDefault="003A2EEC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762F9F">
              <w:rPr>
                <w:rFonts w:cs="Arial" w:hint="eastAsia"/>
                <w:b/>
                <w:color w:val="632423" w:themeColor="accent2" w:themeShade="80"/>
                <w:lang w:eastAsia="zh-TW"/>
              </w:rPr>
              <w:t>文件資訊</w:t>
            </w:r>
          </w:p>
        </w:tc>
      </w:tr>
      <w:tr w:rsidR="00B64D08" w:rsidRPr="00762F9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77777777" w:rsidR="00B64D08" w:rsidRPr="00762F9F" w:rsidRDefault="00934A4A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762F9F">
              <w:rPr>
                <w:rFonts w:cs="Arial" w:hint="eastAsia"/>
                <w:szCs w:val="24"/>
                <w:lang w:eastAsia="zh-TW"/>
              </w:rPr>
              <w:t>應用</w:t>
            </w:r>
            <w:r w:rsidR="003A2EEC" w:rsidRPr="00762F9F">
              <w:rPr>
                <w:rFonts w:cs="Arial" w:hint="eastAsia"/>
                <w:lang w:eastAsia="zh-TW"/>
              </w:rPr>
              <w:t>簡述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0673A916" w:rsidR="00C5011D" w:rsidRPr="00762F9F" w:rsidRDefault="00EB400F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62F9F">
              <w:rPr>
                <w:rFonts w:cs="Arial"/>
                <w:szCs w:val="24"/>
                <w:lang w:eastAsia="zh-TW"/>
              </w:rPr>
              <w:t>本範例</w:t>
            </w:r>
            <w:r w:rsidR="00E733F7" w:rsidRPr="00762F9F">
              <w:rPr>
                <w:rFonts w:cs="Arial" w:hint="eastAsia"/>
                <w:szCs w:val="24"/>
                <w:lang w:eastAsia="zh-TW"/>
              </w:rPr>
              <w:t>程式碼</w:t>
            </w:r>
            <w:r w:rsidRPr="00762F9F">
              <w:rPr>
                <w:rFonts w:cs="Arial"/>
                <w:szCs w:val="24"/>
                <w:lang w:eastAsia="zh-TW"/>
              </w:rPr>
              <w:t>使用</w:t>
            </w:r>
            <w:r w:rsidR="00224AA3" w:rsidRPr="00762F9F">
              <w:rPr>
                <w:rFonts w:cs="Arial"/>
                <w:szCs w:val="24"/>
                <w:lang w:eastAsia="zh-TW"/>
              </w:rPr>
              <w:t xml:space="preserve">EBI </w:t>
            </w:r>
            <w:r w:rsidR="00224AA3" w:rsidRPr="00762F9F">
              <w:rPr>
                <w:rFonts w:cs="Arial" w:hint="eastAsia"/>
                <w:szCs w:val="24"/>
                <w:lang w:eastAsia="zh-TW"/>
              </w:rPr>
              <w:t>驅動</w:t>
            </w:r>
            <w:r w:rsidR="003C26E2">
              <w:rPr>
                <w:rFonts w:cs="Arial" w:hint="eastAsia"/>
                <w:szCs w:val="24"/>
                <w:lang w:eastAsia="zh-TW"/>
              </w:rPr>
              <w:t>同步訊號</w:t>
            </w:r>
            <w:r w:rsidR="00224AA3" w:rsidRPr="00762F9F">
              <w:rPr>
                <w:rFonts w:cs="Arial"/>
                <w:szCs w:val="24"/>
                <w:lang w:eastAsia="zh-TW"/>
              </w:rPr>
              <w:t>LC</w:t>
            </w:r>
            <w:r w:rsidR="00224AA3" w:rsidRPr="00762F9F">
              <w:rPr>
                <w:rFonts w:cs="Arial" w:hint="eastAsia"/>
                <w:szCs w:val="24"/>
                <w:lang w:eastAsia="zh-TW"/>
              </w:rPr>
              <w:t xml:space="preserve">D </w:t>
            </w:r>
            <w:r w:rsidR="00224AA3" w:rsidRPr="00762F9F">
              <w:rPr>
                <w:rFonts w:cs="Arial" w:hint="eastAsia"/>
                <w:szCs w:val="24"/>
                <w:lang w:eastAsia="zh-TW"/>
              </w:rPr>
              <w:t>屏幕</w:t>
            </w:r>
          </w:p>
        </w:tc>
      </w:tr>
      <w:tr w:rsidR="00B64D08" w:rsidRPr="00762F9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77777777" w:rsidR="00B64D08" w:rsidRPr="00762F9F" w:rsidRDefault="00B64D08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762F9F">
              <w:rPr>
                <w:rFonts w:cs="Arial"/>
                <w:lang w:eastAsia="zh-TW"/>
              </w:rPr>
              <w:t>BSP</w:t>
            </w:r>
            <w:r w:rsidR="003A2EEC" w:rsidRPr="00762F9F">
              <w:rPr>
                <w:rFonts w:cs="Arial" w:hint="eastAsia"/>
                <w:lang w:eastAsia="zh-TW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42F55D5D" w:rsidR="00B64D08" w:rsidRPr="00762F9F" w:rsidRDefault="006B545B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762F9F">
              <w:rPr>
                <w:rFonts w:cs="Arial"/>
                <w:szCs w:val="24"/>
                <w:lang w:eastAsia="zh-TW"/>
              </w:rPr>
              <w:t>M55M1</w:t>
            </w:r>
            <w:r w:rsidR="00C15901" w:rsidRPr="00762F9F">
              <w:rPr>
                <w:rFonts w:cs="Arial"/>
                <w:szCs w:val="24"/>
                <w:lang w:eastAsia="zh-TW"/>
              </w:rPr>
              <w:t>_Series_BSP_CMSIS_V3.0</w:t>
            </w:r>
            <w:r w:rsidR="003E37EC" w:rsidRPr="00762F9F">
              <w:rPr>
                <w:rFonts w:cs="Arial"/>
                <w:szCs w:val="24"/>
                <w:lang w:eastAsia="zh-TW"/>
              </w:rPr>
              <w:t>1</w:t>
            </w:r>
            <w:r w:rsidR="00C15901" w:rsidRPr="00762F9F">
              <w:rPr>
                <w:rFonts w:cs="Arial"/>
                <w:szCs w:val="24"/>
                <w:lang w:eastAsia="zh-TW"/>
              </w:rPr>
              <w:t>.00</w:t>
            </w:r>
            <w:r w:rsidR="00C812FD" w:rsidRPr="00762F9F">
              <w:rPr>
                <w:rFonts w:cs="Arial"/>
                <w:szCs w:val="24"/>
                <w:lang w:eastAsia="zh-TW"/>
              </w:rPr>
              <w:t>1</w:t>
            </w:r>
          </w:p>
        </w:tc>
      </w:tr>
      <w:tr w:rsidR="00B64D08" w:rsidRPr="00762F9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77777777" w:rsidR="00B64D08" w:rsidRPr="00762F9F" w:rsidRDefault="003A2EEC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762F9F">
              <w:rPr>
                <w:rFonts w:cs="Arial" w:hint="eastAsia"/>
                <w:lang w:eastAsia="zh-TW"/>
              </w:rPr>
              <w:t>開發平台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26882F43" w:rsidR="00B64D08" w:rsidRPr="00762F9F" w:rsidRDefault="007C3D32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762F9F">
              <w:rPr>
                <w:rFonts w:cs="Arial"/>
                <w:szCs w:val="23"/>
                <w:lang w:eastAsia="zh-TW"/>
              </w:rPr>
              <w:t>NuMaker-</w:t>
            </w:r>
            <w:r w:rsidR="00224AA3" w:rsidRPr="00762F9F">
              <w:rPr>
                <w:rFonts w:cs="Arial"/>
                <w:szCs w:val="23"/>
                <w:lang w:eastAsia="zh-TW"/>
              </w:rPr>
              <w:t>M55M1</w:t>
            </w:r>
            <w:r w:rsidRPr="00762F9F">
              <w:rPr>
                <w:rFonts w:cs="Arial"/>
                <w:szCs w:val="23"/>
                <w:lang w:eastAsia="zh-TW"/>
              </w:rPr>
              <w:t xml:space="preserve"> V1.</w:t>
            </w:r>
            <w:r w:rsidR="00C812FD" w:rsidRPr="00762F9F">
              <w:rPr>
                <w:rFonts w:cs="Arial"/>
                <w:szCs w:val="23"/>
                <w:lang w:eastAsia="zh-TW"/>
              </w:rPr>
              <w:t>0</w:t>
            </w:r>
          </w:p>
        </w:tc>
      </w:tr>
    </w:tbl>
    <w:p w14:paraId="33A9717C" w14:textId="77777777" w:rsidR="00371435" w:rsidRPr="00762F9F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762F9F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762F9F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Pr="00762F9F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Pr="00762F9F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762F9F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762F9F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Pr="00762F9F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999EA24" w14:textId="77777777" w:rsidR="00943F93" w:rsidRPr="00762F9F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4258563" w14:textId="77777777" w:rsidR="00943F93" w:rsidRPr="00762F9F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0F86E55E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762F9F">
        <w:rPr>
          <w:rFonts w:cs="Arial"/>
          <w:sz w:val="19"/>
          <w:szCs w:val="19"/>
          <w:lang w:eastAsia="zh-CN"/>
        </w:rPr>
        <w:t>The information described in this document is the exclusive intellectual property of</w:t>
      </w:r>
      <w:r w:rsidRPr="00762F9F">
        <w:rPr>
          <w:rFonts w:cs="Arial"/>
          <w:sz w:val="19"/>
          <w:szCs w:val="19"/>
          <w:lang w:eastAsia="zh-CN"/>
        </w:rPr>
        <w:br/>
        <w:t xml:space="preserve"> Nuvoton Technology Corporation and shall not be reproduced without permission from Nuvoton.</w:t>
      </w:r>
    </w:p>
    <w:p w14:paraId="451A0856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12BEA622" w14:textId="77777777" w:rsidR="00571EB2" w:rsidRPr="00762F9F" w:rsidRDefault="00FF70C1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762F9F">
        <w:rPr>
          <w:rFonts w:cs="Arial"/>
          <w:sz w:val="19"/>
          <w:szCs w:val="19"/>
          <w:lang w:eastAsia="zh-CN"/>
        </w:rPr>
        <w:t>Nuvoton is providing this document only for reference purposes of NuMicro microcontroller and microprocessor based system design</w:t>
      </w:r>
      <w:r w:rsidR="00571EB2" w:rsidRPr="00762F9F">
        <w:rPr>
          <w:rFonts w:cs="Arial"/>
          <w:sz w:val="19"/>
          <w:szCs w:val="19"/>
          <w:lang w:eastAsia="zh-CN"/>
        </w:rPr>
        <w:t>. Nuvoton assumes no responsibility for errors or omissions.</w:t>
      </w:r>
    </w:p>
    <w:p w14:paraId="36F8267E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762F9F">
        <w:rPr>
          <w:rFonts w:cs="Arial"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</w:p>
    <w:p w14:paraId="5F5A3FD9" w14:textId="77777777" w:rsidR="00571EB2" w:rsidRPr="00762F9F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sz w:val="19"/>
          <w:szCs w:val="19"/>
          <w:lang w:eastAsia="zh-CN"/>
        </w:rPr>
      </w:pPr>
      <w:r w:rsidRPr="00762F9F">
        <w:rPr>
          <w:rFonts w:cs="Arial"/>
          <w:sz w:val="19"/>
          <w:szCs w:val="19"/>
          <w:lang w:eastAsia="zh-CN"/>
        </w:rPr>
        <w:t xml:space="preserve">For additional information or questions, please contact: Nuvoton Technology Corporation. </w:t>
      </w:r>
    </w:p>
    <w:p w14:paraId="26F4A289" w14:textId="77777777" w:rsidR="00943F93" w:rsidRPr="00762F9F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sz w:val="19"/>
          <w:szCs w:val="19"/>
          <w:lang w:eastAsia="zh-CN"/>
        </w:rPr>
      </w:pPr>
      <w:hyperlink r:id="rId14" w:history="1">
        <w:r w:rsidR="00571EB2" w:rsidRPr="00762F9F">
          <w:rPr>
            <w:rStyle w:val="Hyperlink"/>
            <w:rFonts w:cs="Arial"/>
            <w:sz w:val="19"/>
            <w:szCs w:val="19"/>
            <w:lang w:eastAsia="zh-TW"/>
          </w:rPr>
          <w:t>www.nuvoton.com</w:t>
        </w:r>
      </w:hyperlink>
    </w:p>
    <w:p w14:paraId="37F3DE23" w14:textId="03D1ADAC" w:rsidR="00F43B37" w:rsidRPr="00762F9F" w:rsidRDefault="00FF70C1" w:rsidP="00FB160E">
      <w:pPr>
        <w:pStyle w:val="Heading1"/>
      </w:pPr>
      <w:bookmarkStart w:id="1" w:name="_Ref192265542"/>
      <w:r w:rsidRPr="00762F9F">
        <w:rPr>
          <w:rFonts w:hint="eastAsia"/>
          <w:lang w:eastAsia="zh-TW"/>
        </w:rPr>
        <w:lastRenderedPageBreak/>
        <w:t>概述</w:t>
      </w:r>
      <w:bookmarkEnd w:id="1"/>
    </w:p>
    <w:p w14:paraId="2C211B51" w14:textId="5E4F55E7" w:rsidR="00ED1C77" w:rsidRPr="00762F9F" w:rsidRDefault="006B545B" w:rsidP="00ED1C77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一般常用於微控制器的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屏幕介面為</w:t>
      </w:r>
      <w:r w:rsidRPr="00762F9F">
        <w:rPr>
          <w:lang w:eastAsia="zh-TW"/>
        </w:rPr>
        <w:t>MPU-type LCD</w:t>
      </w:r>
      <w:r w:rsidRPr="00762F9F">
        <w:rPr>
          <w:rFonts w:hint="eastAsia"/>
          <w:lang w:eastAsia="zh-TW"/>
        </w:rPr>
        <w:t>，由於這類屏幕內建控制器與顯示記憶體，以致於價格高於同步信號</w:t>
      </w:r>
      <w:r w:rsidR="00200A10" w:rsidRPr="00762F9F">
        <w:rPr>
          <w:lang w:eastAsia="zh-TW"/>
        </w:rPr>
        <w:t>(Sync-Type)</w:t>
      </w:r>
      <w:r w:rsidR="00200A10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屏幕</w:t>
      </w:r>
      <w:r w:rsidR="00495203" w:rsidRPr="00762F9F">
        <w:rPr>
          <w:lang w:eastAsia="zh-TW"/>
        </w:rPr>
        <w:t xml:space="preserve"> </w:t>
      </w:r>
      <w:r w:rsidR="00DB26F5" w:rsidRPr="00762F9F">
        <w:rPr>
          <w:rFonts w:hint="eastAsia"/>
          <w:lang w:eastAsia="zh-TW"/>
        </w:rPr>
        <w:t>(</w:t>
      </w:r>
      <w:r w:rsidR="00DB26F5" w:rsidRPr="00762F9F">
        <w:rPr>
          <w:rFonts w:hint="eastAsia"/>
          <w:lang w:eastAsia="zh-TW"/>
        </w:rPr>
        <w:t>可參</w:t>
      </w:r>
      <w:r w:rsidR="00495203" w:rsidRPr="00762F9F">
        <w:rPr>
          <w:rFonts w:hint="eastAsia"/>
          <w:lang w:eastAsia="zh-TW"/>
        </w:rPr>
        <w:t>閱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_Ref192265990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4DDB" w:rsidRPr="00762F9F">
        <w:rPr>
          <w:rFonts w:hint="eastAsia"/>
          <w:lang w:eastAsia="zh-TW"/>
        </w:rPr>
        <w:t>表</w:t>
      </w:r>
      <w:r w:rsidR="00BF4DDB" w:rsidRPr="00762F9F">
        <w:rPr>
          <w:rFonts w:hint="eastAsia"/>
          <w:lang w:eastAsia="zh-TW"/>
        </w:rPr>
        <w:t xml:space="preserve"> </w:t>
      </w:r>
      <w:r w:rsidR="00BF4DDB" w:rsidRPr="00762F9F">
        <w:rPr>
          <w:noProof/>
          <w:lang w:eastAsia="zh-TW"/>
        </w:rPr>
        <w:t>1</w:t>
      </w:r>
      <w:r w:rsidR="00BF4DDB" w:rsidRPr="00762F9F">
        <w:rPr>
          <w:lang w:eastAsia="zh-TW"/>
        </w:rPr>
        <w:noBreakHyphen/>
      </w:r>
      <w:r w:rsidR="00BF4DDB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fldChar w:fldCharType="end"/>
      </w:r>
      <w:r w:rsidR="00DB26F5" w:rsidRPr="00762F9F">
        <w:rPr>
          <w:rFonts w:hint="eastAsia"/>
          <w:lang w:eastAsia="zh-TW"/>
        </w:rPr>
        <w:t>)</w:t>
      </w:r>
      <w:r w:rsidRPr="00762F9F">
        <w:rPr>
          <w:rFonts w:hint="eastAsia"/>
          <w:lang w:eastAsia="zh-TW"/>
        </w:rPr>
        <w:t>。</w:t>
      </w:r>
      <w:r w:rsidR="00ED1C77" w:rsidRPr="00762F9F">
        <w:rPr>
          <w:rFonts w:hint="eastAsia"/>
          <w:lang w:eastAsia="zh-TW"/>
        </w:rPr>
        <w:t>本範例程式碼使用</w:t>
      </w:r>
      <w:r w:rsidR="00ED1C77" w:rsidRPr="00762F9F">
        <w:rPr>
          <w:rFonts w:hint="eastAsia"/>
          <w:lang w:eastAsia="zh-TW"/>
        </w:rPr>
        <w:t xml:space="preserve"> M55M1 </w:t>
      </w:r>
      <w:r w:rsidR="00ED1C77" w:rsidRPr="00762F9F">
        <w:rPr>
          <w:rFonts w:hint="eastAsia"/>
          <w:lang w:eastAsia="zh-TW"/>
        </w:rPr>
        <w:t>系列支援的</w:t>
      </w:r>
      <w:r w:rsidR="00ED1C77" w:rsidRPr="00762F9F">
        <w:rPr>
          <w:rFonts w:hint="eastAsia"/>
          <w:lang w:eastAsia="zh-TW"/>
        </w:rPr>
        <w:t xml:space="preserve"> EBI </w:t>
      </w:r>
      <w:r w:rsidR="00ED1C77" w:rsidRPr="00762F9F">
        <w:rPr>
          <w:rFonts w:hint="eastAsia"/>
          <w:lang w:eastAsia="zh-TW"/>
        </w:rPr>
        <w:t>傳輸介面，並搭配</w:t>
      </w:r>
      <w:r w:rsidR="00ED1C77" w:rsidRPr="00762F9F">
        <w:rPr>
          <w:rFonts w:hint="eastAsia"/>
          <w:lang w:eastAsia="zh-TW"/>
        </w:rPr>
        <w:t xml:space="preserve"> PDMA </w:t>
      </w:r>
      <w:r w:rsidR="00ED1C77" w:rsidRPr="00762F9F">
        <w:rPr>
          <w:rFonts w:hint="eastAsia"/>
          <w:lang w:eastAsia="zh-TW"/>
        </w:rPr>
        <w:t>或</w:t>
      </w:r>
      <w:r w:rsidR="00ED1C77" w:rsidRPr="00762F9F">
        <w:rPr>
          <w:rFonts w:hint="eastAsia"/>
          <w:lang w:eastAsia="zh-TW"/>
        </w:rPr>
        <w:t xml:space="preserve"> GDMA </w:t>
      </w:r>
      <w:r w:rsidR="00ED1C77" w:rsidRPr="00762F9F">
        <w:rPr>
          <w:rFonts w:hint="eastAsia"/>
          <w:lang w:eastAsia="zh-TW"/>
        </w:rPr>
        <w:t>控制器，實現自我刷新畫面功能，以驅動同步信號</w:t>
      </w:r>
      <w:r w:rsidR="00ED1C77" w:rsidRPr="00762F9F">
        <w:rPr>
          <w:rFonts w:hint="eastAsia"/>
          <w:lang w:eastAsia="zh-TW"/>
        </w:rPr>
        <w:t xml:space="preserve"> LCD </w:t>
      </w:r>
      <w:r w:rsidR="00ED1C77" w:rsidRPr="00762F9F">
        <w:rPr>
          <w:rFonts w:hint="eastAsia"/>
          <w:lang w:eastAsia="zh-TW"/>
        </w:rPr>
        <w:t>屏幕</w:t>
      </w:r>
      <w:r w:rsidR="00BF7A5C" w:rsidRPr="00762F9F">
        <w:rPr>
          <w:rFonts w:hint="eastAsia"/>
          <w:lang w:eastAsia="zh-TW"/>
        </w:rPr>
        <w:t>，如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_Ref192266151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7A5C" w:rsidRPr="00762F9F">
        <w:rPr>
          <w:rFonts w:hint="eastAsia"/>
          <w:lang w:eastAsia="zh-TW"/>
        </w:rPr>
        <w:t>圖</w:t>
      </w:r>
      <w:r w:rsidR="00BF7A5C" w:rsidRPr="00762F9F">
        <w:rPr>
          <w:lang w:eastAsia="zh-TW"/>
        </w:rPr>
        <w:t xml:space="preserve"> </w:t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noBreakHyphen/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fldChar w:fldCharType="end"/>
      </w:r>
      <w:r w:rsidR="00BF7A5C" w:rsidRPr="00762F9F">
        <w:rPr>
          <w:rFonts w:hint="eastAsia"/>
          <w:lang w:eastAsia="zh-TW"/>
        </w:rPr>
        <w:t>所示</w:t>
      </w:r>
      <w:r w:rsidR="00ED1C77" w:rsidRPr="00762F9F">
        <w:rPr>
          <w:rFonts w:hint="eastAsia"/>
          <w:lang w:eastAsia="zh-TW"/>
        </w:rPr>
        <w:t>。</w:t>
      </w:r>
    </w:p>
    <w:tbl>
      <w:tblPr>
        <w:tblStyle w:val="TableGrid"/>
        <w:tblW w:w="9990" w:type="dxa"/>
        <w:tblInd w:w="-5" w:type="dxa"/>
        <w:tblLook w:val="04A0" w:firstRow="1" w:lastRow="0" w:firstColumn="1" w:lastColumn="0" w:noHBand="0" w:noVBand="1"/>
      </w:tblPr>
      <w:tblGrid>
        <w:gridCol w:w="1980"/>
        <w:gridCol w:w="3780"/>
        <w:gridCol w:w="4230"/>
      </w:tblGrid>
      <w:tr w:rsidR="00DB26F5" w:rsidRPr="00762F9F" w14:paraId="65A4A151" w14:textId="77777777" w:rsidTr="00DB7503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br w:type="page"/>
            </w:r>
          </w:p>
        </w:tc>
        <w:tc>
          <w:tcPr>
            <w:tcW w:w="3780" w:type="dxa"/>
            <w:shd w:val="clear" w:color="auto" w:fill="0070C0"/>
          </w:tcPr>
          <w:p w14:paraId="37EDD7E2" w14:textId="6F1658DB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MPU-</w:t>
            </w:r>
            <w:r w:rsidR="003C26E2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t</w:t>
            </w: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ype LCD</w:t>
            </w:r>
          </w:p>
        </w:tc>
        <w:tc>
          <w:tcPr>
            <w:tcW w:w="4230" w:type="dxa"/>
            <w:shd w:val="clear" w:color="auto" w:fill="0070C0"/>
          </w:tcPr>
          <w:p w14:paraId="514881B3" w14:textId="2316A087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Sync-</w:t>
            </w:r>
            <w:r w:rsidR="003C26E2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t</w:t>
            </w:r>
            <w:r w:rsidRPr="00125A1E"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ype LCD</w:t>
            </w:r>
          </w:p>
        </w:tc>
      </w:tr>
      <w:tr w:rsidR="00DB26F5" w:rsidRPr="00762F9F" w14:paraId="648E412D" w14:textId="77777777" w:rsidTr="00F82B4A">
        <w:trPr>
          <w:trHeight w:val="685"/>
        </w:trPr>
        <w:tc>
          <w:tcPr>
            <w:tcW w:w="1980" w:type="dxa"/>
            <w:shd w:val="clear" w:color="auto" w:fill="0070C0"/>
            <w:vAlign w:val="center"/>
          </w:tcPr>
          <w:p w14:paraId="77CD92D7" w14:textId="77777777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傳輸方式</w:t>
            </w:r>
          </w:p>
        </w:tc>
        <w:tc>
          <w:tcPr>
            <w:tcW w:w="3780" w:type="dxa"/>
          </w:tcPr>
          <w:p w14:paraId="248729F5" w14:textId="41A90F93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 w:hint="eastAsia"/>
                <w:sz w:val="20"/>
                <w:lang w:eastAsia="zh-TW"/>
              </w:rPr>
              <w:t xml:space="preserve">Host </w:t>
            </w:r>
            <w:r w:rsidRPr="00F82B4A">
              <w:rPr>
                <w:rFonts w:cs="Arial" w:hint="eastAsia"/>
                <w:sz w:val="20"/>
                <w:lang w:eastAsia="zh-TW"/>
              </w:rPr>
              <w:t>透過傳輸介面將影像資料同步寫入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顯示記憶體，由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控制器負責直接輸出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RGB </w:t>
            </w:r>
            <w:r w:rsidRPr="00F82B4A">
              <w:rPr>
                <w:rFonts w:cs="Arial" w:hint="eastAsia"/>
                <w:sz w:val="20"/>
                <w:lang w:eastAsia="zh-TW"/>
              </w:rPr>
              <w:t>資料與同步信號至面板。</w:t>
            </w:r>
          </w:p>
        </w:tc>
        <w:tc>
          <w:tcPr>
            <w:tcW w:w="4230" w:type="dxa"/>
          </w:tcPr>
          <w:p w14:paraId="70616C8D" w14:textId="0EE8D235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 xml:space="preserve">Host </w:t>
            </w:r>
            <w:r w:rsidRPr="00F82B4A">
              <w:rPr>
                <w:rFonts w:cs="Arial"/>
                <w:sz w:val="20"/>
                <w:lang w:eastAsia="zh-TW"/>
              </w:rPr>
              <w:t>端直接輸出</w:t>
            </w:r>
            <w:r w:rsidRPr="00F82B4A">
              <w:rPr>
                <w:rFonts w:cs="Arial"/>
                <w:sz w:val="20"/>
                <w:lang w:eastAsia="zh-TW"/>
              </w:rPr>
              <w:t xml:space="preserve"> RGB </w:t>
            </w:r>
            <w:r w:rsidRPr="00F82B4A">
              <w:rPr>
                <w:rFonts w:cs="Arial"/>
                <w:sz w:val="20"/>
                <w:lang w:eastAsia="zh-TW"/>
              </w:rPr>
              <w:t>與同步信號至螢幕，用於影像顯示。</w:t>
            </w:r>
          </w:p>
        </w:tc>
      </w:tr>
      <w:tr w:rsidR="00DB26F5" w:rsidRPr="00762F9F" w14:paraId="6000E5FB" w14:textId="77777777" w:rsidTr="00F82B4A">
        <w:trPr>
          <w:trHeight w:val="1189"/>
        </w:trPr>
        <w:tc>
          <w:tcPr>
            <w:tcW w:w="1980" w:type="dxa"/>
            <w:shd w:val="clear" w:color="auto" w:fill="0070C0"/>
            <w:vAlign w:val="center"/>
          </w:tcPr>
          <w:p w14:paraId="4067412D" w14:textId="2F02655D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內存與頻寬使用量</w:t>
            </w:r>
          </w:p>
        </w:tc>
        <w:tc>
          <w:tcPr>
            <w:tcW w:w="3780" w:type="dxa"/>
          </w:tcPr>
          <w:p w14:paraId="543C2F6B" w14:textId="56D8027F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 w:hint="eastAsia"/>
                <w:sz w:val="20"/>
                <w:lang w:eastAsia="zh-TW"/>
              </w:rPr>
              <w:t xml:space="preserve">Host </w:t>
            </w:r>
            <w:r w:rsidRPr="00F82B4A">
              <w:rPr>
                <w:rFonts w:cs="Arial" w:hint="eastAsia"/>
                <w:sz w:val="20"/>
                <w:lang w:eastAsia="zh-TW"/>
              </w:rPr>
              <w:t>可將少量圖像資料分批同步至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顯示記憶體，由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面板週期性地讀取該記憶體並輸出影像，達成畫面顯示。此架構可有效降低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Host </w:t>
            </w:r>
            <w:r w:rsidRPr="00F82B4A">
              <w:rPr>
                <w:rFonts w:cs="Arial" w:hint="eastAsia"/>
                <w:sz w:val="20"/>
                <w:lang w:eastAsia="zh-TW"/>
              </w:rPr>
              <w:t>的記憶體與頻寬使用量。</w:t>
            </w:r>
          </w:p>
        </w:tc>
        <w:tc>
          <w:tcPr>
            <w:tcW w:w="4230" w:type="dxa"/>
          </w:tcPr>
          <w:p w14:paraId="23F3EE12" w14:textId="5C7CC20A" w:rsidR="0061460B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 w:hint="eastAsia"/>
                <w:sz w:val="20"/>
                <w:lang w:eastAsia="zh-TW"/>
              </w:rPr>
              <w:t xml:space="preserve">Host </w:t>
            </w:r>
            <w:r w:rsidRPr="00F82B4A">
              <w:rPr>
                <w:rFonts w:cs="Arial" w:hint="eastAsia"/>
                <w:sz w:val="20"/>
                <w:lang w:eastAsia="zh-TW"/>
              </w:rPr>
              <w:t>需將完整的圖像資料儲存在自身記憶體中，並由內建的顯示控制器讀取這些資料後輸出至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LCD </w:t>
            </w:r>
            <w:r w:rsidRPr="00F82B4A">
              <w:rPr>
                <w:rFonts w:cs="Arial" w:hint="eastAsia"/>
                <w:sz w:val="20"/>
                <w:lang w:eastAsia="zh-TW"/>
              </w:rPr>
              <w:t>屏幕。控制器需以較高頻寬週期性地存取記憶體以維持影像輸出，因此</w:t>
            </w:r>
            <w:r w:rsidRPr="00F82B4A">
              <w:rPr>
                <w:rFonts w:cs="Arial" w:hint="eastAsia"/>
                <w:sz w:val="20"/>
                <w:lang w:eastAsia="zh-TW"/>
              </w:rPr>
              <w:t xml:space="preserve"> Host </w:t>
            </w:r>
            <w:r w:rsidRPr="00F82B4A">
              <w:rPr>
                <w:rFonts w:cs="Arial" w:hint="eastAsia"/>
                <w:sz w:val="20"/>
                <w:lang w:eastAsia="zh-TW"/>
              </w:rPr>
              <w:t>的記憶體與頻寬使用量相對較高。</w:t>
            </w:r>
          </w:p>
        </w:tc>
      </w:tr>
      <w:tr w:rsidR="00DB26F5" w:rsidRPr="00762F9F" w14:paraId="2D9D6E0B" w14:textId="77777777" w:rsidTr="00F633F5">
        <w:trPr>
          <w:trHeight w:val="1160"/>
        </w:trPr>
        <w:tc>
          <w:tcPr>
            <w:tcW w:w="1980" w:type="dxa"/>
            <w:shd w:val="clear" w:color="auto" w:fill="0070C0"/>
            <w:vAlign w:val="center"/>
          </w:tcPr>
          <w:p w14:paraId="1D83A5ED" w14:textId="3F7028B1" w:rsidR="00DB26F5" w:rsidRPr="00125A1E" w:rsidRDefault="0061460B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傳輸介面</w:t>
            </w:r>
          </w:p>
        </w:tc>
        <w:tc>
          <w:tcPr>
            <w:tcW w:w="3780" w:type="dxa"/>
          </w:tcPr>
          <w:p w14:paraId="5E814379" w14:textId="7279B89F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 xml:space="preserve">LCD </w:t>
            </w:r>
            <w:r w:rsidRPr="00F82B4A">
              <w:rPr>
                <w:rFonts w:cs="Arial"/>
                <w:sz w:val="20"/>
                <w:lang w:eastAsia="zh-TW"/>
              </w:rPr>
              <w:t>模組可透過</w:t>
            </w:r>
            <w:r w:rsidRPr="00F82B4A">
              <w:rPr>
                <w:rFonts w:cs="Arial"/>
                <w:sz w:val="20"/>
                <w:lang w:eastAsia="zh-TW"/>
              </w:rPr>
              <w:t xml:space="preserve"> EBI i80</w:t>
            </w:r>
            <w:r w:rsidRPr="00F82B4A">
              <w:rPr>
                <w:rFonts w:cs="Arial"/>
                <w:sz w:val="20"/>
                <w:lang w:eastAsia="zh-TW"/>
              </w:rPr>
              <w:t>（平行介面）或</w:t>
            </w:r>
            <w:r w:rsidRPr="00F82B4A">
              <w:rPr>
                <w:rFonts w:cs="Arial"/>
                <w:sz w:val="20"/>
                <w:lang w:eastAsia="zh-TW"/>
              </w:rPr>
              <w:t xml:space="preserve"> SPI</w:t>
            </w:r>
            <w:r w:rsidRPr="00F82B4A">
              <w:rPr>
                <w:rFonts w:cs="Arial"/>
                <w:sz w:val="20"/>
                <w:lang w:eastAsia="zh-TW"/>
              </w:rPr>
              <w:t>（序列介面）與</w:t>
            </w:r>
            <w:r w:rsidRPr="00F82B4A">
              <w:rPr>
                <w:rFonts w:cs="Arial"/>
                <w:sz w:val="20"/>
                <w:lang w:eastAsia="zh-TW"/>
              </w:rPr>
              <w:t xml:space="preserve"> Host </w:t>
            </w:r>
            <w:r w:rsidRPr="00F82B4A">
              <w:rPr>
                <w:rFonts w:cs="Arial"/>
                <w:sz w:val="20"/>
                <w:lang w:eastAsia="zh-TW"/>
              </w:rPr>
              <w:t>連接。</w:t>
            </w:r>
            <w:r w:rsidRPr="00F82B4A">
              <w:rPr>
                <w:rFonts w:cs="Arial"/>
                <w:sz w:val="20"/>
                <w:lang w:eastAsia="zh-TW"/>
              </w:rPr>
              <w:t xml:space="preserve">EBI </w:t>
            </w:r>
            <w:r w:rsidRPr="00F82B4A">
              <w:rPr>
                <w:rFonts w:cs="Arial"/>
                <w:sz w:val="20"/>
                <w:lang w:eastAsia="zh-TW"/>
              </w:rPr>
              <w:t>提供較高的資料傳輸速率，適合高解析度或高更新率應用；而</w:t>
            </w:r>
            <w:r w:rsidRPr="00F82B4A">
              <w:rPr>
                <w:rFonts w:cs="Arial"/>
                <w:sz w:val="20"/>
                <w:lang w:eastAsia="zh-TW"/>
              </w:rPr>
              <w:t xml:space="preserve"> SPI </w:t>
            </w:r>
            <w:r w:rsidRPr="00F82B4A">
              <w:rPr>
                <w:rFonts w:cs="Arial"/>
                <w:sz w:val="20"/>
                <w:lang w:eastAsia="zh-TW"/>
              </w:rPr>
              <w:t>則以低腳位數與簡單連接為優勢，適用於資源受限的系統設計。</w:t>
            </w:r>
          </w:p>
        </w:tc>
        <w:tc>
          <w:tcPr>
            <w:tcW w:w="4230" w:type="dxa"/>
          </w:tcPr>
          <w:p w14:paraId="200652A6" w14:textId="6BCE5969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 xml:space="preserve">24-bit RGB </w:t>
            </w:r>
            <w:r w:rsidRPr="00F82B4A">
              <w:rPr>
                <w:rFonts w:cs="Arial"/>
                <w:sz w:val="20"/>
                <w:lang w:eastAsia="zh-TW"/>
              </w:rPr>
              <w:t>介面（</w:t>
            </w:r>
            <w:r w:rsidRPr="00F82B4A">
              <w:rPr>
                <w:rFonts w:cs="Arial"/>
                <w:sz w:val="20"/>
                <w:lang w:eastAsia="zh-TW"/>
              </w:rPr>
              <w:t>RGB888</w:t>
            </w:r>
            <w:r w:rsidRPr="00F82B4A">
              <w:rPr>
                <w:rFonts w:cs="Arial"/>
                <w:sz w:val="20"/>
                <w:lang w:eastAsia="zh-TW"/>
              </w:rPr>
              <w:t>）採用</w:t>
            </w:r>
            <w:r w:rsidRPr="00F82B4A">
              <w:rPr>
                <w:rFonts w:cs="Arial"/>
                <w:sz w:val="20"/>
                <w:lang w:eastAsia="zh-TW"/>
              </w:rPr>
              <w:t xml:space="preserve"> 8-bit </w:t>
            </w:r>
            <w:r w:rsidRPr="00F82B4A">
              <w:rPr>
                <w:rFonts w:cs="Arial"/>
                <w:sz w:val="20"/>
                <w:lang w:eastAsia="zh-TW"/>
              </w:rPr>
              <w:t>的紅、綠、藍三通道資料進行顯示輸出，並搭配同步訊號（如</w:t>
            </w:r>
            <w:r w:rsidRPr="00F82B4A">
              <w:rPr>
                <w:rFonts w:cs="Arial"/>
                <w:sz w:val="20"/>
                <w:lang w:eastAsia="zh-TW"/>
              </w:rPr>
              <w:t xml:space="preserve"> HSYNC</w:t>
            </w:r>
            <w:r w:rsidRPr="00F82B4A">
              <w:rPr>
                <w:rFonts w:cs="Arial"/>
                <w:sz w:val="20"/>
                <w:lang w:eastAsia="zh-TW"/>
              </w:rPr>
              <w:t>、</w:t>
            </w:r>
            <w:r w:rsidRPr="00F82B4A">
              <w:rPr>
                <w:rFonts w:cs="Arial"/>
                <w:sz w:val="20"/>
                <w:lang w:eastAsia="zh-TW"/>
              </w:rPr>
              <w:t>VSYNC</w:t>
            </w:r>
            <w:r w:rsidRPr="00F82B4A">
              <w:rPr>
                <w:rFonts w:cs="Arial"/>
                <w:sz w:val="20"/>
                <w:lang w:eastAsia="zh-TW"/>
              </w:rPr>
              <w:t>、</w:t>
            </w:r>
            <w:r w:rsidRPr="00F82B4A">
              <w:rPr>
                <w:rFonts w:cs="Arial"/>
                <w:sz w:val="20"/>
                <w:lang w:eastAsia="zh-TW"/>
              </w:rPr>
              <w:t xml:space="preserve">DE </w:t>
            </w:r>
            <w:r w:rsidRPr="00F82B4A">
              <w:rPr>
                <w:rFonts w:cs="Arial"/>
                <w:sz w:val="20"/>
                <w:lang w:eastAsia="zh-TW"/>
              </w:rPr>
              <w:t>及</w:t>
            </w:r>
            <w:r w:rsidRPr="00F82B4A">
              <w:rPr>
                <w:rFonts w:cs="Arial"/>
                <w:sz w:val="20"/>
                <w:lang w:eastAsia="zh-TW"/>
              </w:rPr>
              <w:t xml:space="preserve"> PCLK</w:t>
            </w:r>
            <w:r w:rsidRPr="00F82B4A">
              <w:rPr>
                <w:rFonts w:cs="Arial"/>
                <w:sz w:val="20"/>
                <w:lang w:eastAsia="zh-TW"/>
              </w:rPr>
              <w:t>）實現即時畫面驅動。此介面可提供高畫質與低延遲的影像顯示，但需佔用較多的</w:t>
            </w:r>
            <w:r w:rsidRPr="00F82B4A">
              <w:rPr>
                <w:rFonts w:cs="Arial"/>
                <w:sz w:val="20"/>
                <w:lang w:eastAsia="zh-TW"/>
              </w:rPr>
              <w:t xml:space="preserve"> I/O </w:t>
            </w:r>
            <w:r w:rsidRPr="00F82B4A">
              <w:rPr>
                <w:rFonts w:cs="Arial"/>
                <w:sz w:val="20"/>
                <w:lang w:eastAsia="zh-TW"/>
              </w:rPr>
              <w:t>腳位與傳輸頻寬。</w:t>
            </w:r>
          </w:p>
        </w:tc>
      </w:tr>
      <w:tr w:rsidR="00DB26F5" w:rsidRPr="00762F9F" w14:paraId="29DFE60E" w14:textId="77777777" w:rsidTr="00F633F5">
        <w:trPr>
          <w:trHeight w:val="244"/>
        </w:trPr>
        <w:tc>
          <w:tcPr>
            <w:tcW w:w="1980" w:type="dxa"/>
            <w:shd w:val="clear" w:color="auto" w:fill="0070C0"/>
            <w:vAlign w:val="center"/>
          </w:tcPr>
          <w:p w14:paraId="0B935745" w14:textId="77777777" w:rsidR="00DB26F5" w:rsidRPr="00125A1E" w:rsidRDefault="00DB26F5" w:rsidP="00125A1E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right"/>
              <w:rPr>
                <w:rFonts w:cs="Arial"/>
                <w:b/>
                <w:bCs/>
                <w:color w:val="FFFFFF" w:themeColor="background1"/>
                <w:sz w:val="22"/>
                <w:szCs w:val="18"/>
                <w:lang w:eastAsia="zh-TW"/>
              </w:rPr>
            </w:pPr>
            <w:r w:rsidRPr="00125A1E">
              <w:rPr>
                <w:rFonts w:cs="Arial" w:hint="eastAsia"/>
                <w:b/>
                <w:bCs/>
                <w:color w:val="FFFFFF" w:themeColor="background1"/>
                <w:sz w:val="22"/>
                <w:szCs w:val="18"/>
                <w:lang w:eastAsia="zh-TW"/>
              </w:rPr>
              <w:t>硬體成本</w:t>
            </w:r>
          </w:p>
        </w:tc>
        <w:tc>
          <w:tcPr>
            <w:tcW w:w="3780" w:type="dxa"/>
          </w:tcPr>
          <w:p w14:paraId="2E87992E" w14:textId="0117BF39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>具備內建控制器與顯示記憶體的屏幕可減輕</w:t>
            </w:r>
            <w:r w:rsidRPr="00F82B4A">
              <w:rPr>
                <w:rFonts w:cs="Arial"/>
                <w:sz w:val="20"/>
                <w:lang w:eastAsia="zh-TW"/>
              </w:rPr>
              <w:t xml:space="preserve"> Host </w:t>
            </w:r>
            <w:r w:rsidRPr="00F82B4A">
              <w:rPr>
                <w:rFonts w:cs="Arial"/>
                <w:sz w:val="20"/>
                <w:lang w:eastAsia="zh-TW"/>
              </w:rPr>
              <w:t>側的負擔，然而由於額外硬體設計，其模組成本相對較高。</w:t>
            </w:r>
          </w:p>
        </w:tc>
        <w:tc>
          <w:tcPr>
            <w:tcW w:w="4230" w:type="dxa"/>
          </w:tcPr>
          <w:p w14:paraId="230C4C82" w14:textId="1CF4BA9E" w:rsidR="00DB26F5" w:rsidRPr="00F82B4A" w:rsidRDefault="00DB7503" w:rsidP="00F82B4A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left"/>
              <w:rPr>
                <w:rFonts w:cs="Arial"/>
                <w:sz w:val="20"/>
                <w:lang w:eastAsia="zh-TW"/>
              </w:rPr>
            </w:pPr>
            <w:r w:rsidRPr="00F82B4A">
              <w:rPr>
                <w:rFonts w:cs="Arial"/>
                <w:sz w:val="20"/>
                <w:lang w:eastAsia="zh-TW"/>
              </w:rPr>
              <w:t>此類屏幕未內建顯示控制器與顯示記憶體，須由</w:t>
            </w:r>
            <w:r w:rsidRPr="00F82B4A">
              <w:rPr>
                <w:rFonts w:cs="Arial"/>
                <w:sz w:val="20"/>
                <w:lang w:eastAsia="zh-TW"/>
              </w:rPr>
              <w:t xml:space="preserve"> Host </w:t>
            </w:r>
            <w:r w:rsidRPr="00F82B4A">
              <w:rPr>
                <w:rFonts w:cs="Arial"/>
                <w:sz w:val="20"/>
                <w:lang w:eastAsia="zh-TW"/>
              </w:rPr>
              <w:t>端負責影像輸出處理，但由於省略了相關硬體設計，模組成本相對較低。</w:t>
            </w:r>
          </w:p>
        </w:tc>
      </w:tr>
    </w:tbl>
    <w:p w14:paraId="4FE6371C" w14:textId="154EB42F" w:rsidR="00F633F5" w:rsidRDefault="00DB26F5" w:rsidP="00DB26F5">
      <w:pPr>
        <w:pStyle w:val="Caption"/>
        <w:rPr>
          <w:lang w:eastAsia="zh-TW"/>
        </w:rPr>
      </w:pPr>
      <w:bookmarkStart w:id="2" w:name="_Ref192265990"/>
      <w:bookmarkStart w:id="3" w:name="_Ref189584678"/>
      <w:r w:rsidRPr="00762F9F">
        <w:rPr>
          <w:rFonts w:hint="eastAsia"/>
        </w:rPr>
        <w:t>表</w:t>
      </w:r>
      <w:r w:rsidRPr="00762F9F">
        <w:rPr>
          <w:rFonts w:hint="eastAsia"/>
        </w:rPr>
        <w:t xml:space="preserve"> </w:t>
      </w:r>
      <w:r w:rsidRPr="00762F9F">
        <w:fldChar w:fldCharType="begin"/>
      </w:r>
      <w:r w:rsidRPr="00762F9F">
        <w:instrText xml:space="preserve"> </w:instrText>
      </w:r>
      <w:r w:rsidRPr="00762F9F">
        <w:rPr>
          <w:rFonts w:hint="eastAsia"/>
        </w:rPr>
        <w:instrText>STYLEREF 1 \s</w:instrText>
      </w:r>
      <w:r w:rsidRPr="00762F9F">
        <w:instrText xml:space="preserve"> </w:instrText>
      </w:r>
      <w:r w:rsidRPr="00762F9F">
        <w:fldChar w:fldCharType="separate"/>
      </w:r>
      <w:r w:rsidR="00522AF5" w:rsidRPr="00762F9F">
        <w:rPr>
          <w:noProof/>
        </w:rPr>
        <w:t>1</w:t>
      </w:r>
      <w:r w:rsidRPr="00762F9F">
        <w:fldChar w:fldCharType="end"/>
      </w:r>
      <w:r w:rsidRPr="00762F9F">
        <w:noBreakHyphen/>
      </w:r>
      <w:r w:rsidRPr="00762F9F">
        <w:fldChar w:fldCharType="begin"/>
      </w:r>
      <w:r w:rsidRPr="00762F9F">
        <w:instrText xml:space="preserve"> </w:instrText>
      </w:r>
      <w:r w:rsidRPr="00762F9F">
        <w:rPr>
          <w:rFonts w:hint="eastAsia"/>
        </w:rPr>
        <w:instrText xml:space="preserve">SEQ </w:instrText>
      </w:r>
      <w:r w:rsidRPr="00762F9F">
        <w:rPr>
          <w:rFonts w:hint="eastAsia"/>
        </w:rPr>
        <w:instrText>表</w:instrText>
      </w:r>
      <w:r w:rsidRPr="00762F9F">
        <w:rPr>
          <w:rFonts w:hint="eastAsia"/>
        </w:rPr>
        <w:instrText xml:space="preserve"> \* ARABIC \s 1</w:instrText>
      </w:r>
      <w:r w:rsidRPr="00762F9F">
        <w:instrText xml:space="preserve"> </w:instrText>
      </w:r>
      <w:r w:rsidRPr="00762F9F">
        <w:fldChar w:fldCharType="separate"/>
      </w:r>
      <w:r w:rsidR="00522AF5" w:rsidRPr="00762F9F">
        <w:rPr>
          <w:noProof/>
        </w:rPr>
        <w:t>1</w:t>
      </w:r>
      <w:r w:rsidRPr="00762F9F">
        <w:fldChar w:fldCharType="end"/>
      </w:r>
      <w:bookmarkEnd w:id="2"/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MPU-type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與</w:t>
      </w:r>
      <w:r w:rsidRPr="00762F9F">
        <w:rPr>
          <w:rFonts w:hint="eastAsia"/>
          <w:lang w:eastAsia="zh-TW"/>
        </w:rPr>
        <w:t xml:space="preserve"> Sync-</w:t>
      </w:r>
      <w:r w:rsidR="001D1005" w:rsidRPr="00762F9F">
        <w:rPr>
          <w:lang w:eastAsia="zh-TW"/>
        </w:rPr>
        <w:t>t</w:t>
      </w:r>
      <w:r w:rsidRPr="00762F9F">
        <w:rPr>
          <w:rFonts w:hint="eastAsia"/>
          <w:lang w:eastAsia="zh-TW"/>
        </w:rPr>
        <w:t xml:space="preserve">ype 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屏幕比較表</w:t>
      </w:r>
      <w:bookmarkEnd w:id="3"/>
    </w:p>
    <w:p w14:paraId="27DD4582" w14:textId="77777777" w:rsidR="00125A1E" w:rsidRDefault="00F633F5">
      <w:pPr>
        <w:widowControl/>
        <w:overflowPunct/>
        <w:autoSpaceDE/>
        <w:autoSpaceDN/>
        <w:adjustRightInd/>
        <w:snapToGrid/>
        <w:jc w:val="left"/>
        <w:textAlignment w:val="auto"/>
        <w:rPr>
          <w:lang w:eastAsia="zh-TW"/>
        </w:rPr>
      </w:pPr>
      <w:r>
        <w:rPr>
          <w:lang w:eastAsia="zh-TW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125A1E" w:rsidRPr="00762F9F" w14:paraId="6138E3F9" w14:textId="77777777" w:rsidTr="004C071B">
        <w:tc>
          <w:tcPr>
            <w:tcW w:w="9964" w:type="dxa"/>
          </w:tcPr>
          <w:p w14:paraId="6EC0458B" w14:textId="77777777" w:rsidR="00125A1E" w:rsidRPr="00762F9F" w:rsidRDefault="00125A1E" w:rsidP="004C071B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 w:rsidRPr="00762F9F">
              <w:rPr>
                <w:rStyle w:val="CommentReference"/>
              </w:rPr>
              <w:lastRenderedPageBreak/>
              <w:commentReference w:id="4"/>
            </w:r>
            <w:r w:rsidRPr="00762F9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44F89EF" wp14:editId="3619296B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32ED8" w14:textId="5E8EB8AC" w:rsidR="00F633F5" w:rsidRDefault="00125A1E" w:rsidP="00125A1E">
      <w:pPr>
        <w:widowControl/>
        <w:overflowPunct/>
        <w:autoSpaceDE/>
        <w:autoSpaceDN/>
        <w:adjustRightInd/>
        <w:snapToGrid/>
        <w:jc w:val="center"/>
        <w:textAlignment w:val="auto"/>
        <w:rPr>
          <w:lang w:eastAsia="zh-TW"/>
        </w:rPr>
      </w:pPr>
      <w:bookmarkStart w:id="5" w:name="_Ref192266151"/>
      <w:r w:rsidRPr="00762F9F">
        <w:rPr>
          <w:rFonts w:hint="eastAsia"/>
          <w:lang w:eastAsia="zh-TW"/>
        </w:rPr>
        <w:t>圖</w:t>
      </w:r>
      <w:r w:rsidRPr="00762F9F">
        <w:rPr>
          <w:lang w:eastAsia="zh-TW"/>
        </w:rPr>
        <w:t xml:space="preserve"> </w:t>
      </w:r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bookmarkEnd w:id="5"/>
      <w:r w:rsidRPr="00762F9F">
        <w:rPr>
          <w:lang w:eastAsia="zh-TW"/>
        </w:rPr>
        <w:t xml:space="preserve"> EBI</w:t>
      </w:r>
      <w:r w:rsidRPr="00762F9F">
        <w:rPr>
          <w:rFonts w:cs="Arial" w:hint="eastAsia"/>
          <w:szCs w:val="24"/>
          <w:lang w:eastAsia="zh-TW"/>
        </w:rPr>
        <w:t>驅動</w:t>
      </w:r>
      <w:r w:rsidRPr="00762F9F">
        <w:rPr>
          <w:rFonts w:hint="eastAsia"/>
          <w:lang w:eastAsia="zh-TW"/>
        </w:rPr>
        <w:t>同步信號</w:t>
      </w:r>
      <w:r w:rsidRPr="00762F9F">
        <w:rPr>
          <w:rFonts w:cs="Arial"/>
          <w:szCs w:val="24"/>
          <w:lang w:eastAsia="zh-TW"/>
        </w:rPr>
        <w:t>LC</w:t>
      </w:r>
      <w:r w:rsidRPr="00762F9F">
        <w:rPr>
          <w:rFonts w:cs="Arial" w:hint="eastAsia"/>
          <w:szCs w:val="24"/>
          <w:lang w:eastAsia="zh-TW"/>
        </w:rPr>
        <w:t>D</w:t>
      </w:r>
      <w:r w:rsidRPr="00762F9F">
        <w:rPr>
          <w:rFonts w:cs="Arial" w:hint="eastAsia"/>
          <w:szCs w:val="24"/>
          <w:lang w:eastAsia="zh-TW"/>
        </w:rPr>
        <w:t>屏幕</w:t>
      </w:r>
    </w:p>
    <w:p w14:paraId="3DFA7744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bookmarkStart w:id="6" w:name="_Ref470537892"/>
      <w:r>
        <w:br w:type="page"/>
      </w:r>
    </w:p>
    <w:p w14:paraId="2FCECD8A" w14:textId="14D156C5" w:rsidR="003A2EEC" w:rsidRPr="00762F9F" w:rsidRDefault="00EB400F" w:rsidP="00A5600E">
      <w:pPr>
        <w:pStyle w:val="Heading2"/>
      </w:pPr>
      <w:r w:rsidRPr="00762F9F">
        <w:rPr>
          <w:rFonts w:hint="eastAsia"/>
        </w:rPr>
        <w:lastRenderedPageBreak/>
        <w:t>原理</w:t>
      </w:r>
    </w:p>
    <w:p w14:paraId="5ADEEBAE" w14:textId="13916B72" w:rsidR="00FF63D7" w:rsidRPr="00762F9F" w:rsidRDefault="006B545B" w:rsidP="008965DA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本</w:t>
      </w:r>
      <w:r w:rsidRPr="00762F9F">
        <w:rPr>
          <w:lang w:eastAsia="zh-TW"/>
        </w:rPr>
        <w:t>範例</w:t>
      </w:r>
      <w:r w:rsidR="00E733F7" w:rsidRPr="00762F9F">
        <w:rPr>
          <w:rFonts w:hint="eastAsia"/>
          <w:lang w:eastAsia="zh-TW"/>
        </w:rPr>
        <w:t>程式碼</w:t>
      </w:r>
      <w:r w:rsidR="00BA633C" w:rsidRPr="00762F9F">
        <w:rPr>
          <w:rFonts w:hint="eastAsia"/>
          <w:lang w:eastAsia="zh-TW"/>
        </w:rPr>
        <w:t>實現</w:t>
      </w:r>
      <w:r w:rsidRPr="00762F9F">
        <w:rPr>
          <w:rFonts w:hint="eastAsia"/>
          <w:lang w:eastAsia="zh-TW"/>
        </w:rPr>
        <w:t>同步信號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控制器</w:t>
      </w:r>
      <w:r w:rsidR="00BA633C" w:rsidRPr="00762F9F">
        <w:rPr>
          <w:rFonts w:hint="eastAsia"/>
          <w:lang w:eastAsia="zh-TW"/>
        </w:rPr>
        <w:t>，</w:t>
      </w:r>
      <w:r w:rsidRPr="00762F9F">
        <w:rPr>
          <w:rFonts w:hint="eastAsia"/>
          <w:lang w:eastAsia="zh-TW"/>
        </w:rPr>
        <w:t>透過</w:t>
      </w:r>
      <w:r w:rsidR="00BA633C" w:rsidRPr="00762F9F">
        <w:rPr>
          <w:rFonts w:hint="eastAsia"/>
          <w:lang w:eastAsia="zh-TW"/>
        </w:rPr>
        <w:t>EBI</w:t>
      </w:r>
      <w:r w:rsidR="00BA633C" w:rsidRPr="00762F9F">
        <w:rPr>
          <w:rFonts w:hint="eastAsia"/>
          <w:lang w:eastAsia="zh-TW"/>
        </w:rPr>
        <w:t>傳輸介面與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PDMA</w:t>
      </w:r>
      <w:r w:rsidRPr="00762F9F">
        <w:rPr>
          <w:rFonts w:hint="eastAsia"/>
          <w:lang w:eastAsia="zh-TW"/>
        </w:rPr>
        <w:t>或是</w:t>
      </w:r>
      <w:r w:rsidRPr="00762F9F">
        <w:rPr>
          <w:rFonts w:hint="eastAsia"/>
          <w:lang w:eastAsia="zh-TW"/>
        </w:rPr>
        <w:t>GDMA</w:t>
      </w:r>
      <w:r w:rsidR="00BA633C" w:rsidRPr="00762F9F">
        <w:rPr>
          <w:rFonts w:hint="eastAsia"/>
          <w:lang w:eastAsia="zh-TW"/>
        </w:rPr>
        <w:t>控制器</w:t>
      </w:r>
      <w:r w:rsidR="00BF666C" w:rsidRPr="00762F9F">
        <w:rPr>
          <w:rFonts w:hint="eastAsia"/>
          <w:lang w:eastAsia="zh-TW"/>
        </w:rPr>
        <w:t>進行</w:t>
      </w:r>
      <w:r w:rsidRPr="00762F9F">
        <w:rPr>
          <w:rFonts w:hint="eastAsia"/>
          <w:lang w:eastAsia="zh-TW"/>
        </w:rPr>
        <w:t xml:space="preserve">Memory-to-memory </w:t>
      </w:r>
      <w:r w:rsidRPr="00762F9F">
        <w:rPr>
          <w:rFonts w:hint="eastAsia"/>
          <w:lang w:eastAsia="zh-TW"/>
        </w:rPr>
        <w:t>傳輸，將</w:t>
      </w:r>
      <w:r w:rsidR="00BA633C" w:rsidRPr="00762F9F">
        <w:rPr>
          <w:rFonts w:hint="eastAsia"/>
          <w:lang w:eastAsia="zh-TW"/>
        </w:rPr>
        <w:t>圖片</w:t>
      </w:r>
      <w:r w:rsidRPr="00762F9F">
        <w:rPr>
          <w:rFonts w:hint="eastAsia"/>
          <w:lang w:eastAsia="zh-TW"/>
        </w:rPr>
        <w:t>像</w:t>
      </w:r>
      <w:r w:rsidR="00463FA3" w:rsidRPr="00762F9F">
        <w:rPr>
          <w:rFonts w:hint="eastAsia"/>
          <w:lang w:eastAsia="zh-TW"/>
        </w:rPr>
        <w:t>素</w:t>
      </w:r>
      <w:r w:rsidRPr="00762F9F">
        <w:rPr>
          <w:rFonts w:hint="eastAsia"/>
          <w:lang w:eastAsia="zh-TW"/>
        </w:rPr>
        <w:t>資料傳送至同步信號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屏幕</w:t>
      </w:r>
      <w:r w:rsidR="00E30004" w:rsidRPr="00762F9F">
        <w:rPr>
          <w:rFonts w:hint="eastAsia"/>
          <w:lang w:eastAsia="zh-TW"/>
        </w:rPr>
        <w:t>，其</w:t>
      </w:r>
      <w:r w:rsidRPr="00762F9F">
        <w:rPr>
          <w:rFonts w:hint="eastAsia"/>
          <w:lang w:eastAsia="zh-TW"/>
        </w:rPr>
        <w:t>運作原理為屏幕畫面建立</w:t>
      </w:r>
      <w:r w:rsidRPr="00762F9F">
        <w:rPr>
          <w:lang w:eastAsia="zh-TW"/>
        </w:rPr>
        <w:t>V</w:t>
      </w:r>
      <w:r w:rsidR="002D2AAD" w:rsidRPr="00762F9F">
        <w:rPr>
          <w:rFonts w:hint="eastAsia"/>
          <w:lang w:eastAsia="zh-TW"/>
        </w:rPr>
        <w:t xml:space="preserve"> </w:t>
      </w:r>
      <w:r w:rsidR="002D2AAD" w:rsidRPr="00762F9F">
        <w:rPr>
          <w:lang w:eastAsia="zh-TW"/>
        </w:rPr>
        <w:t xml:space="preserve">Lines </w:t>
      </w:r>
      <w:r w:rsidR="0081690E" w:rsidRPr="00762F9F">
        <w:rPr>
          <w:rFonts w:hint="eastAsia"/>
          <w:lang w:eastAsia="zh-TW"/>
        </w:rPr>
        <w:t>×</w:t>
      </w:r>
      <w:r w:rsidR="002D2AAD" w:rsidRPr="00762F9F">
        <w:rPr>
          <w:lang w:eastAsia="zh-TW"/>
        </w:rPr>
        <w:t xml:space="preserve"> </w:t>
      </w:r>
      <w:r w:rsidRPr="00762F9F">
        <w:rPr>
          <w:lang w:eastAsia="zh-TW"/>
        </w:rPr>
        <w:t>H</w:t>
      </w:r>
      <w:r w:rsidR="002D2AAD" w:rsidRPr="00762F9F">
        <w:rPr>
          <w:lang w:eastAsia="zh-TW"/>
        </w:rPr>
        <w:t xml:space="preserve"> Stages</w:t>
      </w:r>
      <w:r w:rsidR="00EE5CE1"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</w:t>
      </w:r>
      <w:r w:rsidR="00FF63D7" w:rsidRPr="00762F9F">
        <w:rPr>
          <w:rFonts w:hint="eastAsia"/>
          <w:lang w:eastAsia="zh-TW"/>
        </w:rPr>
        <w:t>，其中：</w:t>
      </w:r>
    </w:p>
    <w:p w14:paraId="4F638A1A" w14:textId="61044674" w:rsidR="00FF63D7" w:rsidRPr="00762F9F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762F9F">
        <w:rPr>
          <w:lang w:eastAsia="zh-TW"/>
        </w:rPr>
        <w:t>V</w:t>
      </w:r>
      <w:r w:rsidRPr="00762F9F">
        <w:rPr>
          <w:rFonts w:hint="eastAsia"/>
          <w:lang w:eastAsia="zh-TW"/>
        </w:rPr>
        <w:t>代表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時序的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Vertical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Pulse</w:t>
      </w:r>
      <w:r w:rsidRPr="00762F9F">
        <w:rPr>
          <w:rFonts w:hint="eastAsia"/>
          <w:lang w:eastAsia="zh-TW"/>
        </w:rPr>
        <w:t xml:space="preserve"> Width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(VPW)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Vertical Back Porch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(VBP)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V</w:t>
      </w:r>
      <w:r w:rsidRPr="00762F9F">
        <w:rPr>
          <w:lang w:eastAsia="zh-TW"/>
        </w:rPr>
        <w:t>ertical Active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(VA)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Vertical Front Porch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 xml:space="preserve">(VFP) </w:t>
      </w:r>
      <w:r w:rsidRPr="00762F9F">
        <w:rPr>
          <w:rFonts w:hint="eastAsia"/>
          <w:lang w:eastAsia="zh-TW"/>
        </w:rPr>
        <w:t>的</w:t>
      </w:r>
      <w:r w:rsidR="00E30004" w:rsidRPr="00762F9F">
        <w:rPr>
          <w:rFonts w:hint="eastAsia"/>
          <w:lang w:eastAsia="zh-TW"/>
        </w:rPr>
        <w:t>掃描線數量</w:t>
      </w:r>
      <w:r w:rsidR="00FF63D7" w:rsidRPr="00762F9F">
        <w:rPr>
          <w:rFonts w:hint="eastAsia"/>
          <w:lang w:eastAsia="zh-TW"/>
        </w:rPr>
        <w:t>。</w:t>
      </w:r>
    </w:p>
    <w:p w14:paraId="4CD12FDF" w14:textId="7C0FC121" w:rsidR="00FF63D7" w:rsidRPr="00762F9F" w:rsidRDefault="006B545B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lang w:eastAsia="zh-TW"/>
        </w:rPr>
        <w:t>代表</w:t>
      </w:r>
      <w:r w:rsidRPr="00762F9F">
        <w:rPr>
          <w:lang w:eastAsia="zh-TW"/>
        </w:rPr>
        <w:t>Horizontal Pulse Width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(HPW)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Horizontal Back P</w:t>
      </w:r>
      <w:r w:rsidRPr="00762F9F">
        <w:rPr>
          <w:lang w:eastAsia="zh-TW"/>
        </w:rPr>
        <w:t>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(HBP)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Horizontal Active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(HA)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>Horizontal Front Porch</w:t>
      </w:r>
      <w:r w:rsidR="009D1FEA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(HFP)</w:t>
      </w:r>
      <w:r w:rsidRPr="00762F9F">
        <w:rPr>
          <w:rFonts w:hint="eastAsia"/>
          <w:lang w:eastAsia="zh-TW"/>
        </w:rPr>
        <w:t>的</w:t>
      </w:r>
      <w:r w:rsidR="00FF63D7" w:rsidRPr="00762F9F">
        <w:rPr>
          <w:rFonts w:hint="eastAsia"/>
          <w:lang w:eastAsia="zh-TW"/>
        </w:rPr>
        <w:t>這四</w:t>
      </w:r>
      <w:r w:rsidRPr="00762F9F">
        <w:rPr>
          <w:rFonts w:hint="eastAsia"/>
          <w:lang w:eastAsia="zh-TW"/>
        </w:rPr>
        <w:t>個</w:t>
      </w:r>
      <w:r w:rsidR="00FF63D7" w:rsidRPr="00762F9F">
        <w:rPr>
          <w:rFonts w:hint="eastAsia"/>
          <w:lang w:eastAsia="zh-TW"/>
        </w:rPr>
        <w:t>階段</w:t>
      </w:r>
      <w:r w:rsidRPr="00762F9F">
        <w:rPr>
          <w:rFonts w:hint="eastAsia"/>
          <w:lang w:eastAsia="zh-TW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:rsidRPr="00762F9F" w14:paraId="28017987" w14:textId="77777777" w:rsidTr="006667CA">
        <w:tc>
          <w:tcPr>
            <w:tcW w:w="9964" w:type="dxa"/>
          </w:tcPr>
          <w:p w14:paraId="6B7CA637" w14:textId="77777777" w:rsidR="00A54531" w:rsidRPr="00762F9F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7"/>
            <w:commentRangeEnd w:id="7"/>
            <w:r w:rsidRPr="00762F9F">
              <w:rPr>
                <w:rStyle w:val="CommentReference"/>
              </w:rPr>
              <w:commentReference w:id="7"/>
            </w:r>
            <w:r w:rsidRPr="00762F9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232015D1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300E15FC" w:rsidR="00A54531" w:rsidRPr="00762F9F" w:rsidRDefault="00A54531" w:rsidP="00A54531">
      <w:pPr>
        <w:pStyle w:val="bodyNormal"/>
        <w:spacing w:before="180" w:after="180"/>
        <w:jc w:val="center"/>
        <w:rPr>
          <w:lang w:eastAsia="zh-TW"/>
        </w:rPr>
      </w:pPr>
      <w:bookmarkStart w:id="8" w:name="_Ref83369452"/>
      <w:bookmarkStart w:id="9" w:name="_Ref192266056"/>
      <w:bookmarkStart w:id="10" w:name="_Ref191921425"/>
      <w:r w:rsidRPr="00762F9F">
        <w:rPr>
          <w:rFonts w:hint="eastAsia"/>
          <w:lang w:eastAsia="zh-TW"/>
        </w:rPr>
        <w:t>圖</w:t>
      </w:r>
      <w:r w:rsidRPr="00762F9F">
        <w:rPr>
          <w:lang w:eastAsia="zh-TW"/>
        </w:rPr>
        <w:t xml:space="preserve"> </w:t>
      </w:r>
      <w:bookmarkEnd w:id="8"/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="00522AF5"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="00522AF5" w:rsidRPr="00762F9F">
        <w:rPr>
          <w:noProof/>
          <w:lang w:eastAsia="zh-TW"/>
        </w:rPr>
        <w:t>2</w:t>
      </w:r>
      <w:r w:rsidRPr="00762F9F">
        <w:rPr>
          <w:noProof/>
        </w:rPr>
        <w:fldChar w:fldCharType="end"/>
      </w:r>
      <w:bookmarkEnd w:id="9"/>
      <w:r w:rsidRPr="00762F9F">
        <w:rPr>
          <w:lang w:eastAsia="zh-TW"/>
        </w:rPr>
        <w:t xml:space="preserve"> V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 xml:space="preserve">Lines </w:t>
      </w:r>
      <w:r w:rsidRPr="00762F9F">
        <w:rPr>
          <w:rFonts w:hint="eastAsia"/>
          <w:lang w:eastAsia="zh-TW"/>
        </w:rPr>
        <w:t>×</w:t>
      </w:r>
      <w:r w:rsidRPr="00762F9F">
        <w:rPr>
          <w:lang w:eastAsia="zh-TW"/>
        </w:rPr>
        <w:t xml:space="preserve"> H Stages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</w:t>
      </w:r>
      <w:bookmarkEnd w:id="10"/>
    </w:p>
    <w:p w14:paraId="53CAD360" w14:textId="79111478" w:rsidR="00125A1E" w:rsidRDefault="00C40786" w:rsidP="00A5414E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如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_Ref192266056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7A5C" w:rsidRPr="00762F9F">
        <w:rPr>
          <w:rFonts w:hint="eastAsia"/>
          <w:lang w:eastAsia="zh-TW"/>
        </w:rPr>
        <w:t>圖</w:t>
      </w:r>
      <w:r w:rsidR="00BF7A5C" w:rsidRPr="00762F9F">
        <w:rPr>
          <w:lang w:eastAsia="zh-TW"/>
        </w:rPr>
        <w:t xml:space="preserve"> </w:t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noBreakHyphen/>
      </w:r>
      <w:r w:rsidR="00BF7A5C" w:rsidRPr="00762F9F">
        <w:rPr>
          <w:noProof/>
          <w:lang w:eastAsia="zh-TW"/>
        </w:rPr>
        <w:t>2</w:t>
      </w:r>
      <w:r w:rsidR="00BF7A5C"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所示</w:t>
      </w:r>
      <w:r w:rsidR="00FF63D7" w:rsidRPr="00762F9F">
        <w:rPr>
          <w:lang w:eastAsia="zh-TW"/>
        </w:rPr>
        <w:t>，</w:t>
      </w:r>
      <w:r w:rsidR="00BA633C" w:rsidRPr="00762F9F">
        <w:rPr>
          <w:rFonts w:hint="eastAsia"/>
          <w:lang w:eastAsia="zh-TW"/>
        </w:rPr>
        <w:t>將所有</w:t>
      </w:r>
      <w:r w:rsidR="00FF63D7" w:rsidRPr="00762F9F">
        <w:rPr>
          <w:lang w:eastAsia="zh-TW"/>
        </w:rPr>
        <w:t xml:space="preserve">DMA </w:t>
      </w:r>
      <w:r w:rsidR="00FF63D7" w:rsidRPr="00762F9F">
        <w:rPr>
          <w:lang w:eastAsia="zh-TW"/>
        </w:rPr>
        <w:t>描述符依</w:t>
      </w:r>
      <w:r w:rsidR="00BA633C" w:rsidRPr="00762F9F">
        <w:rPr>
          <w:rFonts w:hint="eastAsia"/>
          <w:lang w:eastAsia="zh-TW"/>
        </w:rPr>
        <w:t>序</w:t>
      </w:r>
      <w:r w:rsidR="00FF63D7" w:rsidRPr="00762F9F">
        <w:rPr>
          <w:lang w:eastAsia="zh-TW"/>
        </w:rPr>
        <w:t>鏈接，</w:t>
      </w:r>
      <w:r w:rsidR="00BA633C" w:rsidRPr="00762F9F">
        <w:rPr>
          <w:rFonts w:hint="eastAsia"/>
          <w:lang w:eastAsia="zh-TW"/>
        </w:rPr>
        <w:t>並把</w:t>
      </w:r>
      <w:r w:rsidR="00FF63D7" w:rsidRPr="00762F9F">
        <w:rPr>
          <w:lang w:eastAsia="zh-TW"/>
        </w:rPr>
        <w:t>最後一個描述符的</w:t>
      </w:r>
      <w:r w:rsidR="00FF63D7" w:rsidRPr="00762F9F">
        <w:rPr>
          <w:lang w:eastAsia="zh-TW"/>
        </w:rPr>
        <w:t xml:space="preserve"> NEXT</w:t>
      </w:r>
      <w:r w:rsidR="00BA633C" w:rsidRPr="00762F9F">
        <w:rPr>
          <w:rFonts w:hint="eastAsia"/>
          <w:lang w:eastAsia="zh-TW"/>
        </w:rPr>
        <w:t>參數</w:t>
      </w:r>
      <w:r w:rsidR="00FF63D7" w:rsidRPr="00762F9F">
        <w:rPr>
          <w:lang w:eastAsia="zh-TW"/>
        </w:rPr>
        <w:t>設置為第一個描述符的地址，從而形成一個環狀描述符集</w:t>
      </w:r>
      <w:r w:rsidR="00BF7A5C" w:rsidRPr="00762F9F">
        <w:rPr>
          <w:rFonts w:hint="eastAsia"/>
          <w:lang w:eastAsia="zh-TW"/>
        </w:rPr>
        <w:t>，並且</w:t>
      </w:r>
      <w:r w:rsidR="003E37EC" w:rsidRPr="00762F9F">
        <w:rPr>
          <w:rFonts w:hint="eastAsia"/>
          <w:lang w:eastAsia="zh-TW"/>
        </w:rPr>
        <w:t>將</w:t>
      </w:r>
      <w:r w:rsidR="00FF63D7" w:rsidRPr="00762F9F">
        <w:rPr>
          <w:lang w:eastAsia="zh-TW"/>
        </w:rPr>
        <w:t>最後一個描述符啟用傳輸完成中斷</w:t>
      </w:r>
      <w:r w:rsidR="00BA633C" w:rsidRPr="00762F9F">
        <w:rPr>
          <w:rFonts w:hint="eastAsia"/>
          <w:lang w:eastAsia="zh-TW"/>
        </w:rPr>
        <w:t>響應，</w:t>
      </w:r>
      <w:r w:rsidR="00BF7A5C" w:rsidRPr="00762F9F">
        <w:rPr>
          <w:rFonts w:hint="eastAsia"/>
          <w:lang w:eastAsia="zh-TW"/>
        </w:rPr>
        <w:t>如</w:t>
      </w:r>
      <w:r w:rsidR="00BF7A5C" w:rsidRPr="00762F9F">
        <w:rPr>
          <w:lang w:eastAsia="zh-TW"/>
        </w:rPr>
        <w:fldChar w:fldCharType="begin"/>
      </w:r>
      <w:r w:rsidR="00BF7A5C" w:rsidRPr="00762F9F">
        <w:rPr>
          <w:lang w:eastAsia="zh-TW"/>
        </w:rPr>
        <w:instrText xml:space="preserve"> </w:instrText>
      </w:r>
      <w:r w:rsidR="00BF7A5C" w:rsidRPr="00762F9F">
        <w:rPr>
          <w:rFonts w:hint="eastAsia"/>
          <w:lang w:eastAsia="zh-TW"/>
        </w:rPr>
        <w:instrText>REF _Ref192266255 \h</w:instrText>
      </w:r>
      <w:r w:rsidR="00BF7A5C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BF7A5C" w:rsidRPr="00762F9F">
        <w:rPr>
          <w:lang w:eastAsia="zh-TW"/>
        </w:rPr>
      </w:r>
      <w:r w:rsidR="00BF7A5C" w:rsidRPr="00762F9F">
        <w:rPr>
          <w:lang w:eastAsia="zh-TW"/>
        </w:rPr>
        <w:fldChar w:fldCharType="separate"/>
      </w:r>
      <w:r w:rsidR="00BF7A5C" w:rsidRPr="00762F9F">
        <w:rPr>
          <w:rFonts w:hint="eastAsia"/>
          <w:lang w:eastAsia="zh-TW"/>
        </w:rPr>
        <w:t>表</w:t>
      </w:r>
      <w:r w:rsidR="00BF7A5C" w:rsidRPr="00762F9F">
        <w:rPr>
          <w:rFonts w:hint="eastAsia"/>
          <w:lang w:eastAsia="zh-TW"/>
        </w:rPr>
        <w:t xml:space="preserve"> </w:t>
      </w:r>
      <w:r w:rsidR="00BF7A5C" w:rsidRPr="00762F9F">
        <w:rPr>
          <w:noProof/>
          <w:lang w:eastAsia="zh-TW"/>
        </w:rPr>
        <w:t>1</w:t>
      </w:r>
      <w:r w:rsidR="00BF7A5C" w:rsidRPr="00762F9F">
        <w:rPr>
          <w:lang w:eastAsia="zh-TW"/>
        </w:rPr>
        <w:noBreakHyphen/>
      </w:r>
      <w:r w:rsidR="00BF7A5C" w:rsidRPr="00762F9F">
        <w:rPr>
          <w:noProof/>
          <w:lang w:eastAsia="zh-TW"/>
        </w:rPr>
        <w:t>2</w:t>
      </w:r>
      <w:r w:rsidR="00BF7A5C" w:rsidRPr="00762F9F">
        <w:rPr>
          <w:lang w:eastAsia="zh-TW"/>
        </w:rPr>
        <w:fldChar w:fldCharType="end"/>
      </w:r>
      <w:r w:rsidR="00BF7A5C" w:rsidRPr="00762F9F">
        <w:rPr>
          <w:rFonts w:hint="eastAsia"/>
          <w:lang w:eastAsia="zh-TW"/>
        </w:rPr>
        <w:t>所示。驅動程式碼</w:t>
      </w:r>
      <w:r w:rsidR="00FF63D7" w:rsidRPr="00762F9F">
        <w:rPr>
          <w:lang w:eastAsia="zh-TW"/>
        </w:rPr>
        <w:t>在中斷服務程序（</w:t>
      </w:r>
      <w:r w:rsidR="00FF63D7" w:rsidRPr="00762F9F">
        <w:rPr>
          <w:lang w:eastAsia="zh-TW"/>
        </w:rPr>
        <w:t>ISR</w:t>
      </w:r>
      <w:r w:rsidR="00FF63D7" w:rsidRPr="00762F9F">
        <w:rPr>
          <w:lang w:eastAsia="zh-TW"/>
        </w:rPr>
        <w:t>）中更新</w:t>
      </w:r>
      <w:r w:rsidR="00B32050" w:rsidRPr="00762F9F">
        <w:rPr>
          <w:lang w:eastAsia="zh-TW"/>
        </w:rPr>
        <w:t>VACT.</w:t>
      </w:r>
      <w:r w:rsidR="00FF63D7" w:rsidRPr="00762F9F">
        <w:rPr>
          <w:lang w:eastAsia="zh-TW"/>
        </w:rPr>
        <w:t>HACT</w:t>
      </w:r>
      <w:r w:rsidR="00FF63D7" w:rsidRPr="00762F9F">
        <w:rPr>
          <w:lang w:eastAsia="zh-TW"/>
        </w:rPr>
        <w:t>階段的描述符</w:t>
      </w:r>
      <w:r w:rsidR="00495203" w:rsidRPr="00762F9F">
        <w:rPr>
          <w:rFonts w:hint="eastAsia"/>
          <w:lang w:eastAsia="zh-TW"/>
        </w:rPr>
        <w:t>資料傳輸</w:t>
      </w:r>
      <w:r w:rsidR="00FF63D7" w:rsidRPr="00762F9F">
        <w:rPr>
          <w:lang w:eastAsia="zh-TW"/>
        </w:rPr>
        <w:t>起始地址，切換至新圖像的每條</w:t>
      </w:r>
      <w:r w:rsidR="00FD7171" w:rsidRPr="00762F9F">
        <w:rPr>
          <w:rFonts w:hint="eastAsia"/>
          <w:lang w:eastAsia="zh-TW"/>
        </w:rPr>
        <w:t>圖像</w:t>
      </w:r>
      <w:r w:rsidR="003E37EC" w:rsidRPr="00762F9F">
        <w:rPr>
          <w:rFonts w:hint="eastAsia"/>
          <w:lang w:eastAsia="zh-TW"/>
        </w:rPr>
        <w:t>記憶體</w:t>
      </w:r>
      <w:r w:rsidR="00FF63D7" w:rsidRPr="00762F9F">
        <w:rPr>
          <w:lang w:eastAsia="zh-TW"/>
        </w:rPr>
        <w:t>起始地址，實現畫面動態切換</w:t>
      </w:r>
      <w:r w:rsidR="00BA633C" w:rsidRPr="00762F9F">
        <w:rPr>
          <w:rFonts w:hint="eastAsia"/>
          <w:lang w:eastAsia="zh-TW"/>
        </w:rPr>
        <w:t>功能</w:t>
      </w:r>
      <w:r w:rsidR="00FF63D7" w:rsidRPr="00762F9F">
        <w:rPr>
          <w:lang w:eastAsia="zh-TW"/>
        </w:rPr>
        <w:t>，</w:t>
      </w:r>
      <w:r w:rsidR="00B827E9" w:rsidRPr="00762F9F">
        <w:rPr>
          <w:rFonts w:hint="eastAsia"/>
          <w:lang w:eastAsia="zh-TW"/>
        </w:rPr>
        <w:t>以</w:t>
      </w:r>
      <w:r w:rsidR="00FF63D7" w:rsidRPr="00762F9F">
        <w:rPr>
          <w:lang w:eastAsia="zh-TW"/>
        </w:rPr>
        <w:t>防止畫面撕裂（</w:t>
      </w:r>
      <w:r w:rsidR="00FF63D7" w:rsidRPr="00762F9F">
        <w:rPr>
          <w:lang w:eastAsia="zh-TW"/>
        </w:rPr>
        <w:t>Anti-tearing</w:t>
      </w:r>
      <w:r w:rsidR="00FF63D7" w:rsidRPr="00762F9F">
        <w:rPr>
          <w:lang w:eastAsia="zh-TW"/>
        </w:rPr>
        <w:t>）。</w:t>
      </w:r>
    </w:p>
    <w:p w14:paraId="1F4B2ABE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lang w:eastAsia="zh-TW"/>
        </w:rPr>
      </w:pPr>
      <w:r>
        <w:rPr>
          <w:lang w:eastAsia="zh-TW"/>
        </w:rPr>
        <w:br w:type="page"/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2070"/>
        <w:gridCol w:w="2769"/>
      </w:tblGrid>
      <w:tr w:rsidR="00125A1E" w:rsidRPr="00A90F28" w14:paraId="4476DF8A" w14:textId="77777777" w:rsidTr="004C071B">
        <w:trPr>
          <w:trHeight w:val="253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181F716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lang w:eastAsia="zh-TW"/>
              </w:rPr>
            </w:pPr>
            <w:r>
              <w:rPr>
                <w:rFonts w:eastAsia="Times New Roman" w:cs="Arial"/>
                <w:szCs w:val="24"/>
                <w:lang w:eastAsia="zh-TW"/>
              </w:rPr>
              <w:lastRenderedPageBreak/>
              <w:br w:type="page"/>
            </w:r>
            <w:r w:rsidRPr="00A90F28">
              <w:rPr>
                <w:rFonts w:cs="Arial"/>
                <w:b/>
                <w:bCs/>
                <w:lang w:eastAsia="zh-TW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094D716E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7B053E9B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2070" w:type="dxa"/>
            <w:shd w:val="clear" w:color="auto" w:fill="0070C0"/>
          </w:tcPr>
          <w:p w14:paraId="133FC29D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2769" w:type="dxa"/>
            <w:shd w:val="clear" w:color="auto" w:fill="0070C0"/>
          </w:tcPr>
          <w:p w14:paraId="1019AFB8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125A1E" w:rsidRPr="00A90F28" w14:paraId="0DB6DD1B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F6A85BB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2070" w:type="dxa"/>
          </w:tcPr>
          <w:p w14:paraId="54990D2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E9B8B0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0318C4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7DF0F28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13552E1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5D56E2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7EEAD6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A7F66F8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549DF90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B687A6F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22DC0D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04B49F3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5360CD5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3B1655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7893D9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70D20FA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0098A1F7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B4D16D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2070" w:type="dxa"/>
          </w:tcPr>
          <w:p w14:paraId="1771511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14131FA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6D27345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410A70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5DE4B04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94A78F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291077C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7CFB60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768809B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BEA3242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296FA6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510EE8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659B71D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76BBCF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B3D4AD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96CDE4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58ECB7BD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A8A357A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2070" w:type="dxa"/>
          </w:tcPr>
          <w:p w14:paraId="233284B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41ABF3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127880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49AAB4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0CAA36F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790C3A1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51E38D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3773C8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205A48F6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2ADBC2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E17827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6F459A9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672060B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02C234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85234DC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4C29C23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6B79F4A0" w14:textId="77777777" w:rsidTr="004C071B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0C51C360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2070" w:type="dxa"/>
          </w:tcPr>
          <w:p w14:paraId="37C0FB1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16C6FB4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8060C88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B1B837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1980" w:type="dxa"/>
          </w:tcPr>
          <w:p w14:paraId="498F4B2A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1943696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A2FFB92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2DD2F7B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070" w:type="dxa"/>
          </w:tcPr>
          <w:p w14:paraId="1176F67D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1BDAD14F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349C8A82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747A69A7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2769" w:type="dxa"/>
          </w:tcPr>
          <w:p w14:paraId="17341000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H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43568BDE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vertAlign w:val="subscript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V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SYNC_ACT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6A40A281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4CA72D6B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448633B1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0F06BD09" w14:textId="3E59CEA2" w:rsidR="00E93C4C" w:rsidRPr="00762F9F" w:rsidRDefault="00E93C4C" w:rsidP="00E93C4C">
      <w:pPr>
        <w:pStyle w:val="Caption"/>
        <w:rPr>
          <w:lang w:eastAsia="zh-TW"/>
        </w:rPr>
      </w:pPr>
      <w:bookmarkStart w:id="11" w:name="_Ref192266255"/>
      <w:bookmarkStart w:id="12" w:name="_Ref191922063"/>
      <w:r w:rsidRPr="00762F9F">
        <w:rPr>
          <w:rFonts w:hint="eastAsia"/>
          <w:lang w:eastAsia="zh-TW"/>
        </w:rPr>
        <w:t>表</w:t>
      </w:r>
      <w:r w:rsidRPr="00762F9F">
        <w:rPr>
          <w:rFonts w:hint="eastAsia"/>
          <w:lang w:eastAsia="zh-TW"/>
        </w:rPr>
        <w:t xml:space="preserve"> </w:t>
      </w:r>
      <w:r w:rsidR="00DB26F5" w:rsidRPr="00762F9F">
        <w:rPr>
          <w:lang w:eastAsia="zh-TW"/>
        </w:rPr>
        <w:fldChar w:fldCharType="begin"/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rFonts w:hint="eastAsia"/>
          <w:lang w:eastAsia="zh-TW"/>
        </w:rPr>
        <w:instrText>STYLEREF 1 \s</w:instrText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lang w:eastAsia="zh-TW"/>
        </w:rPr>
        <w:fldChar w:fldCharType="separate"/>
      </w:r>
      <w:r w:rsidR="00522AF5" w:rsidRPr="00762F9F">
        <w:rPr>
          <w:noProof/>
          <w:lang w:eastAsia="zh-TW"/>
        </w:rPr>
        <w:t>1</w:t>
      </w:r>
      <w:r w:rsidR="00DB26F5" w:rsidRPr="00762F9F">
        <w:rPr>
          <w:lang w:eastAsia="zh-TW"/>
        </w:rPr>
        <w:fldChar w:fldCharType="end"/>
      </w:r>
      <w:r w:rsidR="00DB26F5" w:rsidRPr="00762F9F">
        <w:rPr>
          <w:lang w:eastAsia="zh-TW"/>
        </w:rPr>
        <w:noBreakHyphen/>
      </w:r>
      <w:r w:rsidR="00DB26F5" w:rsidRPr="00762F9F">
        <w:rPr>
          <w:lang w:eastAsia="zh-TW"/>
        </w:rPr>
        <w:fldChar w:fldCharType="begin"/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rFonts w:hint="eastAsia"/>
          <w:lang w:eastAsia="zh-TW"/>
        </w:rPr>
        <w:instrText xml:space="preserve">SEQ </w:instrText>
      </w:r>
      <w:r w:rsidR="00DB26F5" w:rsidRPr="00762F9F">
        <w:rPr>
          <w:rFonts w:hint="eastAsia"/>
          <w:lang w:eastAsia="zh-TW"/>
        </w:rPr>
        <w:instrText>表</w:instrText>
      </w:r>
      <w:r w:rsidR="00DB26F5" w:rsidRPr="00762F9F">
        <w:rPr>
          <w:rFonts w:hint="eastAsia"/>
          <w:lang w:eastAsia="zh-TW"/>
        </w:rPr>
        <w:instrText xml:space="preserve"> \* ARABIC \s 1</w:instrText>
      </w:r>
      <w:r w:rsidR="00DB26F5" w:rsidRPr="00762F9F">
        <w:rPr>
          <w:lang w:eastAsia="zh-TW"/>
        </w:rPr>
        <w:instrText xml:space="preserve"> </w:instrText>
      </w:r>
      <w:r w:rsidR="00DB26F5" w:rsidRPr="00762F9F">
        <w:rPr>
          <w:lang w:eastAsia="zh-TW"/>
        </w:rPr>
        <w:fldChar w:fldCharType="separate"/>
      </w:r>
      <w:r w:rsidR="00DD7607" w:rsidRPr="00762F9F">
        <w:rPr>
          <w:noProof/>
          <w:lang w:eastAsia="zh-TW"/>
        </w:rPr>
        <w:t>2</w:t>
      </w:r>
      <w:r w:rsidR="00DB26F5" w:rsidRPr="00762F9F">
        <w:rPr>
          <w:lang w:eastAsia="zh-TW"/>
        </w:rPr>
        <w:fldChar w:fldCharType="end"/>
      </w:r>
      <w:bookmarkEnd w:id="11"/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各</w:t>
      </w:r>
      <w:r w:rsidRPr="00762F9F">
        <w:rPr>
          <w:rFonts w:hint="eastAsia"/>
          <w:lang w:eastAsia="zh-TW"/>
        </w:rPr>
        <w:t xml:space="preserve">LCD </w:t>
      </w:r>
      <w:r w:rsidRPr="00762F9F">
        <w:rPr>
          <w:rFonts w:hint="eastAsia"/>
          <w:lang w:eastAsia="zh-TW"/>
        </w:rPr>
        <w:t>時序階段與</w:t>
      </w:r>
      <w:r w:rsidR="007202D2" w:rsidRPr="00762F9F">
        <w:rPr>
          <w:lang w:eastAsia="zh-TW"/>
        </w:rPr>
        <w:t>H</w:t>
      </w:r>
      <w:r w:rsidR="007202D2" w:rsidRPr="00762F9F">
        <w:rPr>
          <w:vertAlign w:val="subscript"/>
          <w:lang w:eastAsia="zh-TW"/>
        </w:rPr>
        <w:t>SYNC_ACT</w:t>
      </w:r>
      <w:r w:rsidR="008A0048" w:rsidRPr="00762F9F">
        <w:rPr>
          <w:rFonts w:hint="eastAsia"/>
          <w:vertAlign w:val="subscript"/>
          <w:lang w:eastAsia="zh-TW"/>
        </w:rPr>
        <w:t>、</w:t>
      </w:r>
      <w:r w:rsidR="007202D2" w:rsidRPr="00762F9F">
        <w:rPr>
          <w:lang w:eastAsia="zh-TW"/>
        </w:rPr>
        <w:t>V</w:t>
      </w:r>
      <w:r w:rsidR="007202D2" w:rsidRPr="00762F9F">
        <w:rPr>
          <w:vertAlign w:val="subscript"/>
          <w:lang w:eastAsia="zh-TW"/>
        </w:rPr>
        <w:t>SYNC_ACT</w:t>
      </w:r>
      <w:r w:rsidR="007202D2" w:rsidRPr="00762F9F">
        <w:rPr>
          <w:lang w:eastAsia="zh-TW"/>
        </w:rPr>
        <w:t xml:space="preserve"> </w:t>
      </w:r>
      <w:r w:rsidR="007202D2" w:rsidRPr="00762F9F">
        <w:rPr>
          <w:rFonts w:hint="eastAsia"/>
          <w:lang w:eastAsia="zh-TW"/>
        </w:rPr>
        <w:t>和</w:t>
      </w:r>
      <w:r w:rsidR="007202D2" w:rsidRPr="00762F9F">
        <w:rPr>
          <w:rFonts w:hint="eastAsia"/>
          <w:lang w:eastAsia="zh-TW"/>
        </w:rPr>
        <w:t xml:space="preserve"> DE</w:t>
      </w:r>
      <w:r w:rsidR="007202D2"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腳位對應表</w:t>
      </w:r>
      <w:bookmarkEnd w:id="12"/>
    </w:p>
    <w:p w14:paraId="2AA52A08" w14:textId="13ABDB8E" w:rsidR="00A97C44" w:rsidRDefault="008A0048" w:rsidP="008A0048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由於不同類型</w:t>
      </w:r>
      <w:r w:rsidR="00CD12FB" w:rsidRPr="00762F9F">
        <w:rPr>
          <w:rFonts w:hint="eastAsia"/>
          <w:lang w:eastAsia="zh-TW"/>
        </w:rPr>
        <w:t>屏</w:t>
      </w:r>
      <w:r w:rsidRPr="00762F9F">
        <w:rPr>
          <w:rFonts w:hint="eastAsia"/>
          <w:lang w:eastAsia="zh-TW"/>
        </w:rPr>
        <w:t>幕對</w:t>
      </w:r>
      <w:r w:rsidR="00A6303F" w:rsidRPr="00762F9F">
        <w:rPr>
          <w:rFonts w:hint="eastAsia"/>
          <w:lang w:eastAsia="zh-TW"/>
        </w:rPr>
        <w:t>於</w:t>
      </w:r>
      <w:r w:rsidRPr="00762F9F">
        <w:rPr>
          <w:rFonts w:hint="eastAsia"/>
          <w:lang w:eastAsia="zh-TW"/>
        </w:rPr>
        <w:t>同步信號支援程度不同，</w:t>
      </w:r>
      <w:r w:rsidR="00A6303F" w:rsidRPr="00762F9F">
        <w:rPr>
          <w:rFonts w:hint="eastAsia"/>
          <w:lang w:eastAsia="zh-TW"/>
        </w:rPr>
        <w:t>有些</w:t>
      </w:r>
      <w:r w:rsidR="00CD12FB" w:rsidRPr="00762F9F">
        <w:rPr>
          <w:rFonts w:hint="eastAsia"/>
          <w:lang w:eastAsia="zh-TW"/>
        </w:rPr>
        <w:t>屏</w:t>
      </w:r>
      <w:r w:rsidRPr="00762F9F">
        <w:rPr>
          <w:rFonts w:hint="eastAsia"/>
          <w:lang w:eastAsia="zh-TW"/>
        </w:rPr>
        <w:t>幕</w:t>
      </w:r>
      <w:r w:rsidR="00A6303F" w:rsidRPr="00762F9F">
        <w:rPr>
          <w:rFonts w:hint="eastAsia"/>
          <w:lang w:eastAsia="zh-TW"/>
        </w:rPr>
        <w:t>可</w:t>
      </w:r>
      <w:r w:rsidRPr="00762F9F">
        <w:rPr>
          <w:rFonts w:hint="eastAsia"/>
          <w:lang w:eastAsia="zh-TW"/>
        </w:rPr>
        <w:t>支援</w:t>
      </w:r>
      <w:r w:rsidRPr="00762F9F">
        <w:rPr>
          <w:rFonts w:hint="eastAsia"/>
          <w:lang w:eastAsia="zh-TW"/>
        </w:rPr>
        <w:t xml:space="preserve"> DE</w:t>
      </w:r>
      <w:r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-ONLY </w:t>
      </w:r>
      <w:r w:rsidRPr="00762F9F">
        <w:rPr>
          <w:rFonts w:hint="eastAsia"/>
          <w:lang w:eastAsia="zh-TW"/>
        </w:rPr>
        <w:t>同步模式，表示它們僅需要</w:t>
      </w:r>
      <w:r w:rsidRPr="00762F9F">
        <w:rPr>
          <w:rFonts w:hint="eastAsia"/>
          <w:lang w:eastAsia="zh-TW"/>
        </w:rPr>
        <w:t xml:space="preserve"> DE</w:t>
      </w:r>
      <w:r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信號輸入</w:t>
      </w:r>
      <w:r w:rsidR="00A6303F" w:rsidRPr="00762F9F">
        <w:rPr>
          <w:rFonts w:hint="eastAsia"/>
          <w:lang w:eastAsia="zh-TW"/>
        </w:rPr>
        <w:t>；</w:t>
      </w:r>
      <w:r w:rsidRPr="00762F9F">
        <w:rPr>
          <w:rFonts w:hint="eastAsia"/>
          <w:lang w:eastAsia="zh-TW"/>
        </w:rPr>
        <w:t>而無需</w:t>
      </w:r>
      <w:r w:rsidRPr="00762F9F">
        <w:rPr>
          <w:rFonts w:hint="eastAsia"/>
          <w:lang w:eastAsia="zh-TW"/>
        </w:rPr>
        <w:t xml:space="preserve"> 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V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信號</w:t>
      </w:r>
      <w:r w:rsidR="00A6303F" w:rsidRPr="00762F9F">
        <w:rPr>
          <w:rFonts w:hint="eastAsia"/>
          <w:lang w:eastAsia="zh-TW"/>
        </w:rPr>
        <w:t>輸入</w:t>
      </w:r>
      <w:r w:rsidRPr="00762F9F">
        <w:rPr>
          <w:rFonts w:hint="eastAsia"/>
          <w:lang w:eastAsia="zh-TW"/>
        </w:rPr>
        <w:t>。在操作</w:t>
      </w:r>
      <w:r w:rsidRPr="00762F9F">
        <w:rPr>
          <w:rFonts w:hint="eastAsia"/>
          <w:lang w:eastAsia="zh-TW"/>
        </w:rPr>
        <w:t xml:space="preserve"> DE</w:t>
      </w:r>
      <w:r w:rsidRPr="00762F9F">
        <w:rPr>
          <w:rFonts w:hint="eastAsia"/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>-ONLY</w:t>
      </w:r>
      <w:r w:rsidRPr="00762F9F">
        <w:rPr>
          <w:rFonts w:hint="eastAsia"/>
          <w:lang w:eastAsia="zh-TW"/>
        </w:rPr>
        <w:t>屏幕</w:t>
      </w:r>
      <w:r w:rsidR="006C6569" w:rsidRPr="00762F9F">
        <w:rPr>
          <w:rFonts w:hint="eastAsia"/>
          <w:lang w:eastAsia="zh-TW"/>
        </w:rPr>
        <w:t>時</w:t>
      </w:r>
      <w:r w:rsidRPr="00762F9F">
        <w:rPr>
          <w:rFonts w:hint="eastAsia"/>
          <w:lang w:eastAsia="zh-TW"/>
        </w:rPr>
        <w:t>，可大幅度地減少</w:t>
      </w:r>
      <w:r w:rsidRPr="00762F9F">
        <w:rPr>
          <w:rFonts w:hint="eastAsia"/>
          <w:lang w:eastAsia="zh-TW"/>
        </w:rPr>
        <w:t xml:space="preserve"> DMA </w:t>
      </w:r>
      <w:r w:rsidRPr="00762F9F">
        <w:rPr>
          <w:lang w:eastAsia="zh-TW"/>
        </w:rPr>
        <w:t>描述</w:t>
      </w:r>
      <w:r w:rsidRPr="00762F9F">
        <w:rPr>
          <w:rFonts w:hint="eastAsia"/>
          <w:lang w:eastAsia="zh-TW"/>
        </w:rPr>
        <w:t>符</w:t>
      </w:r>
      <w:r w:rsidR="006C6569" w:rsidRPr="00762F9F">
        <w:rPr>
          <w:rFonts w:hint="eastAsia"/>
          <w:lang w:eastAsia="zh-TW"/>
        </w:rPr>
        <w:t>的使用量</w:t>
      </w:r>
      <w:r w:rsidRPr="00762F9F">
        <w:rPr>
          <w:rFonts w:hint="eastAsia"/>
          <w:lang w:eastAsia="zh-TW"/>
        </w:rPr>
        <w:t>，</w:t>
      </w:r>
      <w:r w:rsidR="006C6569" w:rsidRPr="00762F9F">
        <w:rPr>
          <w:rFonts w:hint="eastAsia"/>
          <w:lang w:eastAsia="zh-TW"/>
        </w:rPr>
        <w:t>以</w:t>
      </w:r>
      <w:r w:rsidRPr="00762F9F">
        <w:rPr>
          <w:rFonts w:hint="eastAsia"/>
          <w:lang w:eastAsia="zh-TW"/>
        </w:rPr>
        <w:t>節省系統記憶體空間與使用頻寬。如</w:t>
      </w:r>
      <w:r w:rsidR="00AF64C5" w:rsidRPr="00762F9F">
        <w:rPr>
          <w:lang w:eastAsia="zh-TW"/>
        </w:rPr>
        <w:fldChar w:fldCharType="begin"/>
      </w:r>
      <w:r w:rsidR="00AF64C5" w:rsidRPr="00762F9F">
        <w:rPr>
          <w:lang w:eastAsia="zh-TW"/>
        </w:rPr>
        <w:instrText xml:space="preserve"> </w:instrText>
      </w:r>
      <w:r w:rsidR="00AF64C5" w:rsidRPr="00762F9F">
        <w:rPr>
          <w:rFonts w:hint="eastAsia"/>
          <w:lang w:eastAsia="zh-TW"/>
        </w:rPr>
        <w:instrText>REF _Ref192266255 \h</w:instrText>
      </w:r>
      <w:r w:rsidR="00AF64C5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AF64C5" w:rsidRPr="00762F9F">
        <w:rPr>
          <w:lang w:eastAsia="zh-TW"/>
        </w:rPr>
      </w:r>
      <w:r w:rsidR="00AF64C5" w:rsidRPr="00762F9F">
        <w:rPr>
          <w:lang w:eastAsia="zh-TW"/>
        </w:rPr>
        <w:fldChar w:fldCharType="separate"/>
      </w:r>
      <w:r w:rsidR="00AF64C5" w:rsidRPr="00762F9F">
        <w:rPr>
          <w:rFonts w:hint="eastAsia"/>
          <w:lang w:eastAsia="zh-TW"/>
        </w:rPr>
        <w:t>表</w:t>
      </w:r>
      <w:r w:rsidR="00AF64C5" w:rsidRPr="00762F9F">
        <w:rPr>
          <w:rFonts w:hint="eastAsia"/>
          <w:lang w:eastAsia="zh-TW"/>
        </w:rPr>
        <w:t xml:space="preserve"> </w:t>
      </w:r>
      <w:r w:rsidR="00AF64C5" w:rsidRPr="00762F9F">
        <w:rPr>
          <w:noProof/>
          <w:lang w:eastAsia="zh-TW"/>
        </w:rPr>
        <w:t>1</w:t>
      </w:r>
      <w:r w:rsidR="00AF64C5" w:rsidRPr="00762F9F">
        <w:rPr>
          <w:lang w:eastAsia="zh-TW"/>
        </w:rPr>
        <w:noBreakHyphen/>
      </w:r>
      <w:r w:rsidR="00AF64C5" w:rsidRPr="00762F9F">
        <w:rPr>
          <w:noProof/>
          <w:lang w:eastAsia="zh-TW"/>
        </w:rPr>
        <w:t>2</w:t>
      </w:r>
      <w:r w:rsidR="00AF64C5"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與</w:t>
      </w:r>
      <w:r w:rsidR="00506E8E" w:rsidRPr="00762F9F">
        <w:rPr>
          <w:lang w:eastAsia="zh-TW"/>
        </w:rPr>
        <w:fldChar w:fldCharType="begin"/>
      </w:r>
      <w:r w:rsidR="00506E8E" w:rsidRPr="00762F9F">
        <w:rPr>
          <w:lang w:eastAsia="zh-TW"/>
        </w:rPr>
        <w:instrText xml:space="preserve"> </w:instrText>
      </w:r>
      <w:r w:rsidR="00506E8E" w:rsidRPr="00762F9F">
        <w:rPr>
          <w:rFonts w:hint="eastAsia"/>
          <w:lang w:eastAsia="zh-TW"/>
        </w:rPr>
        <w:instrText>REF _Ref192266292 \h</w:instrText>
      </w:r>
      <w:r w:rsidR="00506E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506E8E" w:rsidRPr="00762F9F">
        <w:rPr>
          <w:lang w:eastAsia="zh-TW"/>
        </w:rPr>
      </w:r>
      <w:r w:rsidR="00506E8E" w:rsidRPr="00762F9F">
        <w:rPr>
          <w:lang w:eastAsia="zh-TW"/>
        </w:rPr>
        <w:fldChar w:fldCharType="separate"/>
      </w:r>
      <w:r w:rsidR="00506E8E" w:rsidRPr="00762F9F">
        <w:rPr>
          <w:rFonts w:hint="eastAsia"/>
          <w:lang w:eastAsia="zh-TW"/>
        </w:rPr>
        <w:t>表</w:t>
      </w:r>
      <w:r w:rsidR="00506E8E" w:rsidRPr="00762F9F">
        <w:rPr>
          <w:rFonts w:hint="eastAsia"/>
          <w:lang w:eastAsia="zh-TW"/>
        </w:rPr>
        <w:t xml:space="preserve"> </w:t>
      </w:r>
      <w:r w:rsidR="00506E8E" w:rsidRPr="00762F9F">
        <w:rPr>
          <w:noProof/>
          <w:lang w:eastAsia="zh-TW"/>
        </w:rPr>
        <w:t>1</w:t>
      </w:r>
      <w:r w:rsidR="00506E8E" w:rsidRPr="00762F9F">
        <w:rPr>
          <w:lang w:eastAsia="zh-TW"/>
        </w:rPr>
        <w:noBreakHyphen/>
      </w:r>
      <w:r w:rsidR="00506E8E" w:rsidRPr="00762F9F">
        <w:rPr>
          <w:noProof/>
          <w:lang w:eastAsia="zh-TW"/>
        </w:rPr>
        <w:t>3</w:t>
      </w:r>
      <w:r w:rsidR="00506E8E" w:rsidRPr="00762F9F">
        <w:rPr>
          <w:lang w:eastAsia="zh-TW"/>
        </w:rPr>
        <w:fldChar w:fldCharType="end"/>
      </w:r>
      <w:r w:rsidRPr="00762F9F">
        <w:rPr>
          <w:lang w:eastAsia="zh-TW"/>
        </w:rPr>
        <w:fldChar w:fldCharType="begin"/>
      </w:r>
      <w:r w:rsidRPr="00762F9F">
        <w:rPr>
          <w:lang w:eastAsia="zh-TW"/>
        </w:rPr>
        <w:instrText xml:space="preserve"> </w:instrText>
      </w:r>
      <w:r w:rsidRPr="00762F9F">
        <w:rPr>
          <w:rFonts w:hint="eastAsia"/>
          <w:lang w:eastAsia="zh-TW"/>
        </w:rPr>
        <w:instrText>REF _Ref191922070 \h</w:instrText>
      </w:r>
      <w:r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Pr="00762F9F">
        <w:rPr>
          <w:lang w:eastAsia="zh-TW"/>
        </w:rPr>
      </w:r>
      <w:r w:rsidR="00000000">
        <w:rPr>
          <w:lang w:eastAsia="zh-TW"/>
        </w:rPr>
        <w:fldChar w:fldCharType="separate"/>
      </w:r>
      <w:r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125A1E" w:rsidRPr="00A90F28" w14:paraId="6A4B5B17" w14:textId="77777777" w:rsidTr="004C071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1CB20563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lang w:eastAsia="zh-TW"/>
              </w:rPr>
            </w:pPr>
            <w:r>
              <w:rPr>
                <w:rFonts w:cs="Arial"/>
                <w:lang w:eastAsia="zh-TW"/>
              </w:rPr>
              <w:br w:type="page"/>
            </w:r>
            <w:r w:rsidRPr="003F566E">
              <w:rPr>
                <w:rFonts w:cs="Arial"/>
                <w:b/>
                <w:bCs/>
                <w:lang w:eastAsia="zh-TW"/>
              </w:rPr>
              <w:br w:type="page"/>
              <w:t>V \ H</w:t>
            </w:r>
          </w:p>
        </w:tc>
        <w:tc>
          <w:tcPr>
            <w:tcW w:w="2070" w:type="dxa"/>
            <w:shd w:val="clear" w:color="auto" w:fill="0070C0"/>
          </w:tcPr>
          <w:p w14:paraId="748558DD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3AAF1570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69D64CF7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5D53936B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HACT</w:t>
            </w:r>
          </w:p>
        </w:tc>
      </w:tr>
      <w:tr w:rsidR="00125A1E" w:rsidRPr="00A90F28" w14:paraId="55F6E3E4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7F27EC9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5CF6C168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01668B33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20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</w:tr>
      <w:tr w:rsidR="00125A1E" w:rsidRPr="00A90F28" w14:paraId="56C8E5DC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B917CCA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176D4A5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125A1E" w:rsidRPr="00A90F28" w14:paraId="4DCE49D9" w14:textId="77777777" w:rsidTr="004C071B">
        <w:trPr>
          <w:trHeight w:val="442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426F9FE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165173A5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100" w:beforeAutospacing="1" w:afterLines="0" w:after="100" w:afterAutospacing="1" w:line="240" w:lineRule="auto"/>
              <w:jc w:val="center"/>
              <w:rPr>
                <w:rFonts w:cs="Arial"/>
                <w:sz w:val="20"/>
                <w:lang w:eastAsia="zh-TW"/>
              </w:rPr>
            </w:pPr>
          </w:p>
        </w:tc>
      </w:tr>
      <w:tr w:rsidR="00125A1E" w:rsidRPr="00A90F28" w14:paraId="18AB8690" w14:textId="77777777" w:rsidTr="004C071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7DF3D98D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240" w:lineRule="auto"/>
              <w:contextualSpacing/>
              <w:jc w:val="center"/>
              <w:rPr>
                <w:rFonts w:cs="Arial"/>
                <w:b/>
                <w:bCs/>
                <w:color w:val="FFFFFF" w:themeColor="background1"/>
                <w:lang w:eastAsia="zh-TW"/>
              </w:rPr>
            </w:pPr>
            <w:r w:rsidRPr="00A90F28">
              <w:rPr>
                <w:rFonts w:cs="Arial"/>
                <w:b/>
                <w:bCs/>
                <w:color w:val="FFFFFF" w:themeColor="background1"/>
                <w:lang w:eastAsia="zh-TW"/>
              </w:rPr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0EEE009E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ACT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>to Inactive</w:t>
            </w:r>
          </w:p>
          <w:p w14:paraId="5B9A73C1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A90F28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A90F28">
              <w:rPr>
                <w:rFonts w:cs="Arial"/>
                <w:sz w:val="16"/>
                <w:szCs w:val="16"/>
                <w:lang w:eastAsia="zh-TW"/>
              </w:rPr>
              <w:t xml:space="preserve"> to Dummy</w:t>
            </w:r>
          </w:p>
        </w:tc>
        <w:tc>
          <w:tcPr>
            <w:tcW w:w="3579" w:type="dxa"/>
          </w:tcPr>
          <w:p w14:paraId="4F57A275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DE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 xml:space="preserve">ACT 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Active</w:t>
            </w:r>
          </w:p>
          <w:p w14:paraId="70003931" w14:textId="77777777" w:rsidR="00125A1E" w:rsidRPr="003F566E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color w:val="00B0F0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sz w:val="16"/>
                <w:szCs w:val="16"/>
                <w:lang w:eastAsia="zh-TW"/>
              </w:rPr>
              <w:t>Set D</w:t>
            </w:r>
            <w:r w:rsidRPr="003F566E">
              <w:rPr>
                <w:rFonts w:cs="Arial"/>
                <w:sz w:val="16"/>
                <w:szCs w:val="16"/>
                <w:vertAlign w:val="subscript"/>
                <w:lang w:eastAsia="zh-TW"/>
              </w:rPr>
              <w:t>[15-0]</w:t>
            </w:r>
            <w:r w:rsidRPr="003F566E">
              <w:rPr>
                <w:rFonts w:cs="Arial"/>
                <w:sz w:val="16"/>
                <w:szCs w:val="16"/>
                <w:lang w:eastAsia="zh-TW"/>
              </w:rPr>
              <w:t xml:space="preserve"> to </w:t>
            </w:r>
            <w:r w:rsidRPr="003F566E">
              <w:rPr>
                <w:rFonts w:cs="Arial"/>
                <w:color w:val="00B0F0"/>
                <w:sz w:val="16"/>
                <w:szCs w:val="16"/>
                <w:lang w:eastAsia="zh-TW"/>
              </w:rPr>
              <w:t>pixel data in every Line</w:t>
            </w:r>
          </w:p>
          <w:p w14:paraId="539F1312" w14:textId="77777777" w:rsidR="00125A1E" w:rsidRPr="00A90F28" w:rsidRDefault="00125A1E" w:rsidP="004C071B">
            <w:pPr>
              <w:pStyle w:val="bodyNormal"/>
              <w:adjustRightInd/>
              <w:snapToGrid/>
              <w:spacing w:beforeLines="0" w:before="0" w:afterLines="0" w:after="0" w:line="360" w:lineRule="auto"/>
              <w:contextualSpacing/>
              <w:jc w:val="center"/>
              <w:rPr>
                <w:rFonts w:cs="Arial"/>
                <w:sz w:val="16"/>
                <w:szCs w:val="16"/>
                <w:lang w:eastAsia="zh-TW"/>
              </w:rPr>
            </w:pPr>
            <w:r w:rsidRPr="003F566E">
              <w:rPr>
                <w:rFonts w:cs="Arial"/>
                <w:color w:val="FF0000"/>
                <w:sz w:val="16"/>
                <w:szCs w:val="16"/>
                <w:lang w:eastAsia="zh-TW"/>
              </w:rPr>
              <w:t>Raising blank event.</w:t>
            </w:r>
          </w:p>
        </w:tc>
      </w:tr>
    </w:tbl>
    <w:p w14:paraId="6869CAEE" w14:textId="5321D9D6" w:rsidR="007202D2" w:rsidRPr="00762F9F" w:rsidRDefault="007202D2" w:rsidP="007202D2">
      <w:pPr>
        <w:pStyle w:val="Caption"/>
        <w:rPr>
          <w:lang w:eastAsia="zh-TW"/>
        </w:rPr>
      </w:pPr>
      <w:bookmarkStart w:id="13" w:name="_Ref192266292"/>
      <w:bookmarkStart w:id="14" w:name="_Ref191922070"/>
      <w:r w:rsidRPr="00762F9F">
        <w:rPr>
          <w:rFonts w:hint="eastAsia"/>
          <w:lang w:eastAsia="zh-TW"/>
        </w:rPr>
        <w:t>表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fldChar w:fldCharType="begin"/>
      </w:r>
      <w:r w:rsidRPr="00762F9F">
        <w:rPr>
          <w:lang w:eastAsia="zh-TW"/>
        </w:rPr>
        <w:instrText xml:space="preserve"> </w:instrText>
      </w:r>
      <w:r w:rsidRPr="00762F9F">
        <w:rPr>
          <w:rFonts w:hint="eastAsia"/>
          <w:lang w:eastAsia="zh-TW"/>
        </w:rPr>
        <w:instrText>STYLEREF 1 \s</w:instrText>
      </w:r>
      <w:r w:rsidRPr="00762F9F">
        <w:rPr>
          <w:lang w:eastAsia="zh-TW"/>
        </w:rPr>
        <w:instrText xml:space="preserve"> </w:instrText>
      </w:r>
      <w:r w:rsidRPr="00762F9F">
        <w:rPr>
          <w:lang w:eastAsia="zh-TW"/>
        </w:rPr>
        <w:fldChar w:fldCharType="separate"/>
      </w:r>
      <w:r w:rsidR="00522AF5" w:rsidRPr="00762F9F">
        <w:rPr>
          <w:noProof/>
          <w:lang w:eastAsia="zh-TW"/>
        </w:rPr>
        <w:t>1</w:t>
      </w:r>
      <w:r w:rsidRPr="00762F9F">
        <w:rPr>
          <w:lang w:eastAsia="zh-TW"/>
        </w:rPr>
        <w:fldChar w:fldCharType="end"/>
      </w:r>
      <w:r w:rsidRPr="00762F9F">
        <w:rPr>
          <w:lang w:eastAsia="zh-TW"/>
        </w:rPr>
        <w:noBreakHyphen/>
      </w:r>
      <w:r w:rsidRPr="00762F9F">
        <w:rPr>
          <w:lang w:eastAsia="zh-TW"/>
        </w:rPr>
        <w:fldChar w:fldCharType="begin"/>
      </w:r>
      <w:r w:rsidRPr="00762F9F">
        <w:rPr>
          <w:lang w:eastAsia="zh-TW"/>
        </w:rPr>
        <w:instrText xml:space="preserve"> </w:instrText>
      </w:r>
      <w:r w:rsidRPr="00762F9F">
        <w:rPr>
          <w:rFonts w:hint="eastAsia"/>
          <w:lang w:eastAsia="zh-TW"/>
        </w:rPr>
        <w:instrText xml:space="preserve">SEQ </w:instrText>
      </w:r>
      <w:r w:rsidRPr="00762F9F">
        <w:rPr>
          <w:rFonts w:hint="eastAsia"/>
          <w:lang w:eastAsia="zh-TW"/>
        </w:rPr>
        <w:instrText>表</w:instrText>
      </w:r>
      <w:r w:rsidRPr="00762F9F">
        <w:rPr>
          <w:rFonts w:hint="eastAsia"/>
          <w:lang w:eastAsia="zh-TW"/>
        </w:rPr>
        <w:instrText xml:space="preserve"> \* ARABIC \s 1</w:instrText>
      </w:r>
      <w:r w:rsidRPr="00762F9F">
        <w:rPr>
          <w:lang w:eastAsia="zh-TW"/>
        </w:rPr>
        <w:instrText xml:space="preserve"> </w:instrText>
      </w:r>
      <w:r w:rsidRPr="00762F9F">
        <w:rPr>
          <w:lang w:eastAsia="zh-TW"/>
        </w:rPr>
        <w:fldChar w:fldCharType="separate"/>
      </w:r>
      <w:r w:rsidR="00522AF5" w:rsidRPr="00762F9F">
        <w:rPr>
          <w:noProof/>
          <w:lang w:eastAsia="zh-TW"/>
        </w:rPr>
        <w:t>3</w:t>
      </w:r>
      <w:r w:rsidRPr="00762F9F">
        <w:rPr>
          <w:lang w:eastAsia="zh-TW"/>
        </w:rPr>
        <w:fldChar w:fldCharType="end"/>
      </w:r>
      <w:bookmarkEnd w:id="13"/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各</w:t>
      </w:r>
      <w:r w:rsidRPr="00762F9F">
        <w:rPr>
          <w:rFonts w:hint="eastAsia"/>
          <w:lang w:eastAsia="zh-TW"/>
        </w:rPr>
        <w:t xml:space="preserve">LCD </w:t>
      </w:r>
      <w:r w:rsidRPr="00762F9F">
        <w:rPr>
          <w:rFonts w:hint="eastAsia"/>
          <w:lang w:eastAsia="zh-TW"/>
        </w:rPr>
        <w:t>時序階段與</w:t>
      </w:r>
      <w:r w:rsidRPr="00762F9F">
        <w:rPr>
          <w:lang w:eastAsia="zh-TW"/>
        </w:rPr>
        <w:t>DE</w:t>
      </w:r>
      <w:r w:rsidR="000E18BB" w:rsidRPr="00762F9F">
        <w:rPr>
          <w:rFonts w:hint="eastAsia"/>
          <w:vertAlign w:val="subscript"/>
          <w:lang w:eastAsia="zh-TW"/>
        </w:rPr>
        <w:t>ACT</w:t>
      </w:r>
      <w:r w:rsidR="000E18BB" w:rsidRPr="00762F9F">
        <w:rPr>
          <w:rFonts w:hint="eastAsia"/>
          <w:lang w:eastAsia="zh-TW"/>
        </w:rPr>
        <w:t>-</w:t>
      </w:r>
      <w:r w:rsidRPr="00762F9F">
        <w:rPr>
          <w:lang w:eastAsia="zh-TW"/>
        </w:rPr>
        <w:t>Only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腳位對應表</w:t>
      </w:r>
      <w:bookmarkEnd w:id="14"/>
    </w:p>
    <w:p w14:paraId="7FF2C482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lang w:eastAsia="zh-TW"/>
        </w:rPr>
      </w:pPr>
      <w:r>
        <w:rPr>
          <w:lang w:eastAsia="zh-TW"/>
        </w:rPr>
        <w:br w:type="page"/>
      </w:r>
    </w:p>
    <w:p w14:paraId="1889BB8C" w14:textId="21B38B46" w:rsidR="0074600C" w:rsidRPr="00762F9F" w:rsidRDefault="0074600C" w:rsidP="0074600C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lastRenderedPageBreak/>
        <w:t>如</w:t>
      </w:r>
      <w:r w:rsidR="00390CF7" w:rsidRPr="00762F9F">
        <w:rPr>
          <w:lang w:eastAsia="zh-TW"/>
        </w:rPr>
        <w:fldChar w:fldCharType="begin"/>
      </w:r>
      <w:r w:rsidR="00390CF7" w:rsidRPr="00762F9F">
        <w:rPr>
          <w:lang w:eastAsia="zh-TW"/>
        </w:rPr>
        <w:instrText xml:space="preserve"> </w:instrText>
      </w:r>
      <w:r w:rsidR="00390CF7" w:rsidRPr="00762F9F">
        <w:rPr>
          <w:rFonts w:hint="eastAsia"/>
          <w:lang w:eastAsia="zh-TW"/>
        </w:rPr>
        <w:instrText>REF _Ref192266318 \h</w:instrText>
      </w:r>
      <w:r w:rsidR="00390CF7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390CF7" w:rsidRPr="00762F9F">
        <w:rPr>
          <w:lang w:eastAsia="zh-TW"/>
        </w:rPr>
      </w:r>
      <w:r w:rsidR="00390CF7" w:rsidRPr="00762F9F">
        <w:rPr>
          <w:lang w:eastAsia="zh-TW"/>
        </w:rPr>
        <w:fldChar w:fldCharType="separate"/>
      </w:r>
      <w:r w:rsidR="00390CF7" w:rsidRPr="00762F9F">
        <w:rPr>
          <w:rFonts w:hint="eastAsia"/>
          <w:lang w:eastAsia="zh-TW"/>
        </w:rPr>
        <w:t>圖</w:t>
      </w:r>
      <w:r w:rsidR="00390CF7" w:rsidRPr="00762F9F">
        <w:rPr>
          <w:noProof/>
          <w:lang w:eastAsia="zh-TW"/>
        </w:rPr>
        <w:t>1</w:t>
      </w:r>
      <w:r w:rsidR="00390CF7" w:rsidRPr="00762F9F">
        <w:rPr>
          <w:lang w:eastAsia="zh-TW"/>
        </w:rPr>
        <w:noBreakHyphen/>
      </w:r>
      <w:r w:rsidR="00390CF7" w:rsidRPr="00762F9F">
        <w:rPr>
          <w:noProof/>
          <w:lang w:eastAsia="zh-TW"/>
        </w:rPr>
        <w:t>3</w:t>
      </w:r>
      <w:r w:rsidR="00390CF7" w:rsidRPr="00762F9F">
        <w:rPr>
          <w:lang w:eastAsia="zh-TW"/>
        </w:rPr>
        <w:fldChar w:fldCharType="end"/>
      </w:r>
      <w:r w:rsidRPr="00762F9F">
        <w:rPr>
          <w:rFonts w:hint="eastAsia"/>
          <w:lang w:eastAsia="zh-TW"/>
        </w:rPr>
        <w:t>所示，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時序的</w:t>
      </w: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V</w:t>
      </w:r>
      <w:r w:rsidRPr="00762F9F">
        <w:rPr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和</w:t>
      </w:r>
      <w:r w:rsidRPr="00762F9F">
        <w:rPr>
          <w:lang w:eastAsia="zh-TW"/>
        </w:rPr>
        <w:t>DE</w:t>
      </w:r>
      <w:r w:rsidRPr="00762F9F">
        <w:rPr>
          <w:vertAlign w:val="subscript"/>
          <w:lang w:eastAsia="zh-TW"/>
        </w:rPr>
        <w:t>ACT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三個同步訊號腳位分別透過</w:t>
      </w:r>
      <w:r w:rsidRPr="00762F9F">
        <w:rPr>
          <w:rFonts w:hint="eastAsia"/>
          <w:lang w:eastAsia="zh-TW"/>
        </w:rPr>
        <w:t>EBI</w:t>
      </w:r>
      <w:r w:rsidRPr="00762F9F">
        <w:rPr>
          <w:rFonts w:hint="eastAsia"/>
          <w:lang w:eastAsia="zh-TW"/>
        </w:rPr>
        <w:t>的</w:t>
      </w:r>
      <w:r w:rsidRPr="00762F9F">
        <w:rPr>
          <w:lang w:eastAsia="zh-TW"/>
        </w:rPr>
        <w:t>ADR</w:t>
      </w:r>
      <w:r w:rsidRPr="00762F9F">
        <w:rPr>
          <w:rFonts w:hint="eastAsia"/>
          <w:lang w:eastAsia="zh-TW"/>
        </w:rPr>
        <w:t>1</w:t>
      </w:r>
      <w:r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ADR0</w:t>
      </w:r>
      <w:r w:rsidRPr="00762F9F">
        <w:rPr>
          <w:rFonts w:hint="eastAsia"/>
          <w:lang w:eastAsia="zh-TW"/>
        </w:rPr>
        <w:t>和</w:t>
      </w:r>
      <w:r w:rsidRPr="00762F9F">
        <w:rPr>
          <w:lang w:eastAsia="zh-TW"/>
        </w:rPr>
        <w:t>ADR7</w:t>
      </w:r>
      <w:r w:rsidRPr="00762F9F">
        <w:rPr>
          <w:rFonts w:hint="eastAsia"/>
          <w:lang w:eastAsia="zh-TW"/>
        </w:rPr>
        <w:t>位址腳位來模擬，透過指定不同位址解碼以產生</w:t>
      </w:r>
      <w:r w:rsidRPr="00762F9F">
        <w:rPr>
          <w:rFonts w:hint="eastAsia"/>
          <w:lang w:eastAsia="zh-TW"/>
        </w:rPr>
        <w:t>LCD</w:t>
      </w:r>
      <w:r w:rsidRPr="00762F9F">
        <w:rPr>
          <w:rFonts w:hint="eastAsia"/>
          <w:lang w:eastAsia="zh-TW"/>
        </w:rPr>
        <w:t>同步訊號</w:t>
      </w:r>
      <w:r w:rsidR="00C02C16" w:rsidRPr="00762F9F">
        <w:rPr>
          <w:rFonts w:hint="eastAsia"/>
          <w:lang w:eastAsia="zh-TW"/>
        </w:rPr>
        <w:t>、</w:t>
      </w:r>
      <w:r w:rsidRPr="00762F9F">
        <w:rPr>
          <w:rFonts w:hint="eastAsia"/>
          <w:lang w:eastAsia="zh-TW"/>
        </w:rPr>
        <w:t>PCLK</w:t>
      </w:r>
      <w:r w:rsidRPr="00762F9F">
        <w:rPr>
          <w:rFonts w:hint="eastAsia"/>
          <w:lang w:eastAsia="zh-TW"/>
        </w:rPr>
        <w:t>訊號連接至</w:t>
      </w:r>
      <w:r w:rsidRPr="00762F9F">
        <w:rPr>
          <w:rFonts w:hint="eastAsia"/>
          <w:lang w:eastAsia="zh-TW"/>
        </w:rPr>
        <w:t xml:space="preserve"> EBI-</w:t>
      </w:r>
      <w:r w:rsidRPr="00762F9F">
        <w:rPr>
          <w:lang w:eastAsia="zh-TW"/>
        </w:rPr>
        <w:t>nWR</w:t>
      </w:r>
      <w:r w:rsidR="00977182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腳位</w:t>
      </w:r>
      <w:r w:rsidR="00C02C16" w:rsidRPr="00762F9F">
        <w:rPr>
          <w:rFonts w:hint="eastAsia"/>
          <w:lang w:eastAsia="zh-TW"/>
        </w:rPr>
        <w:t>和</w:t>
      </w:r>
      <w:r w:rsidRPr="00762F9F">
        <w:rPr>
          <w:lang w:eastAsia="zh-TW"/>
        </w:rPr>
        <w:t xml:space="preserve">EBI </w:t>
      </w:r>
      <w:r w:rsidRPr="00762F9F">
        <w:rPr>
          <w:rFonts w:hint="eastAsia"/>
          <w:lang w:eastAsia="zh-TW"/>
        </w:rPr>
        <w:t>的</w:t>
      </w:r>
      <w:r w:rsidRPr="00762F9F">
        <w:rPr>
          <w:rFonts w:hint="eastAsia"/>
          <w:lang w:eastAsia="zh-TW"/>
        </w:rPr>
        <w:t>16</w:t>
      </w:r>
      <w:r w:rsidRPr="00762F9F">
        <w:rPr>
          <w:rFonts w:hint="eastAsia"/>
          <w:lang w:eastAsia="zh-TW"/>
        </w:rPr>
        <w:t>位元資料腳位</w:t>
      </w:r>
      <w:r w:rsidRPr="00762F9F">
        <w:rPr>
          <w:lang w:eastAsia="zh-TW"/>
        </w:rPr>
        <w:t>D</w:t>
      </w:r>
      <w:r w:rsidRPr="00762F9F">
        <w:rPr>
          <w:vertAlign w:val="subscript"/>
          <w:lang w:eastAsia="zh-TW"/>
        </w:rPr>
        <w:t>[1</w:t>
      </w:r>
      <w:r w:rsidRPr="00762F9F">
        <w:rPr>
          <w:rFonts w:hint="eastAsia"/>
          <w:vertAlign w:val="subscript"/>
          <w:lang w:eastAsia="zh-TW"/>
        </w:rPr>
        <w:t>5-</w:t>
      </w:r>
      <w:r w:rsidRPr="00762F9F">
        <w:rPr>
          <w:vertAlign w:val="subscript"/>
          <w:lang w:eastAsia="zh-TW"/>
        </w:rPr>
        <w:t>0]</w:t>
      </w:r>
      <w:r w:rsidR="00977182" w:rsidRPr="00762F9F">
        <w:rPr>
          <w:rFonts w:hint="eastAsia"/>
          <w:vertAlign w:val="subscript"/>
          <w:lang w:eastAsia="zh-TW"/>
        </w:rPr>
        <w:t xml:space="preserve"> </w:t>
      </w:r>
      <w:r w:rsidRPr="00762F9F">
        <w:rPr>
          <w:rFonts w:hint="eastAsia"/>
          <w:lang w:eastAsia="zh-TW"/>
        </w:rPr>
        <w:t>對應到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>顏色信號：</w:t>
      </w:r>
    </w:p>
    <w:p w14:paraId="76ECB935" w14:textId="727E407D" w:rsidR="0074600C" w:rsidRPr="00762F9F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762F9F">
        <w:rPr>
          <w:lang w:eastAsia="zh-TW"/>
        </w:rPr>
        <w:t>R</w:t>
      </w:r>
      <w:r w:rsidRPr="00762F9F">
        <w:rPr>
          <w:rFonts w:hint="eastAsia"/>
          <w:vertAlign w:val="subscript"/>
          <w:lang w:eastAsia="zh-TW"/>
        </w:rPr>
        <w:t>[7-</w:t>
      </w:r>
      <w:r w:rsidRPr="00762F9F">
        <w:rPr>
          <w:vertAlign w:val="subscript"/>
          <w:lang w:eastAsia="zh-TW"/>
        </w:rPr>
        <w:t>3</w:t>
      </w:r>
      <w:r w:rsidRPr="00762F9F">
        <w:rPr>
          <w:rFonts w:hint="eastAsia"/>
          <w:vertAlign w:val="subscript"/>
          <w:lang w:eastAsia="zh-TW"/>
        </w:rPr>
        <w:t>]</w:t>
      </w:r>
      <w:r w:rsidRPr="00762F9F">
        <w:rPr>
          <w:rFonts w:hint="eastAsia"/>
          <w:lang w:eastAsia="zh-TW"/>
        </w:rPr>
        <w:t>(</w:t>
      </w:r>
      <w:r w:rsidRPr="00762F9F">
        <w:rPr>
          <w:rFonts w:hint="eastAsia"/>
          <w:lang w:eastAsia="zh-TW"/>
        </w:rPr>
        <w:t>紅色</w:t>
      </w:r>
      <w:r w:rsidRPr="00762F9F">
        <w:rPr>
          <w:rFonts w:hint="eastAsia"/>
          <w:lang w:eastAsia="zh-TW"/>
        </w:rPr>
        <w:t>)</w:t>
      </w:r>
      <w:r w:rsidRPr="00762F9F">
        <w:rPr>
          <w:rFonts w:hint="eastAsia"/>
          <w:lang w:eastAsia="zh-TW"/>
        </w:rPr>
        <w:t>，</w:t>
      </w:r>
      <w:r w:rsidRPr="00762F9F">
        <w:rPr>
          <w:lang w:eastAsia="zh-TW"/>
        </w:rPr>
        <w:t>G</w:t>
      </w:r>
      <w:r w:rsidRPr="00762F9F">
        <w:rPr>
          <w:rFonts w:hint="eastAsia"/>
          <w:vertAlign w:val="subscript"/>
          <w:lang w:eastAsia="zh-TW"/>
        </w:rPr>
        <w:t>[7-2]</w:t>
      </w:r>
      <w:r w:rsidRPr="00762F9F">
        <w:rPr>
          <w:rFonts w:hint="eastAsia"/>
          <w:lang w:eastAsia="zh-TW"/>
        </w:rPr>
        <w:t>(</w:t>
      </w:r>
      <w:r w:rsidRPr="00762F9F">
        <w:rPr>
          <w:rFonts w:hint="eastAsia"/>
          <w:lang w:eastAsia="zh-TW"/>
        </w:rPr>
        <w:t>綠色</w:t>
      </w:r>
      <w:r w:rsidRPr="00762F9F">
        <w:rPr>
          <w:rFonts w:hint="eastAsia"/>
          <w:lang w:eastAsia="zh-TW"/>
        </w:rPr>
        <w:t>)</w:t>
      </w:r>
      <w:r w:rsidR="00AC786E" w:rsidRPr="00762F9F">
        <w:rPr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B</w:t>
      </w:r>
      <w:r w:rsidRPr="00762F9F">
        <w:rPr>
          <w:rFonts w:hint="eastAsia"/>
          <w:vertAlign w:val="subscript"/>
          <w:lang w:eastAsia="zh-TW"/>
        </w:rPr>
        <w:t>[7-3]</w:t>
      </w:r>
      <w:r w:rsidRPr="00762F9F">
        <w:rPr>
          <w:rFonts w:hint="eastAsia"/>
          <w:lang w:eastAsia="zh-TW"/>
        </w:rPr>
        <w:t>(</w:t>
      </w:r>
      <w:r w:rsidRPr="00762F9F">
        <w:rPr>
          <w:rFonts w:hint="eastAsia"/>
          <w:lang w:eastAsia="zh-TW"/>
        </w:rPr>
        <w:t>籃色</w:t>
      </w:r>
      <w:r w:rsidRPr="00762F9F">
        <w:rPr>
          <w:rFonts w:hint="eastAsia"/>
          <w:lang w:eastAsia="zh-TW"/>
        </w:rPr>
        <w:t>)</w:t>
      </w:r>
      <w:r w:rsidRPr="00762F9F">
        <w:rPr>
          <w:rFonts w:hint="eastAsia"/>
          <w:lang w:eastAsia="zh-TW"/>
        </w:rPr>
        <w:t>。</w:t>
      </w:r>
    </w:p>
    <w:p w14:paraId="728A0DCD" w14:textId="6DA749B5" w:rsidR="0074600C" w:rsidRPr="00762F9F" w:rsidRDefault="0074600C" w:rsidP="0074600C">
      <w:pPr>
        <w:pStyle w:val="bodyNormal"/>
        <w:numPr>
          <w:ilvl w:val="0"/>
          <w:numId w:val="28"/>
        </w:numPr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額外的</w:t>
      </w:r>
      <w:r w:rsidRPr="00762F9F">
        <w:rPr>
          <w:rFonts w:hint="eastAsia"/>
          <w:lang w:eastAsia="zh-TW"/>
        </w:rPr>
        <w:t>R</w:t>
      </w:r>
      <w:r w:rsidRPr="00762F9F">
        <w:rPr>
          <w:rFonts w:hint="eastAsia"/>
          <w:vertAlign w:val="subscript"/>
          <w:lang w:eastAsia="zh-TW"/>
        </w:rPr>
        <w:t>[2-0]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G</w:t>
      </w:r>
      <w:r w:rsidRPr="00762F9F">
        <w:rPr>
          <w:vertAlign w:val="subscript"/>
          <w:lang w:eastAsia="zh-TW"/>
        </w:rPr>
        <w:t>[1-0]</w:t>
      </w:r>
      <w:r w:rsidRPr="00762F9F">
        <w:rPr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B</w:t>
      </w:r>
      <w:r w:rsidRPr="00762F9F">
        <w:rPr>
          <w:rFonts w:hint="eastAsia"/>
          <w:vertAlign w:val="subscript"/>
          <w:lang w:eastAsia="zh-TW"/>
        </w:rPr>
        <w:t>[2-0]</w:t>
      </w:r>
      <w:r w:rsidR="008F7275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可以使用</w:t>
      </w:r>
      <w:r w:rsidRPr="00762F9F">
        <w:rPr>
          <w:rFonts w:hint="eastAsia"/>
          <w:lang w:eastAsia="zh-TW"/>
        </w:rPr>
        <w:t>R</w:t>
      </w:r>
      <w:r w:rsidRPr="00762F9F">
        <w:rPr>
          <w:rFonts w:hint="eastAsia"/>
          <w:vertAlign w:val="subscript"/>
          <w:lang w:eastAsia="zh-TW"/>
        </w:rPr>
        <w:t>[7-5]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G</w:t>
      </w:r>
      <w:r w:rsidRPr="00762F9F">
        <w:rPr>
          <w:vertAlign w:val="subscript"/>
          <w:lang w:eastAsia="zh-TW"/>
        </w:rPr>
        <w:t>[</w:t>
      </w:r>
      <w:r w:rsidRPr="00762F9F">
        <w:rPr>
          <w:rFonts w:hint="eastAsia"/>
          <w:vertAlign w:val="subscript"/>
          <w:lang w:eastAsia="zh-TW"/>
        </w:rPr>
        <w:t>7</w:t>
      </w:r>
      <w:r w:rsidRPr="00762F9F">
        <w:rPr>
          <w:vertAlign w:val="subscript"/>
          <w:lang w:eastAsia="zh-TW"/>
        </w:rPr>
        <w:t>-</w:t>
      </w:r>
      <w:r w:rsidRPr="00762F9F">
        <w:rPr>
          <w:rFonts w:hint="eastAsia"/>
          <w:vertAlign w:val="subscript"/>
          <w:lang w:eastAsia="zh-TW"/>
        </w:rPr>
        <w:t>6</w:t>
      </w:r>
      <w:r w:rsidRPr="00762F9F">
        <w:rPr>
          <w:vertAlign w:val="subscript"/>
          <w:lang w:eastAsia="zh-TW"/>
        </w:rPr>
        <w:t>]</w:t>
      </w:r>
      <w:r w:rsidRPr="00762F9F">
        <w:rPr>
          <w:lang w:eastAsia="zh-TW"/>
        </w:rPr>
        <w:t xml:space="preserve">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B</w:t>
      </w:r>
      <w:r w:rsidRPr="00762F9F">
        <w:rPr>
          <w:rFonts w:hint="eastAsia"/>
          <w:vertAlign w:val="subscript"/>
          <w:lang w:eastAsia="zh-TW"/>
        </w:rPr>
        <w:t>[7-5]</w:t>
      </w:r>
      <w:r w:rsidR="00CD343E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的資料進行</w:t>
      </w:r>
      <w:r w:rsidRPr="00762F9F">
        <w:rPr>
          <w:rFonts w:hint="eastAsia"/>
          <w:lang w:eastAsia="zh-TW"/>
        </w:rPr>
        <w:t>RGB888</w:t>
      </w:r>
      <w:r w:rsidRPr="00762F9F">
        <w:rPr>
          <w:rFonts w:hint="eastAsia"/>
          <w:lang w:eastAsia="zh-TW"/>
        </w:rPr>
        <w:t>補色，以</w:t>
      </w:r>
      <w:r w:rsidR="002F05AF" w:rsidRPr="00762F9F">
        <w:rPr>
          <w:rFonts w:hint="eastAsia"/>
          <w:lang w:eastAsia="zh-TW"/>
        </w:rPr>
        <w:t>呈</w:t>
      </w:r>
      <w:r w:rsidRPr="00762F9F">
        <w:rPr>
          <w:rFonts w:hint="eastAsia"/>
          <w:lang w:eastAsia="zh-TW"/>
        </w:rPr>
        <w:t>現更高的顏色精度。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:rsidRPr="00762F9F" w14:paraId="68091E39" w14:textId="77777777" w:rsidTr="0046632F">
        <w:tc>
          <w:tcPr>
            <w:tcW w:w="9964" w:type="dxa"/>
          </w:tcPr>
          <w:p w14:paraId="433BCBE0" w14:textId="06A231ED" w:rsidR="0046632F" w:rsidRPr="00762F9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 w:rsidRPr="00762F9F">
              <w:rPr>
                <w:lang w:eastAsia="zh-TW"/>
              </w:rPr>
              <w:br w:type="page"/>
            </w:r>
            <w:r w:rsidR="0046632F" w:rsidRPr="00762F9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4389D9B4" w:rsidR="0046632F" w:rsidRPr="00762F9F" w:rsidRDefault="0046632F" w:rsidP="0046632F">
      <w:pPr>
        <w:pStyle w:val="Caption"/>
        <w:rPr>
          <w:rFonts w:cs="Arial"/>
          <w:szCs w:val="24"/>
          <w:lang w:eastAsia="zh-TW"/>
        </w:rPr>
      </w:pPr>
      <w:bookmarkStart w:id="15" w:name="_Ref83299529"/>
      <w:bookmarkStart w:id="16" w:name="_Ref83289533"/>
      <w:bookmarkStart w:id="17" w:name="_Ref192266318"/>
      <w:bookmarkStart w:id="18" w:name="_Ref189577512"/>
      <w:r w:rsidRPr="00762F9F">
        <w:rPr>
          <w:rFonts w:hint="eastAsia"/>
          <w:lang w:eastAsia="zh-TW"/>
        </w:rPr>
        <w:t>圖</w:t>
      </w:r>
      <w:bookmarkEnd w:id="15"/>
      <w:bookmarkEnd w:id="16"/>
      <w:r w:rsidR="00EA1AAB" w:rsidRPr="00762F9F">
        <w:rPr>
          <w:noProof/>
        </w:rPr>
        <w:fldChar w:fldCharType="begin"/>
      </w:r>
      <w:r w:rsidR="00EA1AAB" w:rsidRPr="00762F9F">
        <w:rPr>
          <w:noProof/>
          <w:lang w:eastAsia="zh-TW"/>
        </w:rPr>
        <w:instrText xml:space="preserve"> STYLEREF 1 \s </w:instrText>
      </w:r>
      <w:r w:rsidR="00EA1AAB" w:rsidRPr="00762F9F">
        <w:rPr>
          <w:noProof/>
        </w:rPr>
        <w:fldChar w:fldCharType="separate"/>
      </w:r>
      <w:r w:rsidR="00522AF5" w:rsidRPr="00762F9F">
        <w:rPr>
          <w:noProof/>
          <w:lang w:eastAsia="zh-TW"/>
        </w:rPr>
        <w:t>1</w:t>
      </w:r>
      <w:r w:rsidR="00EA1AAB" w:rsidRPr="00762F9F">
        <w:rPr>
          <w:noProof/>
        </w:rPr>
        <w:fldChar w:fldCharType="end"/>
      </w:r>
      <w:r w:rsidR="00EA1AAB" w:rsidRPr="00762F9F">
        <w:rPr>
          <w:lang w:eastAsia="zh-TW"/>
        </w:rPr>
        <w:noBreakHyphen/>
      </w:r>
      <w:r w:rsidR="00EA1AAB" w:rsidRPr="00762F9F">
        <w:rPr>
          <w:noProof/>
        </w:rPr>
        <w:fldChar w:fldCharType="begin"/>
      </w:r>
      <w:r w:rsidR="00EA1AAB" w:rsidRPr="00762F9F">
        <w:rPr>
          <w:noProof/>
          <w:lang w:eastAsia="zh-TW"/>
        </w:rPr>
        <w:instrText xml:space="preserve"> SEQ Figure \* ARABIC \s 1 </w:instrText>
      </w:r>
      <w:r w:rsidR="00EA1AAB" w:rsidRPr="00762F9F">
        <w:rPr>
          <w:noProof/>
        </w:rPr>
        <w:fldChar w:fldCharType="separate"/>
      </w:r>
      <w:r w:rsidR="00522AF5" w:rsidRPr="00762F9F">
        <w:rPr>
          <w:noProof/>
          <w:lang w:eastAsia="zh-TW"/>
        </w:rPr>
        <w:t>3</w:t>
      </w:r>
      <w:r w:rsidR="00EA1AAB" w:rsidRPr="00762F9F">
        <w:rPr>
          <w:noProof/>
        </w:rPr>
        <w:fldChar w:fldCharType="end"/>
      </w:r>
      <w:bookmarkEnd w:id="17"/>
      <w:r w:rsidR="00EA1AAB" w:rsidRPr="00762F9F">
        <w:rPr>
          <w:rFonts w:hint="eastAsia"/>
          <w:noProof/>
          <w:lang w:eastAsia="zh-TW"/>
        </w:rPr>
        <w:t xml:space="preserve"> </w:t>
      </w:r>
      <w:r w:rsidRPr="00762F9F">
        <w:rPr>
          <w:rFonts w:cs="Arial"/>
          <w:szCs w:val="24"/>
          <w:lang w:eastAsia="zh-TW"/>
        </w:rPr>
        <w:t>EBI16-to-RGB24</w:t>
      </w:r>
      <w:r w:rsidR="0074600C" w:rsidRPr="00762F9F">
        <w:rPr>
          <w:rFonts w:cs="Arial" w:hint="eastAsia"/>
          <w:szCs w:val="24"/>
          <w:lang w:eastAsia="zh-TW"/>
        </w:rPr>
        <w:t>各訊號腳位</w:t>
      </w:r>
      <w:r w:rsidRPr="00762F9F">
        <w:rPr>
          <w:rFonts w:cs="Arial" w:hint="eastAsia"/>
          <w:szCs w:val="24"/>
          <w:lang w:eastAsia="zh-TW"/>
        </w:rPr>
        <w:t>連接圖</w:t>
      </w:r>
      <w:bookmarkEnd w:id="18"/>
    </w:p>
    <w:p w14:paraId="32FAB20A" w14:textId="77777777" w:rsidR="00125A1E" w:rsidRDefault="00125A1E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bookmarkStart w:id="19" w:name="_Hlk193707838"/>
      <w:r>
        <w:br w:type="page"/>
      </w:r>
    </w:p>
    <w:p w14:paraId="1550F99D" w14:textId="1F69A564" w:rsidR="003A2EEC" w:rsidRPr="00762F9F" w:rsidRDefault="003A2EEC" w:rsidP="00A5600E">
      <w:pPr>
        <w:pStyle w:val="Heading2"/>
      </w:pPr>
      <w:r w:rsidRPr="00762F9F">
        <w:rPr>
          <w:rFonts w:hint="eastAsia"/>
        </w:rPr>
        <w:lastRenderedPageBreak/>
        <w:t>執行結果</w:t>
      </w:r>
    </w:p>
    <w:bookmarkEnd w:id="19"/>
    <w:p w14:paraId="16A25FF5" w14:textId="25D294D9" w:rsidR="00A43B18" w:rsidRPr="00762F9F" w:rsidRDefault="00E820D0" w:rsidP="008965DA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本範例</w:t>
      </w:r>
      <w:r w:rsidR="00E733F7" w:rsidRPr="00762F9F">
        <w:rPr>
          <w:rFonts w:hint="eastAsia"/>
          <w:lang w:eastAsia="zh-TW"/>
        </w:rPr>
        <w:t>程式碼</w:t>
      </w:r>
      <w:r w:rsidRPr="00762F9F">
        <w:rPr>
          <w:rFonts w:hint="eastAsia"/>
          <w:lang w:eastAsia="zh-TW"/>
        </w:rPr>
        <w:t>提供兩種目標編譯選項：</w:t>
      </w:r>
      <w:r w:rsidRPr="00762F9F">
        <w:rPr>
          <w:rFonts w:hint="eastAsia"/>
          <w:lang w:eastAsia="zh-TW"/>
        </w:rPr>
        <w:t xml:space="preserve">WQVGA_GDMA </w:t>
      </w:r>
      <w:r w:rsidRPr="00762F9F">
        <w:rPr>
          <w:rFonts w:hint="eastAsia"/>
          <w:lang w:eastAsia="zh-TW"/>
        </w:rPr>
        <w:t>和</w:t>
      </w:r>
      <w:r w:rsidRPr="00762F9F">
        <w:rPr>
          <w:rFonts w:hint="eastAsia"/>
          <w:lang w:eastAsia="zh-TW"/>
        </w:rPr>
        <w:t xml:space="preserve"> WQVGA_PDMA</w:t>
      </w:r>
      <w:r w:rsidRPr="00762F9F">
        <w:rPr>
          <w:rFonts w:hint="eastAsia"/>
          <w:lang w:eastAsia="zh-TW"/>
        </w:rPr>
        <w:t>，分別對應使用</w:t>
      </w:r>
      <w:r w:rsidRPr="00762F9F">
        <w:rPr>
          <w:rFonts w:hint="eastAsia"/>
          <w:lang w:eastAsia="zh-TW"/>
        </w:rPr>
        <w:t xml:space="preserve"> GDMA </w:t>
      </w:r>
      <w:r w:rsidRPr="00762F9F">
        <w:rPr>
          <w:rFonts w:hint="eastAsia"/>
          <w:lang w:eastAsia="zh-TW"/>
        </w:rPr>
        <w:t>或</w:t>
      </w:r>
      <w:r w:rsidRPr="00762F9F">
        <w:rPr>
          <w:rFonts w:hint="eastAsia"/>
          <w:lang w:eastAsia="zh-TW"/>
        </w:rPr>
        <w:t xml:space="preserve"> PDMA </w:t>
      </w:r>
      <w:r w:rsidRPr="00762F9F">
        <w:rPr>
          <w:rFonts w:hint="eastAsia"/>
          <w:lang w:eastAsia="zh-TW"/>
        </w:rPr>
        <w:t>控制器進行自我刷新畫面功能，如</w:t>
      </w:r>
      <w:r w:rsidR="00937F8E" w:rsidRPr="00762F9F">
        <w:rPr>
          <w:lang w:eastAsia="zh-TW"/>
        </w:rPr>
        <w:fldChar w:fldCharType="begin"/>
      </w:r>
      <w:r w:rsidR="00937F8E" w:rsidRPr="00762F9F">
        <w:rPr>
          <w:lang w:eastAsia="zh-TW"/>
        </w:rPr>
        <w:instrText xml:space="preserve"> </w:instrText>
      </w:r>
      <w:r w:rsidR="00937F8E" w:rsidRPr="00762F9F">
        <w:rPr>
          <w:rFonts w:hint="eastAsia"/>
          <w:lang w:eastAsia="zh-TW"/>
        </w:rPr>
        <w:instrText>REF _Ref83304166 \h</w:instrText>
      </w:r>
      <w:r w:rsidR="00937F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937F8E" w:rsidRPr="00762F9F">
        <w:rPr>
          <w:lang w:eastAsia="zh-TW"/>
        </w:rPr>
      </w:r>
      <w:r w:rsidR="00937F8E" w:rsidRPr="00762F9F">
        <w:rPr>
          <w:lang w:eastAsia="zh-TW"/>
        </w:rPr>
        <w:fldChar w:fldCharType="separate"/>
      </w:r>
      <w:r w:rsidR="00E2178A" w:rsidRPr="00762F9F">
        <w:rPr>
          <w:rFonts w:hint="eastAsia"/>
          <w:lang w:eastAsia="zh-TW"/>
        </w:rPr>
        <w:t>圖</w:t>
      </w:r>
      <w:r w:rsidR="00E2178A" w:rsidRPr="00762F9F">
        <w:rPr>
          <w:noProof/>
          <w:lang w:eastAsia="zh-TW"/>
        </w:rPr>
        <w:t>1</w:t>
      </w:r>
      <w:r w:rsidR="00E2178A" w:rsidRPr="00762F9F">
        <w:rPr>
          <w:lang w:eastAsia="zh-TW"/>
        </w:rPr>
        <w:noBreakHyphen/>
      </w:r>
      <w:r w:rsidR="00E2178A" w:rsidRPr="00762F9F">
        <w:rPr>
          <w:noProof/>
          <w:lang w:eastAsia="zh-TW"/>
        </w:rPr>
        <w:t>4</w:t>
      </w:r>
      <w:r w:rsidR="00937F8E" w:rsidRPr="00762F9F">
        <w:rPr>
          <w:lang w:eastAsia="zh-TW"/>
        </w:rPr>
        <w:fldChar w:fldCharType="end"/>
      </w:r>
      <w:r w:rsidR="00495203" w:rsidRPr="00762F9F">
        <w:rPr>
          <w:rFonts w:hint="eastAsia"/>
          <w:lang w:eastAsia="zh-TW"/>
        </w:rPr>
        <w:t>所示</w:t>
      </w:r>
      <w:r w:rsidR="00FB5D1D" w:rsidRPr="00762F9F">
        <w:rPr>
          <w:rFonts w:hint="eastAsia"/>
          <w:lang w:eastAsia="zh-TW"/>
        </w:rPr>
        <w:t>。</w:t>
      </w:r>
      <w:r w:rsidRPr="00762F9F">
        <w:rPr>
          <w:rFonts w:hint="eastAsia"/>
          <w:lang w:eastAsia="zh-TW"/>
        </w:rPr>
        <w:t>執行時，可透過連接</w:t>
      </w:r>
      <w:r w:rsidRPr="00762F9F">
        <w:rPr>
          <w:rFonts w:hint="eastAsia"/>
          <w:lang w:eastAsia="zh-TW"/>
        </w:rPr>
        <w:t xml:space="preserve"> N</w:t>
      </w:r>
      <w:r w:rsidR="00CC0301" w:rsidRPr="00762F9F">
        <w:rPr>
          <w:lang w:eastAsia="zh-TW"/>
        </w:rPr>
        <w:t>u-</w:t>
      </w:r>
      <w:r w:rsidRPr="00762F9F">
        <w:rPr>
          <w:rFonts w:hint="eastAsia"/>
          <w:lang w:eastAsia="zh-TW"/>
        </w:rPr>
        <w:t>L</w:t>
      </w:r>
      <w:r w:rsidR="00CC0301" w:rsidRPr="00762F9F">
        <w:rPr>
          <w:lang w:eastAsia="zh-TW"/>
        </w:rPr>
        <w:t>ink</w:t>
      </w:r>
      <w:r w:rsidRPr="00762F9F">
        <w:rPr>
          <w:rFonts w:hint="eastAsia"/>
          <w:lang w:eastAsia="zh-TW"/>
        </w:rPr>
        <w:t>2</w:t>
      </w:r>
      <w:r w:rsidR="00CC0301" w:rsidRPr="00762F9F">
        <w:rPr>
          <w:lang w:eastAsia="zh-TW"/>
        </w:rPr>
        <w:t>-</w:t>
      </w:r>
      <w:r w:rsidRPr="00762F9F">
        <w:rPr>
          <w:rFonts w:hint="eastAsia"/>
          <w:lang w:eastAsia="zh-TW"/>
        </w:rPr>
        <w:t>M</w:t>
      </w:r>
      <w:r w:rsidR="00CC0301" w:rsidRPr="00762F9F">
        <w:rPr>
          <w:lang w:eastAsia="zh-TW"/>
        </w:rPr>
        <w:t>e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的</w:t>
      </w:r>
      <w:r w:rsidRPr="00762F9F">
        <w:rPr>
          <w:rFonts w:hint="eastAsia"/>
          <w:lang w:eastAsia="zh-TW"/>
        </w:rPr>
        <w:t xml:space="preserve"> VCOM </w:t>
      </w:r>
      <w:r w:rsidRPr="00762F9F">
        <w:rPr>
          <w:rFonts w:hint="eastAsia"/>
          <w:lang w:eastAsia="zh-TW"/>
        </w:rPr>
        <w:t>功能，搭配電腦端終端機軟體進行觀測，預設通訊參數為</w:t>
      </w:r>
      <w:r w:rsidRPr="00762F9F">
        <w:rPr>
          <w:rFonts w:hint="eastAsia"/>
          <w:lang w:eastAsia="zh-TW"/>
        </w:rPr>
        <w:t xml:space="preserve"> 115200N81</w:t>
      </w:r>
      <w:r w:rsidRPr="00762F9F">
        <w:rPr>
          <w:rFonts w:hint="eastAsia"/>
          <w:lang w:eastAsia="zh-TW"/>
        </w:rPr>
        <w:t>。如</w:t>
      </w:r>
      <w:r w:rsidR="00937F8E" w:rsidRPr="00762F9F">
        <w:rPr>
          <w:lang w:eastAsia="zh-TW"/>
        </w:rPr>
        <w:fldChar w:fldCharType="begin"/>
      </w:r>
      <w:r w:rsidR="00937F8E" w:rsidRPr="00762F9F">
        <w:rPr>
          <w:lang w:eastAsia="zh-TW"/>
        </w:rPr>
        <w:instrText xml:space="preserve"> </w:instrText>
      </w:r>
      <w:r w:rsidR="00937F8E" w:rsidRPr="00762F9F">
        <w:rPr>
          <w:rFonts w:hint="eastAsia"/>
          <w:lang w:eastAsia="zh-TW"/>
        </w:rPr>
        <w:instrText>REF _Ref192266357 \h</w:instrText>
      </w:r>
      <w:r w:rsidR="00937F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937F8E" w:rsidRPr="00762F9F">
        <w:rPr>
          <w:lang w:eastAsia="zh-TW"/>
        </w:rPr>
      </w:r>
      <w:r w:rsidR="00937F8E" w:rsidRPr="00762F9F">
        <w:rPr>
          <w:lang w:eastAsia="zh-TW"/>
        </w:rPr>
        <w:fldChar w:fldCharType="separate"/>
      </w:r>
      <w:r w:rsidR="00E2178A" w:rsidRPr="00762F9F">
        <w:rPr>
          <w:rFonts w:hint="eastAsia"/>
          <w:lang w:eastAsia="zh-TW"/>
        </w:rPr>
        <w:t>圖</w:t>
      </w:r>
      <w:r w:rsidR="00E2178A" w:rsidRPr="00762F9F">
        <w:rPr>
          <w:noProof/>
          <w:lang w:eastAsia="zh-TW"/>
        </w:rPr>
        <w:t>1</w:t>
      </w:r>
      <w:r w:rsidR="00E2178A" w:rsidRPr="00762F9F">
        <w:rPr>
          <w:lang w:eastAsia="zh-TW"/>
        </w:rPr>
        <w:noBreakHyphen/>
      </w:r>
      <w:r w:rsidR="00E2178A" w:rsidRPr="00762F9F">
        <w:rPr>
          <w:noProof/>
          <w:lang w:eastAsia="zh-TW"/>
        </w:rPr>
        <w:t>5</w:t>
      </w:r>
      <w:r w:rsidR="00937F8E" w:rsidRPr="00762F9F">
        <w:rPr>
          <w:lang w:eastAsia="zh-TW"/>
        </w:rPr>
        <w:fldChar w:fldCharType="end"/>
      </w:r>
      <w:r w:rsidR="00DD7607" w:rsidRPr="00762F9F">
        <w:rPr>
          <w:rFonts w:hint="eastAsia"/>
          <w:lang w:eastAsia="zh-TW"/>
        </w:rPr>
        <w:t>與</w:t>
      </w:r>
      <w:r w:rsidR="00937F8E" w:rsidRPr="00762F9F">
        <w:rPr>
          <w:lang w:eastAsia="zh-TW"/>
        </w:rPr>
        <w:fldChar w:fldCharType="begin"/>
      </w:r>
      <w:r w:rsidR="00937F8E" w:rsidRPr="00762F9F">
        <w:rPr>
          <w:lang w:eastAsia="zh-TW"/>
        </w:rPr>
        <w:instrText xml:space="preserve"> </w:instrText>
      </w:r>
      <w:r w:rsidR="00937F8E" w:rsidRPr="00762F9F">
        <w:rPr>
          <w:rFonts w:hint="eastAsia"/>
          <w:lang w:eastAsia="zh-TW"/>
        </w:rPr>
        <w:instrText>REF _Ref192266363 \h</w:instrText>
      </w:r>
      <w:r w:rsidR="00937F8E" w:rsidRPr="00762F9F">
        <w:rPr>
          <w:lang w:eastAsia="zh-TW"/>
        </w:rPr>
        <w:instrText xml:space="preserve"> </w:instrText>
      </w:r>
      <w:r w:rsidR="00762F9F" w:rsidRPr="00762F9F">
        <w:rPr>
          <w:lang w:eastAsia="zh-TW"/>
        </w:rPr>
        <w:instrText xml:space="preserve"> \* MERGEFORMAT </w:instrText>
      </w:r>
      <w:r w:rsidR="00937F8E" w:rsidRPr="00762F9F">
        <w:rPr>
          <w:lang w:eastAsia="zh-TW"/>
        </w:rPr>
      </w:r>
      <w:r w:rsidR="00937F8E" w:rsidRPr="00762F9F">
        <w:rPr>
          <w:lang w:eastAsia="zh-TW"/>
        </w:rPr>
        <w:fldChar w:fldCharType="separate"/>
      </w:r>
      <w:r w:rsidR="00E2178A" w:rsidRPr="00762F9F">
        <w:rPr>
          <w:rFonts w:hint="eastAsia"/>
          <w:lang w:eastAsia="zh-TW"/>
        </w:rPr>
        <w:t>圖</w:t>
      </w:r>
      <w:r w:rsidR="00E2178A" w:rsidRPr="00762F9F">
        <w:rPr>
          <w:noProof/>
          <w:lang w:eastAsia="zh-TW"/>
        </w:rPr>
        <w:t>1</w:t>
      </w:r>
      <w:r w:rsidR="00E2178A" w:rsidRPr="00762F9F">
        <w:rPr>
          <w:lang w:eastAsia="zh-TW"/>
        </w:rPr>
        <w:noBreakHyphen/>
      </w:r>
      <w:r w:rsidR="00E2178A" w:rsidRPr="00762F9F">
        <w:rPr>
          <w:noProof/>
          <w:lang w:eastAsia="zh-TW"/>
        </w:rPr>
        <w:t>6</w:t>
      </w:r>
      <w:r w:rsidR="00937F8E" w:rsidRPr="00762F9F">
        <w:rPr>
          <w:lang w:eastAsia="zh-TW"/>
        </w:rPr>
        <w:fldChar w:fldCharType="end"/>
      </w:r>
      <w:r w:rsidR="00BC4966" w:rsidRPr="00762F9F">
        <w:rPr>
          <w:rFonts w:hint="eastAsia"/>
          <w:noProof/>
          <w:lang w:eastAsia="zh-TW"/>
        </w:rPr>
        <w:t>所示，</w:t>
      </w:r>
      <w:r w:rsidR="00DD7607" w:rsidRPr="00762F9F">
        <w:rPr>
          <w:rFonts w:hint="eastAsia"/>
          <w:lang w:eastAsia="zh-TW"/>
        </w:rPr>
        <w:t>呈現</w:t>
      </w:r>
      <w:r w:rsidRPr="00762F9F">
        <w:rPr>
          <w:rFonts w:hint="eastAsia"/>
          <w:lang w:eastAsia="zh-TW"/>
        </w:rPr>
        <w:t>終端機執行結果</w:t>
      </w:r>
      <w:r w:rsidR="00BC4966" w:rsidRPr="00762F9F">
        <w:rPr>
          <w:rFonts w:hint="eastAsia"/>
          <w:lang w:eastAsia="zh-TW"/>
        </w:rPr>
        <w:t>和圖像於</w:t>
      </w:r>
      <w:r w:rsidRPr="00762F9F">
        <w:rPr>
          <w:rFonts w:hint="eastAsia"/>
          <w:lang w:eastAsia="zh-TW"/>
        </w:rPr>
        <w:t>屏幕</w:t>
      </w:r>
      <w:r w:rsidR="00BC4966" w:rsidRPr="00762F9F">
        <w:rPr>
          <w:rFonts w:hint="eastAsia"/>
          <w:lang w:eastAsia="zh-TW"/>
        </w:rPr>
        <w:t>呈現</w:t>
      </w:r>
      <w:r w:rsidR="00704149" w:rsidRPr="00762F9F">
        <w:rPr>
          <w:rFonts w:hint="eastAsia"/>
          <w:lang w:eastAsia="zh-TW"/>
        </w:rPr>
        <w:t>圖片</w:t>
      </w:r>
      <w:r w:rsidRPr="00762F9F">
        <w:rPr>
          <w:rFonts w:hint="eastAsia"/>
          <w:lang w:eastAsia="zh-TW"/>
        </w:rPr>
        <w:t>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:rsidRPr="00762F9F" w14:paraId="0A25B70D" w14:textId="77777777" w:rsidTr="00557EBF">
        <w:tc>
          <w:tcPr>
            <w:tcW w:w="10190" w:type="dxa"/>
          </w:tcPr>
          <w:p w14:paraId="115BCF20" w14:textId="0E964698" w:rsidR="00A43B18" w:rsidRPr="00762F9F" w:rsidRDefault="008F79DF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8F79D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361EEFAA" wp14:editId="5BDD1A4F">
                  <wp:extent cx="6333490" cy="3836670"/>
                  <wp:effectExtent l="0" t="0" r="0" b="0"/>
                  <wp:docPr id="1883849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4939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3490" cy="3836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804DACC" w:rsidR="00A43B18" w:rsidRPr="00762F9F" w:rsidRDefault="00C731FE" w:rsidP="008965DA">
      <w:pPr>
        <w:pStyle w:val="Caption"/>
        <w:rPr>
          <w:lang w:eastAsia="zh-TW"/>
        </w:rPr>
      </w:pPr>
      <w:bookmarkStart w:id="20" w:name="_Ref83304166"/>
      <w:bookmarkStart w:id="21" w:name="_Ref189588836"/>
      <w:r w:rsidRPr="00762F9F">
        <w:rPr>
          <w:rFonts w:hint="eastAsia"/>
          <w:lang w:eastAsia="zh-TW"/>
        </w:rPr>
        <w:t>圖</w:t>
      </w:r>
      <w:r w:rsidR="00A43B18" w:rsidRPr="00762F9F">
        <w:fldChar w:fldCharType="begin"/>
      </w:r>
      <w:r w:rsidR="00A43B18" w:rsidRPr="00762F9F">
        <w:rPr>
          <w:lang w:eastAsia="zh-TW"/>
        </w:rPr>
        <w:instrText xml:space="preserve"> STYLEREF 1 \s </w:instrText>
      </w:r>
      <w:r w:rsidR="00A43B18" w:rsidRPr="00762F9F">
        <w:fldChar w:fldCharType="separate"/>
      </w:r>
      <w:r w:rsidR="00522AF5" w:rsidRPr="00762F9F">
        <w:rPr>
          <w:noProof/>
          <w:lang w:eastAsia="zh-TW"/>
        </w:rPr>
        <w:t>1</w:t>
      </w:r>
      <w:r w:rsidR="00A43B18" w:rsidRPr="00762F9F">
        <w:rPr>
          <w:noProof/>
        </w:rPr>
        <w:fldChar w:fldCharType="end"/>
      </w:r>
      <w:r w:rsidR="00A43B18" w:rsidRPr="00762F9F">
        <w:rPr>
          <w:lang w:eastAsia="zh-TW"/>
        </w:rPr>
        <w:noBreakHyphen/>
      </w:r>
      <w:r w:rsidR="00A43B18" w:rsidRPr="00762F9F">
        <w:fldChar w:fldCharType="begin"/>
      </w:r>
      <w:r w:rsidR="00A43B18" w:rsidRPr="00762F9F">
        <w:rPr>
          <w:lang w:eastAsia="zh-TW"/>
        </w:rPr>
        <w:instrText xml:space="preserve"> SEQ Figure \* ARABIC \s 1 </w:instrText>
      </w:r>
      <w:r w:rsidR="00A43B18" w:rsidRPr="00762F9F">
        <w:fldChar w:fldCharType="separate"/>
      </w:r>
      <w:r w:rsidR="00EC1835" w:rsidRPr="00762F9F">
        <w:rPr>
          <w:noProof/>
          <w:lang w:eastAsia="zh-TW"/>
        </w:rPr>
        <w:t>4</w:t>
      </w:r>
      <w:r w:rsidR="00A43B18" w:rsidRPr="00762F9F">
        <w:rPr>
          <w:noProof/>
        </w:rPr>
        <w:fldChar w:fldCharType="end"/>
      </w:r>
      <w:bookmarkEnd w:id="20"/>
      <w:r w:rsidR="00A43B18" w:rsidRPr="00762F9F">
        <w:rPr>
          <w:lang w:eastAsia="zh-TW"/>
        </w:rPr>
        <w:t xml:space="preserve"> </w:t>
      </w:r>
      <w:r w:rsidR="00495203" w:rsidRPr="00762F9F">
        <w:rPr>
          <w:rFonts w:hint="eastAsia"/>
          <w:lang w:eastAsia="zh-TW"/>
        </w:rPr>
        <w:t>選擇編譯選項與</w:t>
      </w:r>
      <w:r w:rsidR="006B1126" w:rsidRPr="00762F9F">
        <w:rPr>
          <w:rFonts w:hint="eastAsia"/>
          <w:lang w:eastAsia="zh-TW"/>
        </w:rPr>
        <w:t>執行</w:t>
      </w:r>
      <w:r w:rsidR="00A43B18" w:rsidRPr="00762F9F">
        <w:rPr>
          <w:rFonts w:hint="eastAsia"/>
          <w:lang w:eastAsia="zh-TW"/>
        </w:rPr>
        <w:t>編譯</w:t>
      </w:r>
      <w:bookmarkEnd w:id="21"/>
    </w:p>
    <w:p w14:paraId="2C83E1F9" w14:textId="77777777" w:rsidR="00E235A3" w:rsidRPr="00762F9F" w:rsidRDefault="00E235A3" w:rsidP="00E235A3">
      <w:pPr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:rsidRPr="00762F9F" w14:paraId="495576CC" w14:textId="77777777" w:rsidTr="00E820D0">
        <w:tc>
          <w:tcPr>
            <w:tcW w:w="9964" w:type="dxa"/>
          </w:tcPr>
          <w:p w14:paraId="7A8487AA" w14:textId="78FF7335" w:rsidR="009C2706" w:rsidRPr="00762F9F" w:rsidRDefault="00C152D6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762F9F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AF3A426" wp14:editId="1615682F">
                  <wp:extent cx="2053733" cy="869372"/>
                  <wp:effectExtent l="0" t="0" r="3810" b="6985"/>
                  <wp:docPr id="370498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4981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385" cy="87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21646" w:rsidRPr="00762F9F">
              <w:rPr>
                <w:rFonts w:cs="Arial" w:hint="eastAsia"/>
                <w:noProof/>
                <w:szCs w:val="24"/>
                <w:lang w:eastAsia="zh-TW"/>
              </w:rPr>
              <w:t xml:space="preserve"> </w:t>
            </w:r>
          </w:p>
        </w:tc>
      </w:tr>
    </w:tbl>
    <w:p w14:paraId="6EBB5BA1" w14:textId="703F70EA" w:rsidR="009C2706" w:rsidRPr="00762F9F" w:rsidRDefault="0056035B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22" w:name="_Ref192266357"/>
      <w:bookmarkStart w:id="23" w:name="_Ref189588933"/>
      <w:r w:rsidRPr="00762F9F">
        <w:rPr>
          <w:rFonts w:hint="eastAsia"/>
          <w:lang w:eastAsia="zh-TW"/>
        </w:rPr>
        <w:t>圖</w:t>
      </w:r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Pr="00762F9F">
        <w:rPr>
          <w:noProof/>
          <w:lang w:eastAsia="zh-TW"/>
        </w:rPr>
        <w:t>5</w:t>
      </w:r>
      <w:r w:rsidRPr="00762F9F">
        <w:rPr>
          <w:noProof/>
        </w:rPr>
        <w:fldChar w:fldCharType="end"/>
      </w:r>
      <w:bookmarkEnd w:id="22"/>
      <w:r w:rsidR="00495203" w:rsidRPr="00762F9F">
        <w:rPr>
          <w:rFonts w:hint="eastAsia"/>
          <w:lang w:eastAsia="zh-TW"/>
        </w:rPr>
        <w:t>執行畫面</w:t>
      </w:r>
      <w:bookmarkEnd w:id="23"/>
    </w:p>
    <w:tbl>
      <w:tblPr>
        <w:tblStyle w:val="TableGrid"/>
        <w:tblW w:w="0" w:type="auto"/>
        <w:jc w:val="center"/>
        <w:tblBorders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16"/>
        <w:gridCol w:w="4348"/>
      </w:tblGrid>
      <w:tr w:rsidR="006511B5" w:rsidRPr="00762F9F" w14:paraId="45FBF0B0" w14:textId="77777777" w:rsidTr="006511B5">
        <w:trPr>
          <w:jc w:val="center"/>
        </w:trPr>
        <w:tc>
          <w:tcPr>
            <w:tcW w:w="4982" w:type="dxa"/>
          </w:tcPr>
          <w:p w14:paraId="74787D6B" w14:textId="43B0F8BA" w:rsidR="006511B5" w:rsidRPr="00762F9F" w:rsidRDefault="006511B5" w:rsidP="006511B5">
            <w:pPr>
              <w:keepNext/>
              <w:jc w:val="left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762F9F">
              <w:rPr>
                <w:rFonts w:cs="Arial" w:hint="eastAsia"/>
                <w:noProof/>
                <w:color w:val="FF0000"/>
                <w:szCs w:val="24"/>
                <w:lang w:eastAsia="zh-TW"/>
              </w:rPr>
              <w:lastRenderedPageBreak/>
              <w:t xml:space="preserve"> </w:t>
            </w:r>
            <w:r w:rsidRPr="00762F9F">
              <w:rPr>
                <w:rFonts w:cs="Arial"/>
                <w:noProof/>
                <w:color w:val="FF0000"/>
                <w:szCs w:val="24"/>
                <w:lang w:eastAsia="zh-TW"/>
              </w:rPr>
              <w:drawing>
                <wp:inline distT="0" distB="0" distL="0" distR="0" wp14:anchorId="548B0622" wp14:editId="7D154E8B">
                  <wp:extent cx="3424559" cy="4305935"/>
                  <wp:effectExtent l="0" t="0" r="4445" b="0"/>
                  <wp:docPr id="52189472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1894723" name="Picture 521894723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623" cy="43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2" w:type="dxa"/>
            <w:vAlign w:val="center"/>
          </w:tcPr>
          <w:p w14:paraId="471D315F" w14:textId="62E89BD0" w:rsidR="006511B5" w:rsidRPr="00762F9F" w:rsidRDefault="000203C7" w:rsidP="006511B5">
            <w:pPr>
              <w:keepNext/>
              <w:jc w:val="center"/>
              <w:rPr>
                <w:rFonts w:cs="Arial"/>
                <w:noProof/>
                <w:color w:val="FF0000"/>
                <w:szCs w:val="24"/>
                <w:lang w:eastAsia="zh-TW"/>
              </w:rPr>
            </w:pPr>
            <w:r w:rsidRPr="00762F9F">
              <w:rPr>
                <w:rFonts w:cs="Arial"/>
                <w:noProof/>
                <w:color w:val="FF0000"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52607" behindDoc="0" locked="0" layoutInCell="1" allowOverlap="1" wp14:anchorId="17E2EE7B" wp14:editId="2B8F0441">
                      <wp:simplePos x="0" y="0"/>
                      <wp:positionH relativeFrom="column">
                        <wp:posOffset>63500</wp:posOffset>
                      </wp:positionH>
                      <wp:positionV relativeFrom="paragraph">
                        <wp:posOffset>335915</wp:posOffset>
                      </wp:positionV>
                      <wp:extent cx="2349500" cy="1104900"/>
                      <wp:effectExtent l="876300" t="0" r="0" b="19050"/>
                      <wp:wrapNone/>
                      <wp:docPr id="1273328121" name="Speech Bubble: Rectangle with Corners Rounded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49500" cy="1104900"/>
                              </a:xfrm>
                              <a:prstGeom prst="wedgeRoundRectCallout">
                                <a:avLst>
                                  <a:gd name="adj1" fmla="val -87206"/>
                                  <a:gd name="adj2" fmla="val -12744"/>
                                  <a:gd name="adj3" fmla="val 16667"/>
                                </a:avLst>
                              </a:prstGeom>
                              <a:noFill/>
                              <a:ln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D5689D" w14:textId="26F1D67B" w:rsidR="000203C7" w:rsidRDefault="000203C7" w:rsidP="000203C7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color w:val="FF0000"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26BDF6CA" wp14:editId="594384B5">
                                        <wp:extent cx="1994535" cy="806897"/>
                                        <wp:effectExtent l="0" t="0" r="5715" b="0"/>
                                        <wp:docPr id="248559320" name="Picture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21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994535" cy="8068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7E2EE7B" id="_x0000_t62" coordsize="21600,21600" o:spt="62" adj="1350,25920" path="m3600,qx,3600l0@8@12@24,0@9,,18000qy3600,21600l@6,21600@15@27@7,21600,18000,21600qx21600,18000l21600@9@18@30,21600@8,21600,3600qy18000,l@7,0@21@33@6,xe">
                      <v:stroke joinstyle="miter"/>
                      <v:formulas>
                        <v:f eqn="sum 10800 0 #0"/>
                        <v:f eqn="sum 10800 0 #1"/>
                        <v:f eqn="sum #0 0 #1"/>
                        <v:f eqn="sum @0 @1 0"/>
                        <v:f eqn="sum 21600 0 #0"/>
                        <v:f eqn="sum 21600 0 #1"/>
                        <v:f eqn="if @0 3600 12600"/>
                        <v:f eqn="if @0 9000 18000"/>
                        <v:f eqn="if @1 3600 12600"/>
                        <v:f eqn="if @1 9000 18000"/>
                        <v:f eqn="if @2 0 #0"/>
                        <v:f eqn="if @3 @10 0"/>
                        <v:f eqn="if #0 0 @11"/>
                        <v:f eqn="if @2 @6 #0"/>
                        <v:f eqn="if @3 @6 @13"/>
                        <v:f eqn="if @5 @6 @14"/>
                        <v:f eqn="if @2 #0 21600"/>
                        <v:f eqn="if @3 21600 @16"/>
                        <v:f eqn="if @4 21600 @17"/>
                        <v:f eqn="if @2 #0 @6"/>
                        <v:f eqn="if @3 @19 @6"/>
                        <v:f eqn="if #1 @6 @20"/>
                        <v:f eqn="if @2 @8 #1"/>
                        <v:f eqn="if @3 @22 @8"/>
                        <v:f eqn="if #0 @8 @23"/>
                        <v:f eqn="if @2 21600 #1"/>
                        <v:f eqn="if @3 21600 @25"/>
                        <v:f eqn="if @5 21600 @26"/>
                        <v:f eqn="if @2 #1 @8"/>
                        <v:f eqn="if @3 @8 @28"/>
                        <v:f eqn="if @4 @8 @29"/>
                        <v:f eqn="if @2 #1 0"/>
                        <v:f eqn="if @3 @31 0"/>
                        <v:f eqn="if #1 0 @32"/>
                        <v:f eqn="val #0"/>
                        <v:f eqn="val #1"/>
                      </v:formulas>
                      <v:path o:connecttype="custom" o:connectlocs="10800,0;0,10800;10800,21600;21600,10800;@34,@35" textboxrect="791,791,20809,20809"/>
                      <v:handles>
                        <v:h position="#0,#1"/>
                      </v:handles>
                    </v:shapetype>
                    <v:shape id="Speech Bubble: Rectangle with Corners Rounded 1" o:spid="_x0000_s1028" type="#_x0000_t62" style="position:absolute;left:0;text-align:left;margin-left:5pt;margin-top:26.45pt;width:185pt;height:87pt;z-index:251652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" adj="-8036,8047" filled="f" strokecolor="#0a121c [484]" strokeweight="2pt">
                      <v:stroke dashstyle="1 1"/>
                      <v:textbox>
                        <w:txbxContent>
                          <w:p w14:paraId="71D5689D" w14:textId="26F1D67B" w:rsidR="000203C7" w:rsidRDefault="000203C7" w:rsidP="000203C7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color w:val="FF0000"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26BDF6CA" wp14:editId="594384B5">
                                  <wp:extent cx="1994535" cy="806897"/>
                                  <wp:effectExtent l="0" t="0" r="5715" b="0"/>
                                  <wp:docPr id="248559320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94535" cy="8068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376A4EAC" w14:textId="4711CEEB" w:rsidR="00BF7A5C" w:rsidRPr="00762F9F" w:rsidRDefault="0056035B" w:rsidP="00937F8E">
      <w:pPr>
        <w:pStyle w:val="Caption"/>
        <w:rPr>
          <w:lang w:eastAsia="zh-TW"/>
        </w:rPr>
      </w:pPr>
      <w:bookmarkStart w:id="24" w:name="_Ref192266363"/>
      <w:bookmarkStart w:id="25" w:name="_Ref192163815"/>
      <w:r w:rsidRPr="00762F9F">
        <w:rPr>
          <w:rFonts w:hint="eastAsia"/>
          <w:lang w:eastAsia="zh-TW"/>
        </w:rPr>
        <w:t>圖</w:t>
      </w:r>
      <w:r w:rsidRPr="00762F9F">
        <w:fldChar w:fldCharType="begin"/>
      </w:r>
      <w:r w:rsidRPr="00762F9F">
        <w:rPr>
          <w:lang w:eastAsia="zh-TW"/>
        </w:rPr>
        <w:instrText xml:space="preserve"> STYLEREF 1 \s </w:instrText>
      </w:r>
      <w:r w:rsidRPr="00762F9F">
        <w:fldChar w:fldCharType="separate"/>
      </w:r>
      <w:r w:rsidRPr="00762F9F">
        <w:rPr>
          <w:noProof/>
          <w:lang w:eastAsia="zh-TW"/>
        </w:rPr>
        <w:t>1</w:t>
      </w:r>
      <w:r w:rsidRPr="00762F9F">
        <w:rPr>
          <w:noProof/>
        </w:rPr>
        <w:fldChar w:fldCharType="end"/>
      </w:r>
      <w:r w:rsidRPr="00762F9F">
        <w:rPr>
          <w:lang w:eastAsia="zh-TW"/>
        </w:rPr>
        <w:noBreakHyphen/>
      </w:r>
      <w:r w:rsidRPr="00762F9F">
        <w:fldChar w:fldCharType="begin"/>
      </w:r>
      <w:r w:rsidRPr="00762F9F">
        <w:rPr>
          <w:lang w:eastAsia="zh-TW"/>
        </w:rPr>
        <w:instrText xml:space="preserve"> SEQ Figure \* ARABIC \s 1 </w:instrText>
      </w:r>
      <w:r w:rsidRPr="00762F9F">
        <w:fldChar w:fldCharType="separate"/>
      </w:r>
      <w:r w:rsidRPr="00762F9F">
        <w:rPr>
          <w:noProof/>
          <w:lang w:eastAsia="zh-TW"/>
        </w:rPr>
        <w:t>6</w:t>
      </w:r>
      <w:r w:rsidRPr="00762F9F">
        <w:rPr>
          <w:noProof/>
        </w:rPr>
        <w:fldChar w:fldCharType="end"/>
      </w:r>
      <w:bookmarkEnd w:id="24"/>
      <w:r w:rsidR="00021646" w:rsidRPr="00762F9F">
        <w:rPr>
          <w:rFonts w:hint="eastAsia"/>
          <w:lang w:eastAsia="zh-TW"/>
        </w:rPr>
        <w:t>屏幕呈現圖像</w:t>
      </w:r>
      <w:bookmarkEnd w:id="25"/>
    </w:p>
    <w:p w14:paraId="061E7173" w14:textId="48694713" w:rsidR="00106849" w:rsidRPr="00762F9F" w:rsidRDefault="00106849" w:rsidP="008965DA">
      <w:pPr>
        <w:pStyle w:val="bodyNormal"/>
        <w:spacing w:before="180" w:after="180"/>
        <w:rPr>
          <w:lang w:eastAsia="zh-TW"/>
        </w:rPr>
      </w:pPr>
    </w:p>
    <w:bookmarkEnd w:id="6"/>
    <w:p w14:paraId="1EE398AA" w14:textId="63BAFC53" w:rsidR="00662D78" w:rsidRPr="00762F9F" w:rsidRDefault="00E733F7" w:rsidP="00FB160E">
      <w:pPr>
        <w:pStyle w:val="Heading1"/>
      </w:pPr>
      <w:r w:rsidRPr="00762F9F">
        <w:rPr>
          <w:rFonts w:hint="eastAsia"/>
          <w:lang w:eastAsia="zh-TW"/>
        </w:rPr>
        <w:lastRenderedPageBreak/>
        <w:t>程式碼</w:t>
      </w:r>
      <w:r w:rsidR="003A2EEC" w:rsidRPr="00762F9F">
        <w:rPr>
          <w:rFonts w:hint="eastAsia"/>
          <w:lang w:eastAsia="zh-TW"/>
        </w:rPr>
        <w:t>介紹</w:t>
      </w:r>
    </w:p>
    <w:p w14:paraId="1C646E61" w14:textId="00B77314" w:rsidR="00B64D08" w:rsidRPr="00762F9F" w:rsidRDefault="00D663E1" w:rsidP="008965DA">
      <w:pPr>
        <w:pStyle w:val="bodyNormal"/>
        <w:spacing w:before="180" w:after="180"/>
        <w:rPr>
          <w:lang w:eastAsia="zh-TW"/>
        </w:rPr>
      </w:pPr>
      <w:r w:rsidRPr="00762F9F">
        <w:rPr>
          <w:rFonts w:hint="eastAsia"/>
          <w:lang w:eastAsia="zh-TW"/>
        </w:rPr>
        <w:t>本</w:t>
      </w:r>
      <w:r w:rsidRPr="00762F9F">
        <w:rPr>
          <w:lang w:eastAsia="zh-TW"/>
        </w:rPr>
        <w:t>範例</w:t>
      </w:r>
      <w:r w:rsidR="00E733F7" w:rsidRPr="00762F9F">
        <w:rPr>
          <w:rFonts w:hint="eastAsia"/>
          <w:lang w:eastAsia="zh-TW"/>
        </w:rPr>
        <w:t>程式碼</w:t>
      </w:r>
      <w:r w:rsidRPr="00762F9F">
        <w:rPr>
          <w:rFonts w:hint="eastAsia"/>
          <w:lang w:eastAsia="zh-TW"/>
        </w:rPr>
        <w:t>執行各元件初始化與結束流程</w:t>
      </w:r>
      <w:r w:rsidR="005E6002" w:rsidRPr="00762F9F">
        <w:rPr>
          <w:sz w:val="23"/>
          <w:szCs w:val="23"/>
          <w:lang w:eastAsia="zh-TW"/>
        </w:rPr>
        <w:t>，</w:t>
      </w:r>
      <w:r w:rsidRPr="00762F9F">
        <w:rPr>
          <w:rFonts w:hint="eastAsia"/>
          <w:lang w:eastAsia="zh-TW"/>
        </w:rPr>
        <w:t>程式</w:t>
      </w:r>
      <w:r w:rsidR="005E6002" w:rsidRPr="00762F9F">
        <w:rPr>
          <w:rFonts w:hint="eastAsia"/>
          <w:lang w:eastAsia="zh-TW"/>
        </w:rPr>
        <w:t>碼</w:t>
      </w:r>
      <w:r w:rsidR="005E6002" w:rsidRPr="00762F9F">
        <w:rPr>
          <w:rFonts w:hint="eastAsia"/>
          <w:sz w:val="23"/>
          <w:szCs w:val="23"/>
          <w:lang w:eastAsia="zh-TW"/>
        </w:rPr>
        <w:t>位於</w:t>
      </w:r>
      <w:r w:rsidR="005E6002" w:rsidRPr="00762F9F">
        <w:rPr>
          <w:rFonts w:hint="eastAsia"/>
          <w:sz w:val="23"/>
          <w:szCs w:val="23"/>
          <w:lang w:eastAsia="zh-TW"/>
        </w:rPr>
        <w:t xml:space="preserve"> main.</w:t>
      </w:r>
      <w:r w:rsidR="005E6002" w:rsidRPr="00762F9F">
        <w:rPr>
          <w:sz w:val="23"/>
          <w:szCs w:val="23"/>
          <w:lang w:eastAsia="zh-TW"/>
        </w:rPr>
        <w:t>c</w:t>
      </w:r>
      <w:r w:rsidR="00AD55FC" w:rsidRPr="00762F9F">
        <w:rPr>
          <w:szCs w:val="24"/>
          <w:lang w:eastAsia="zh-TW"/>
        </w:rPr>
        <w:t>。</w:t>
      </w:r>
      <w:r w:rsidR="00EA1D41" w:rsidRPr="00762F9F">
        <w:rPr>
          <w:rFonts w:hint="eastAsia"/>
          <w:szCs w:val="24"/>
          <w:lang w:eastAsia="zh-TW"/>
        </w:rPr>
        <w:t>各</w:t>
      </w:r>
      <w:r w:rsidR="00E15C1E" w:rsidRPr="00762F9F">
        <w:rPr>
          <w:rFonts w:hint="eastAsia"/>
          <w:szCs w:val="24"/>
          <w:lang w:eastAsia="zh-TW"/>
        </w:rPr>
        <w:t>組</w:t>
      </w:r>
      <w:r w:rsidRPr="00762F9F">
        <w:rPr>
          <w:rFonts w:hint="eastAsia"/>
          <w:szCs w:val="24"/>
          <w:lang w:eastAsia="zh-TW"/>
        </w:rPr>
        <w:t>件初始化</w:t>
      </w:r>
      <w:r w:rsidR="00DF059B" w:rsidRPr="00762F9F">
        <w:rPr>
          <w:rFonts w:hint="eastAsia"/>
          <w:szCs w:val="24"/>
          <w:lang w:eastAsia="zh-TW"/>
        </w:rPr>
        <w:t>、</w:t>
      </w:r>
      <w:r w:rsidRPr="00762F9F">
        <w:rPr>
          <w:rFonts w:hint="eastAsia"/>
          <w:szCs w:val="24"/>
          <w:lang w:eastAsia="zh-TW"/>
        </w:rPr>
        <w:t>結束函式</w:t>
      </w:r>
      <w:r w:rsidR="0081690E" w:rsidRPr="00762F9F">
        <w:rPr>
          <w:rFonts w:hint="eastAsia"/>
          <w:szCs w:val="24"/>
          <w:lang w:eastAsia="zh-TW"/>
        </w:rPr>
        <w:t>程式碼</w:t>
      </w:r>
      <w:r w:rsidR="00DF059B" w:rsidRPr="00762F9F">
        <w:rPr>
          <w:rFonts w:hint="eastAsia"/>
          <w:szCs w:val="24"/>
          <w:lang w:eastAsia="zh-TW"/>
        </w:rPr>
        <w:t>和設定檔</w:t>
      </w:r>
      <w:r w:rsidR="00EA1D41" w:rsidRPr="00762F9F">
        <w:rPr>
          <w:rFonts w:hint="eastAsia"/>
          <w:szCs w:val="24"/>
          <w:lang w:eastAsia="zh-TW"/>
        </w:rPr>
        <w:t>位</w:t>
      </w:r>
      <w:r w:rsidRPr="00762F9F">
        <w:rPr>
          <w:rFonts w:hint="eastAsia"/>
          <w:szCs w:val="24"/>
          <w:lang w:eastAsia="zh-TW"/>
        </w:rPr>
        <w:t>於</w:t>
      </w:r>
      <w:r w:rsidRPr="00762F9F">
        <w:rPr>
          <w:rFonts w:hint="eastAsia"/>
          <w:szCs w:val="24"/>
          <w:lang w:eastAsia="zh-TW"/>
        </w:rPr>
        <w:t xml:space="preserve"> disp_sync_gdma.c</w:t>
      </w:r>
      <w:r w:rsidRPr="00762F9F">
        <w:rPr>
          <w:rFonts w:hint="eastAsia"/>
          <w:szCs w:val="24"/>
          <w:lang w:eastAsia="zh-TW"/>
        </w:rPr>
        <w:t>，</w:t>
      </w:r>
      <w:r w:rsidRPr="00762F9F">
        <w:rPr>
          <w:rFonts w:hint="eastAsia"/>
          <w:szCs w:val="24"/>
          <w:lang w:eastAsia="zh-TW"/>
        </w:rPr>
        <w:t>disp_sync_pdma.c</w:t>
      </w:r>
      <w:r w:rsidRPr="00762F9F">
        <w:rPr>
          <w:rFonts w:hint="eastAsia"/>
          <w:szCs w:val="24"/>
          <w:lang w:eastAsia="zh-TW"/>
        </w:rPr>
        <w:t>，</w:t>
      </w:r>
      <w:r w:rsidRPr="00762F9F">
        <w:rPr>
          <w:rFonts w:hint="eastAsia"/>
          <w:szCs w:val="24"/>
          <w:lang w:eastAsia="zh-TW"/>
        </w:rPr>
        <w:t>disp_example.c</w:t>
      </w:r>
      <w:r w:rsidR="00EA1D41" w:rsidRPr="00762F9F">
        <w:rPr>
          <w:rFonts w:hint="eastAsia"/>
          <w:szCs w:val="24"/>
          <w:lang w:eastAsia="zh-TW"/>
        </w:rPr>
        <w:t xml:space="preserve"> </w:t>
      </w:r>
      <w:r w:rsidR="00447687" w:rsidRPr="00762F9F">
        <w:rPr>
          <w:rFonts w:hint="eastAsia"/>
          <w:szCs w:val="24"/>
          <w:lang w:eastAsia="zh-TW"/>
        </w:rPr>
        <w:t>和</w:t>
      </w:r>
      <w:r w:rsidR="00447687" w:rsidRPr="00762F9F">
        <w:rPr>
          <w:rFonts w:hint="eastAsia"/>
          <w:szCs w:val="24"/>
          <w:lang w:eastAsia="zh-TW"/>
        </w:rPr>
        <w:t xml:space="preserve"> </w:t>
      </w:r>
      <w:r w:rsidR="00447687" w:rsidRPr="00762F9F">
        <w:rPr>
          <w:szCs w:val="24"/>
          <w:lang w:eastAsia="zh-TW"/>
        </w:rPr>
        <w:t>disp.h</w:t>
      </w:r>
      <w:r w:rsidR="00EA1D41" w:rsidRPr="00762F9F">
        <w:rPr>
          <w:rFonts w:hint="eastAsia"/>
          <w:szCs w:val="24"/>
          <w:lang w:eastAsia="zh-TW"/>
        </w:rPr>
        <w:t>實作內。各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實作使用</w:t>
      </w:r>
      <w:r w:rsidR="00EA1D41" w:rsidRPr="00762F9F">
        <w:rPr>
          <w:szCs w:val="24"/>
          <w:lang w:eastAsia="zh-TW"/>
        </w:rPr>
        <w:t>COMPONENT_EXPORT</w:t>
      </w:r>
      <w:r w:rsidR="00EA1D41" w:rsidRPr="00762F9F">
        <w:rPr>
          <w:rFonts w:hint="eastAsia"/>
          <w:szCs w:val="24"/>
          <w:lang w:eastAsia="zh-TW"/>
        </w:rPr>
        <w:t xml:space="preserve"> </w:t>
      </w:r>
      <w:r w:rsidR="00EA1D41" w:rsidRPr="00762F9F">
        <w:rPr>
          <w:rFonts w:hint="eastAsia"/>
          <w:szCs w:val="24"/>
          <w:lang w:eastAsia="zh-TW"/>
        </w:rPr>
        <w:t>巨集註冊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名稱</w:t>
      </w:r>
      <w:r w:rsidR="00EA1D41" w:rsidRPr="00762F9F">
        <w:rPr>
          <w:rFonts w:hint="eastAsia"/>
          <w:szCs w:val="24"/>
          <w:lang w:eastAsia="zh-TW"/>
        </w:rPr>
        <w:t>(.name)</w:t>
      </w:r>
      <w:r w:rsidR="00EA1D41" w:rsidRPr="00762F9F">
        <w:rPr>
          <w:rFonts w:hint="eastAsia"/>
          <w:szCs w:val="24"/>
          <w:lang w:eastAsia="zh-TW"/>
        </w:rPr>
        <w:t>、</w:t>
      </w:r>
      <w:r w:rsidR="003A602A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初始化回調函式</w:t>
      </w:r>
      <w:r w:rsidR="00EA1D41" w:rsidRPr="00762F9F">
        <w:rPr>
          <w:rFonts w:hint="eastAsia"/>
          <w:szCs w:val="24"/>
          <w:lang w:eastAsia="zh-TW"/>
        </w:rPr>
        <w:t>(.</w:t>
      </w:r>
      <w:r w:rsidR="00EA1D41" w:rsidRPr="00762F9F">
        <w:rPr>
          <w:szCs w:val="24"/>
          <w:lang w:eastAsia="zh-TW"/>
        </w:rPr>
        <w:t>initialize</w:t>
      </w:r>
      <w:r w:rsidR="00EA1D41" w:rsidRPr="00762F9F">
        <w:rPr>
          <w:rFonts w:hint="eastAsia"/>
          <w:szCs w:val="24"/>
          <w:lang w:eastAsia="zh-TW"/>
        </w:rPr>
        <w:t xml:space="preserve">) </w:t>
      </w:r>
      <w:r w:rsidR="00EA1D41" w:rsidRPr="00762F9F">
        <w:rPr>
          <w:rFonts w:hint="eastAsia"/>
          <w:szCs w:val="24"/>
          <w:lang w:eastAsia="zh-TW"/>
        </w:rPr>
        <w:t>和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結束回調函式</w:t>
      </w:r>
      <w:r w:rsidR="00EA1D41" w:rsidRPr="00762F9F">
        <w:rPr>
          <w:rFonts w:hint="eastAsia"/>
          <w:szCs w:val="24"/>
          <w:lang w:eastAsia="zh-TW"/>
        </w:rPr>
        <w:t>(.</w:t>
      </w:r>
      <w:r w:rsidR="00EA1D41" w:rsidRPr="00762F9F">
        <w:rPr>
          <w:szCs w:val="24"/>
          <w:lang w:eastAsia="zh-TW"/>
        </w:rPr>
        <w:t>finalize</w:t>
      </w:r>
      <w:r w:rsidR="00EA1D41" w:rsidRPr="00762F9F">
        <w:rPr>
          <w:rFonts w:hint="eastAsia"/>
          <w:szCs w:val="24"/>
          <w:lang w:eastAsia="zh-TW"/>
        </w:rPr>
        <w:t>)</w:t>
      </w:r>
      <w:r w:rsidR="00EA1D41" w:rsidRPr="00762F9F">
        <w:rPr>
          <w:rFonts w:hint="eastAsia"/>
          <w:szCs w:val="24"/>
          <w:lang w:eastAsia="zh-TW"/>
        </w:rPr>
        <w:t>，並將這些</w:t>
      </w:r>
      <w:r w:rsidR="00E15C1E" w:rsidRPr="00762F9F">
        <w:rPr>
          <w:rFonts w:hint="eastAsia"/>
          <w:szCs w:val="24"/>
          <w:lang w:eastAsia="zh-TW"/>
        </w:rPr>
        <w:t>組件</w:t>
      </w:r>
      <w:r w:rsidR="00EA1D41" w:rsidRPr="00762F9F">
        <w:rPr>
          <w:rFonts w:hint="eastAsia"/>
          <w:szCs w:val="24"/>
          <w:lang w:eastAsia="zh-TW"/>
        </w:rPr>
        <w:t>註冊資料結收錄至</w:t>
      </w:r>
      <w:r w:rsidR="00EA1D41" w:rsidRPr="00762F9F">
        <w:rPr>
          <w:rFonts w:hint="eastAsia"/>
          <w:szCs w:val="24"/>
          <w:lang w:eastAsia="zh-TW"/>
        </w:rPr>
        <w:t xml:space="preserve"> CompInitTab </w:t>
      </w:r>
      <w:r w:rsidR="00EA1D41" w:rsidRPr="00762F9F">
        <w:rPr>
          <w:rFonts w:hint="eastAsia"/>
          <w:szCs w:val="24"/>
          <w:lang w:eastAsia="zh-TW"/>
        </w:rPr>
        <w:t>區域，供主程式呼叫執行。</w:t>
      </w:r>
    </w:p>
    <w:p w14:paraId="3CEC9F2A" w14:textId="77777777" w:rsidR="00D663E1" w:rsidRPr="00762F9F" w:rsidRDefault="00D663E1" w:rsidP="00D663E1">
      <w:pPr>
        <w:pStyle w:val="PGreenProgram"/>
      </w:pPr>
      <w:bookmarkStart w:id="26" w:name="_Hlk72765276"/>
      <w:r w:rsidRPr="00762F9F">
        <w:t>/**</w:t>
      </w:r>
    </w:p>
    <w:p w14:paraId="5CA2D19E" w14:textId="77777777" w:rsidR="00D663E1" w:rsidRPr="00762F9F" w:rsidRDefault="00D663E1" w:rsidP="00D663E1">
      <w:pPr>
        <w:pStyle w:val="PGreenProgram"/>
      </w:pPr>
      <w:r w:rsidRPr="00762F9F">
        <w:t xml:space="preserve">  * @brief Initializes the components.</w:t>
      </w:r>
    </w:p>
    <w:p w14:paraId="6D507F8D" w14:textId="77777777" w:rsidR="00D663E1" w:rsidRPr="00762F9F" w:rsidRDefault="00D663E1" w:rsidP="00D663E1">
      <w:pPr>
        <w:pStyle w:val="PGreenProgram"/>
      </w:pPr>
      <w:r w:rsidRPr="00762F9F">
        <w:t xml:space="preserve">  * @param[in]  None</w:t>
      </w:r>
    </w:p>
    <w:p w14:paraId="443A264E" w14:textId="77777777" w:rsidR="00D663E1" w:rsidRPr="00762F9F" w:rsidRDefault="00D663E1" w:rsidP="00D663E1">
      <w:pPr>
        <w:pStyle w:val="PGreenProgram"/>
      </w:pPr>
      <w:r w:rsidRPr="00762F9F">
        <w:t xml:space="preserve">  * @return     None</w:t>
      </w:r>
    </w:p>
    <w:p w14:paraId="05DC4F56" w14:textId="77777777" w:rsidR="00D663E1" w:rsidRPr="00762F9F" w:rsidRDefault="00D663E1" w:rsidP="00D663E1">
      <w:pPr>
        <w:pStyle w:val="PGreenProgram"/>
      </w:pPr>
      <w:r w:rsidRPr="00762F9F">
        <w:t xml:space="preserve">  */</w:t>
      </w:r>
    </w:p>
    <w:p w14:paraId="6FDC5747" w14:textId="77777777" w:rsidR="00D663E1" w:rsidRPr="00762F9F" w:rsidRDefault="00D663E1" w:rsidP="00D663E1">
      <w:pPr>
        <w:pStyle w:val="PProgram"/>
      </w:pPr>
      <w:r w:rsidRPr="00762F9F">
        <w:t>static void components_initialize(void)</w:t>
      </w:r>
    </w:p>
    <w:p w14:paraId="730D321B" w14:textId="77777777" w:rsidR="00D663E1" w:rsidRPr="00762F9F" w:rsidRDefault="00D663E1" w:rsidP="00D663E1">
      <w:pPr>
        <w:pStyle w:val="PProgram"/>
      </w:pPr>
      <w:r w:rsidRPr="00762F9F">
        <w:t>{</w:t>
      </w:r>
    </w:p>
    <w:p w14:paraId="5C4824A0" w14:textId="77777777" w:rsidR="00D663E1" w:rsidRPr="00762F9F" w:rsidRDefault="00D663E1" w:rsidP="00D663E1">
      <w:pPr>
        <w:pStyle w:val="PProgram"/>
      </w:pPr>
      <w:r w:rsidRPr="00762F9F">
        <w:t xml:space="preserve">    int i;</w:t>
      </w:r>
    </w:p>
    <w:p w14:paraId="56B200D7" w14:textId="77777777" w:rsidR="00D663E1" w:rsidRPr="00762F9F" w:rsidRDefault="00D663E1" w:rsidP="00D663E1">
      <w:pPr>
        <w:pStyle w:val="PProgram"/>
      </w:pPr>
      <w:r w:rsidRPr="00762F9F">
        <w:t xml:space="preserve">    component_export_t asCompInitTbl = (component_export_t)&amp;CompInitTab$$Base;</w:t>
      </w:r>
    </w:p>
    <w:p w14:paraId="05D71578" w14:textId="77777777" w:rsidR="00D663E1" w:rsidRPr="00762F9F" w:rsidRDefault="00D663E1" w:rsidP="00D663E1">
      <w:pPr>
        <w:pStyle w:val="PProgram"/>
      </w:pPr>
      <w:r w:rsidRPr="00762F9F">
        <w:t xml:space="preserve">    uint32_t u32CompInitNum = (component_export_t)&amp;CompInitTab$$Limit - asCompInitTbl;</w:t>
      </w:r>
    </w:p>
    <w:p w14:paraId="275F5C82" w14:textId="77777777" w:rsidR="00D663E1" w:rsidRPr="00762F9F" w:rsidRDefault="00D663E1" w:rsidP="00D663E1">
      <w:pPr>
        <w:pStyle w:val="PProgram"/>
      </w:pPr>
    </w:p>
    <w:p w14:paraId="106CBEBF" w14:textId="77777777" w:rsidR="00D663E1" w:rsidRPr="00762F9F" w:rsidRDefault="00D663E1" w:rsidP="00D663E1">
      <w:pPr>
        <w:pStyle w:val="PProgram"/>
      </w:pPr>
      <w:r w:rsidRPr="00762F9F">
        <w:t xml:space="preserve">    for (i = 0; i &lt; u32CompInitNum; i++)</w:t>
      </w:r>
    </w:p>
    <w:p w14:paraId="36DE5EDC" w14:textId="77777777" w:rsidR="00D663E1" w:rsidRPr="00762F9F" w:rsidRDefault="00D663E1" w:rsidP="00D663E1">
      <w:pPr>
        <w:pStyle w:val="PProgram"/>
      </w:pPr>
      <w:r w:rsidRPr="00762F9F">
        <w:t xml:space="preserve">    {</w:t>
      </w:r>
    </w:p>
    <w:p w14:paraId="0BE9DD9D" w14:textId="77777777" w:rsidR="00D663E1" w:rsidRPr="00762F9F" w:rsidRDefault="00D663E1" w:rsidP="00D663E1">
      <w:pPr>
        <w:pStyle w:val="PProgram"/>
      </w:pPr>
      <w:r w:rsidRPr="00762F9F">
        <w:t xml:space="preserve">        if (asCompInitTbl[i].initialize)</w:t>
      </w:r>
    </w:p>
    <w:p w14:paraId="25E792A6" w14:textId="77777777" w:rsidR="00D663E1" w:rsidRPr="00762F9F" w:rsidRDefault="00D663E1" w:rsidP="00D663E1">
      <w:pPr>
        <w:pStyle w:val="PProgram"/>
      </w:pPr>
      <w:r w:rsidRPr="00762F9F">
        <w:t xml:space="preserve">        {</w:t>
      </w:r>
    </w:p>
    <w:p w14:paraId="42EEDB05" w14:textId="60551612" w:rsidR="00256460" w:rsidRPr="00762F9F" w:rsidRDefault="00D663E1" w:rsidP="00D663E1">
      <w:pPr>
        <w:pStyle w:val="PProgram"/>
      </w:pPr>
      <w:r w:rsidRPr="00762F9F">
        <w:t xml:space="preserve">            printf("Initial %s\n", asCompInitTbl[i].name);</w:t>
      </w:r>
    </w:p>
    <w:p w14:paraId="20D6EBE6" w14:textId="77777777" w:rsidR="00256460" w:rsidRPr="00762F9F" w:rsidRDefault="00256460" w:rsidP="00D663E1">
      <w:pPr>
        <w:pStyle w:val="PProgram"/>
      </w:pPr>
    </w:p>
    <w:p w14:paraId="4366E691" w14:textId="77777777" w:rsidR="00FA29E4" w:rsidRPr="00762F9F" w:rsidRDefault="00FA29E4" w:rsidP="00FA29E4">
      <w:pPr>
        <w:pStyle w:val="PProgram"/>
      </w:pPr>
      <w:r w:rsidRPr="00762F9F">
        <w:t xml:space="preserve">            if ( asCompInitTbl[i].initialize() &lt; 0 )</w:t>
      </w:r>
    </w:p>
    <w:p w14:paraId="5DA81075" w14:textId="77777777" w:rsidR="00FA29E4" w:rsidRPr="00762F9F" w:rsidRDefault="00FA29E4" w:rsidP="00FA29E4">
      <w:pPr>
        <w:pStyle w:val="PProgram"/>
      </w:pPr>
      <w:r w:rsidRPr="00762F9F">
        <w:t xml:space="preserve">            {</w:t>
      </w:r>
    </w:p>
    <w:p w14:paraId="138C32CC" w14:textId="77777777" w:rsidR="00FA29E4" w:rsidRPr="00762F9F" w:rsidRDefault="00FA29E4" w:rsidP="00256460">
      <w:pPr>
        <w:pStyle w:val="PGreenProgram"/>
      </w:pPr>
      <w:r w:rsidRPr="00762F9F">
        <w:t xml:space="preserve">                // Print message if return of initialize function is small than zero.</w:t>
      </w:r>
    </w:p>
    <w:p w14:paraId="04856ADE" w14:textId="77777777" w:rsidR="00FA29E4" w:rsidRPr="00762F9F" w:rsidRDefault="00FA29E4" w:rsidP="00FA29E4">
      <w:pPr>
        <w:pStyle w:val="PProgram"/>
      </w:pPr>
      <w:r w:rsidRPr="00762F9F">
        <w:t xml:space="preserve">                printf("Initialize %s failure.\n", asCompInitTbl[i].name);</w:t>
      </w:r>
    </w:p>
    <w:p w14:paraId="5CCFDCC1" w14:textId="77777777" w:rsidR="00FA29E4" w:rsidRPr="00762F9F" w:rsidRDefault="00FA29E4" w:rsidP="00FA29E4">
      <w:pPr>
        <w:pStyle w:val="PProgram"/>
      </w:pPr>
      <w:r w:rsidRPr="00762F9F">
        <w:t xml:space="preserve">            }</w:t>
      </w:r>
    </w:p>
    <w:p w14:paraId="15A16E1F" w14:textId="7190D888" w:rsidR="00D663E1" w:rsidRPr="00762F9F" w:rsidRDefault="00D663E1" w:rsidP="00FA29E4">
      <w:pPr>
        <w:pStyle w:val="PProgram"/>
      </w:pPr>
      <w:r w:rsidRPr="00762F9F">
        <w:t xml:space="preserve">        }</w:t>
      </w:r>
    </w:p>
    <w:p w14:paraId="6D0A522F" w14:textId="77777777" w:rsidR="00D663E1" w:rsidRPr="00762F9F" w:rsidRDefault="00D663E1" w:rsidP="00D663E1">
      <w:pPr>
        <w:pStyle w:val="PProgram"/>
      </w:pPr>
      <w:r w:rsidRPr="00762F9F">
        <w:t xml:space="preserve">    }</w:t>
      </w:r>
    </w:p>
    <w:p w14:paraId="3FFFB462" w14:textId="77777777" w:rsidR="00D663E1" w:rsidRPr="00762F9F" w:rsidRDefault="00D663E1" w:rsidP="00D663E1">
      <w:pPr>
        <w:pStyle w:val="PProgram"/>
      </w:pPr>
      <w:r w:rsidRPr="00762F9F">
        <w:t>}</w:t>
      </w:r>
    </w:p>
    <w:p w14:paraId="4FB7EF3D" w14:textId="77777777" w:rsidR="00D663E1" w:rsidRPr="00762F9F" w:rsidRDefault="00D663E1" w:rsidP="00D663E1">
      <w:pPr>
        <w:pStyle w:val="PGreenProgram"/>
      </w:pPr>
    </w:p>
    <w:p w14:paraId="5E61D69E" w14:textId="77777777" w:rsidR="00D663E1" w:rsidRPr="00762F9F" w:rsidRDefault="00D663E1" w:rsidP="00D663E1">
      <w:pPr>
        <w:pStyle w:val="PGreenProgram"/>
      </w:pPr>
      <w:r w:rsidRPr="00762F9F">
        <w:t>/**</w:t>
      </w:r>
    </w:p>
    <w:p w14:paraId="6A7354F8" w14:textId="77777777" w:rsidR="00D663E1" w:rsidRPr="00762F9F" w:rsidRDefault="00D663E1" w:rsidP="00D663E1">
      <w:pPr>
        <w:pStyle w:val="PGreenProgram"/>
      </w:pPr>
      <w:r w:rsidRPr="00762F9F">
        <w:t xml:space="preserve">  * @brief      Finalizes the components.</w:t>
      </w:r>
    </w:p>
    <w:p w14:paraId="658FABAC" w14:textId="77777777" w:rsidR="00D663E1" w:rsidRPr="00762F9F" w:rsidRDefault="00D663E1" w:rsidP="00D663E1">
      <w:pPr>
        <w:pStyle w:val="PGreenProgram"/>
      </w:pPr>
      <w:r w:rsidRPr="00762F9F">
        <w:t xml:space="preserve">  * @param[in]  None</w:t>
      </w:r>
    </w:p>
    <w:p w14:paraId="53B9CFCF" w14:textId="77777777" w:rsidR="00D663E1" w:rsidRPr="00762F9F" w:rsidRDefault="00D663E1" w:rsidP="00D663E1">
      <w:pPr>
        <w:pStyle w:val="PGreenProgram"/>
      </w:pPr>
      <w:r w:rsidRPr="00762F9F">
        <w:t xml:space="preserve">  * @return     None</w:t>
      </w:r>
    </w:p>
    <w:p w14:paraId="1A660860" w14:textId="77777777" w:rsidR="00D663E1" w:rsidRPr="00762F9F" w:rsidRDefault="00D663E1" w:rsidP="00D663E1">
      <w:pPr>
        <w:pStyle w:val="PGreenProgram"/>
      </w:pPr>
      <w:r w:rsidRPr="00762F9F">
        <w:t xml:space="preserve">  */</w:t>
      </w:r>
    </w:p>
    <w:p w14:paraId="575C0BFD" w14:textId="77777777" w:rsidR="00D663E1" w:rsidRPr="00762F9F" w:rsidRDefault="00D663E1" w:rsidP="00D663E1">
      <w:pPr>
        <w:pStyle w:val="PProgram"/>
      </w:pPr>
      <w:r w:rsidRPr="00762F9F">
        <w:t>static void components_finalize(void)</w:t>
      </w:r>
    </w:p>
    <w:p w14:paraId="0144BCD6" w14:textId="77777777" w:rsidR="00D663E1" w:rsidRPr="00762F9F" w:rsidRDefault="00D663E1" w:rsidP="00D663E1">
      <w:pPr>
        <w:pStyle w:val="PProgram"/>
      </w:pPr>
      <w:r w:rsidRPr="00762F9F">
        <w:t>{</w:t>
      </w:r>
    </w:p>
    <w:p w14:paraId="450CFBA3" w14:textId="77777777" w:rsidR="00D663E1" w:rsidRPr="00762F9F" w:rsidRDefault="00D663E1" w:rsidP="00D663E1">
      <w:pPr>
        <w:pStyle w:val="PProgram"/>
      </w:pPr>
      <w:r w:rsidRPr="00762F9F">
        <w:t xml:space="preserve">    int i;</w:t>
      </w:r>
    </w:p>
    <w:p w14:paraId="1E1E8844" w14:textId="77777777" w:rsidR="00D663E1" w:rsidRPr="00762F9F" w:rsidRDefault="00D663E1" w:rsidP="00D663E1">
      <w:pPr>
        <w:pStyle w:val="PProgram"/>
      </w:pPr>
      <w:r w:rsidRPr="00762F9F">
        <w:t xml:space="preserve">    component_export_t asCompInitTbl = (component_export_t)&amp;CompInitTab$$Base;</w:t>
      </w:r>
    </w:p>
    <w:p w14:paraId="145E54CC" w14:textId="77777777" w:rsidR="00D663E1" w:rsidRPr="00762F9F" w:rsidRDefault="00D663E1" w:rsidP="00D663E1">
      <w:pPr>
        <w:pStyle w:val="PProgram"/>
      </w:pPr>
      <w:r w:rsidRPr="00762F9F">
        <w:t xml:space="preserve">    uint32_t u32CompInitNum = (component_export_t)&amp;CompInitTab$$Limit - asCompInitTbl;</w:t>
      </w:r>
    </w:p>
    <w:p w14:paraId="01E7E384" w14:textId="77777777" w:rsidR="00D663E1" w:rsidRPr="00762F9F" w:rsidRDefault="00D663E1" w:rsidP="00D663E1">
      <w:pPr>
        <w:pStyle w:val="PProgram"/>
      </w:pPr>
    </w:p>
    <w:p w14:paraId="380FE46B" w14:textId="77777777" w:rsidR="00D663E1" w:rsidRPr="00762F9F" w:rsidRDefault="00D663E1" w:rsidP="00D663E1">
      <w:pPr>
        <w:pStyle w:val="PProgram"/>
      </w:pPr>
      <w:r w:rsidRPr="00762F9F">
        <w:t xml:space="preserve">    for (i = 0; i &lt; u32CompInitNum; i++)</w:t>
      </w:r>
    </w:p>
    <w:p w14:paraId="54BAAFD1" w14:textId="77777777" w:rsidR="00D663E1" w:rsidRPr="00762F9F" w:rsidRDefault="00D663E1" w:rsidP="00D663E1">
      <w:pPr>
        <w:pStyle w:val="PProgram"/>
      </w:pPr>
      <w:r w:rsidRPr="00762F9F">
        <w:t xml:space="preserve">    {</w:t>
      </w:r>
    </w:p>
    <w:p w14:paraId="18F7D8B1" w14:textId="77777777" w:rsidR="00D663E1" w:rsidRPr="00762F9F" w:rsidRDefault="00D663E1" w:rsidP="00D663E1">
      <w:pPr>
        <w:pStyle w:val="PProgram"/>
      </w:pPr>
      <w:r w:rsidRPr="00762F9F">
        <w:t xml:space="preserve">        if (asCompInitTbl[i].finalize)</w:t>
      </w:r>
    </w:p>
    <w:p w14:paraId="7740CA20" w14:textId="77777777" w:rsidR="00D663E1" w:rsidRPr="00762F9F" w:rsidRDefault="00D663E1" w:rsidP="00D663E1">
      <w:pPr>
        <w:pStyle w:val="PProgram"/>
      </w:pPr>
      <w:r w:rsidRPr="00762F9F">
        <w:t xml:space="preserve">        {</w:t>
      </w:r>
    </w:p>
    <w:p w14:paraId="0B9726F0" w14:textId="77777777" w:rsidR="00D663E1" w:rsidRPr="00762F9F" w:rsidRDefault="00D663E1" w:rsidP="00D663E1">
      <w:pPr>
        <w:pStyle w:val="PProgram"/>
      </w:pPr>
      <w:r w:rsidRPr="00762F9F">
        <w:t xml:space="preserve">            printf("Finalize %s\n", asCompInitTbl[i].name);</w:t>
      </w:r>
    </w:p>
    <w:p w14:paraId="6179B6AE" w14:textId="77777777" w:rsidR="002C0714" w:rsidRPr="00762F9F" w:rsidRDefault="002C0714" w:rsidP="00D663E1">
      <w:pPr>
        <w:pStyle w:val="PProgram"/>
      </w:pPr>
    </w:p>
    <w:p w14:paraId="236C3719" w14:textId="77777777" w:rsidR="00256460" w:rsidRPr="00762F9F" w:rsidRDefault="00256460" w:rsidP="00256460">
      <w:pPr>
        <w:pStyle w:val="PProgram"/>
      </w:pPr>
      <w:r w:rsidRPr="00762F9F">
        <w:t xml:space="preserve">            if (asCompInitTbl[i].finalize() &lt; 0)</w:t>
      </w:r>
    </w:p>
    <w:p w14:paraId="098A79DA" w14:textId="77777777" w:rsidR="00256460" w:rsidRPr="00762F9F" w:rsidRDefault="00256460" w:rsidP="00256460">
      <w:pPr>
        <w:pStyle w:val="PProgram"/>
      </w:pPr>
      <w:r w:rsidRPr="00762F9F">
        <w:lastRenderedPageBreak/>
        <w:t xml:space="preserve">            {</w:t>
      </w:r>
    </w:p>
    <w:p w14:paraId="2071436A" w14:textId="77777777" w:rsidR="00256460" w:rsidRPr="00762F9F" w:rsidRDefault="00256460" w:rsidP="00256460">
      <w:pPr>
        <w:pStyle w:val="PGreenProgram"/>
      </w:pPr>
      <w:r w:rsidRPr="00762F9F">
        <w:t xml:space="preserve">                // Print message if return of finalize function is small than zero.</w:t>
      </w:r>
    </w:p>
    <w:p w14:paraId="3433FB39" w14:textId="77777777" w:rsidR="00256460" w:rsidRPr="00762F9F" w:rsidRDefault="00256460" w:rsidP="00256460">
      <w:pPr>
        <w:pStyle w:val="PProgram"/>
      </w:pPr>
      <w:r w:rsidRPr="00762F9F">
        <w:t xml:space="preserve">                printf("Initialize %s failure.\n", asCompInitTbl[i].name);</w:t>
      </w:r>
    </w:p>
    <w:p w14:paraId="02AD430D" w14:textId="77777777" w:rsidR="00256460" w:rsidRPr="00762F9F" w:rsidRDefault="00256460" w:rsidP="00256460">
      <w:pPr>
        <w:pStyle w:val="PProgram"/>
      </w:pPr>
      <w:r w:rsidRPr="00762F9F">
        <w:t xml:space="preserve">            }</w:t>
      </w:r>
    </w:p>
    <w:p w14:paraId="403DDE42" w14:textId="3CD641F6" w:rsidR="00D663E1" w:rsidRPr="00762F9F" w:rsidRDefault="00D663E1" w:rsidP="00256460">
      <w:pPr>
        <w:pStyle w:val="PProgram"/>
      </w:pPr>
      <w:r w:rsidRPr="00762F9F">
        <w:t xml:space="preserve">        }</w:t>
      </w:r>
    </w:p>
    <w:p w14:paraId="208457FB" w14:textId="77777777" w:rsidR="00D663E1" w:rsidRPr="00762F9F" w:rsidRDefault="00D663E1" w:rsidP="00D663E1">
      <w:pPr>
        <w:pStyle w:val="PProgram"/>
      </w:pPr>
      <w:r w:rsidRPr="00762F9F">
        <w:t xml:space="preserve">    }</w:t>
      </w:r>
    </w:p>
    <w:p w14:paraId="3E8B04AA" w14:textId="102FEF09" w:rsidR="00D663E1" w:rsidRPr="00762F9F" w:rsidRDefault="00D663E1" w:rsidP="00D663E1">
      <w:pPr>
        <w:pStyle w:val="PProgram"/>
      </w:pPr>
      <w:r w:rsidRPr="00762F9F">
        <w:t>}</w:t>
      </w:r>
    </w:p>
    <w:p w14:paraId="6256806C" w14:textId="77777777" w:rsidR="00D663E1" w:rsidRPr="00762F9F" w:rsidRDefault="00D663E1" w:rsidP="00F54E77">
      <w:pPr>
        <w:pStyle w:val="PGreenProgram"/>
      </w:pPr>
    </w:p>
    <w:p w14:paraId="62829F2D" w14:textId="77777777" w:rsidR="00D663E1" w:rsidRPr="00762F9F" w:rsidRDefault="00D663E1" w:rsidP="00D663E1">
      <w:pPr>
        <w:pStyle w:val="PProgram"/>
      </w:pPr>
      <w:r w:rsidRPr="00762F9F">
        <w:t>int main(void)</w:t>
      </w:r>
    </w:p>
    <w:p w14:paraId="48216407" w14:textId="77777777" w:rsidR="00D663E1" w:rsidRPr="00762F9F" w:rsidRDefault="00D663E1" w:rsidP="00D663E1">
      <w:pPr>
        <w:pStyle w:val="PProgram"/>
      </w:pPr>
      <w:r w:rsidRPr="00762F9F">
        <w:t>{</w:t>
      </w:r>
    </w:p>
    <w:p w14:paraId="06E4D039" w14:textId="77777777" w:rsidR="00C15FBE" w:rsidRPr="00762F9F" w:rsidRDefault="00C15FBE" w:rsidP="004B4A58">
      <w:pPr>
        <w:pStyle w:val="PGreenProgram"/>
      </w:pPr>
      <w:r w:rsidRPr="00762F9F">
        <w:t xml:space="preserve">    // Module clocks and function pin setting initialization.</w:t>
      </w:r>
    </w:p>
    <w:p w14:paraId="62FF0B61" w14:textId="1314C7AB" w:rsidR="00C15FBE" w:rsidRPr="00762F9F" w:rsidRDefault="00C15FBE" w:rsidP="00C15FBE">
      <w:pPr>
        <w:pStyle w:val="PProgram"/>
      </w:pPr>
      <w:r w:rsidRPr="00762F9F">
        <w:t xml:space="preserve">    board_init();</w:t>
      </w:r>
    </w:p>
    <w:p w14:paraId="73862649" w14:textId="77777777" w:rsidR="00C15FBE" w:rsidRPr="00762F9F" w:rsidRDefault="00C15FBE" w:rsidP="00C15FBE">
      <w:pPr>
        <w:pStyle w:val="PProgram"/>
      </w:pPr>
    </w:p>
    <w:p w14:paraId="1E775DDC" w14:textId="7DEE0F90" w:rsidR="00AA147D" w:rsidRPr="00762F9F" w:rsidRDefault="00AA147D" w:rsidP="00AA147D">
      <w:pPr>
        <w:pStyle w:val="PGreenProgram"/>
      </w:pPr>
      <w:r w:rsidRPr="00762F9F">
        <w:t xml:space="preserve">    /* Initialize all components */</w:t>
      </w:r>
    </w:p>
    <w:p w14:paraId="440742D9" w14:textId="77777777" w:rsidR="00D663E1" w:rsidRPr="00762F9F" w:rsidRDefault="00D663E1" w:rsidP="00D663E1">
      <w:pPr>
        <w:pStyle w:val="PProgram"/>
      </w:pPr>
      <w:r w:rsidRPr="00762F9F">
        <w:t xml:space="preserve">    components_initialize();</w:t>
      </w:r>
    </w:p>
    <w:p w14:paraId="659C64A8" w14:textId="77777777" w:rsidR="00D663E1" w:rsidRPr="00762F9F" w:rsidRDefault="00D663E1" w:rsidP="00D663E1">
      <w:pPr>
        <w:pStyle w:val="PProgram"/>
      </w:pPr>
    </w:p>
    <w:p w14:paraId="7267C6BA" w14:textId="77777777" w:rsidR="00E01681" w:rsidRPr="00762F9F" w:rsidRDefault="00E01681" w:rsidP="0065527A">
      <w:pPr>
        <w:pStyle w:val="PGreenProgram"/>
      </w:pPr>
      <w:r w:rsidRPr="00762F9F">
        <w:t xml:space="preserve">    /* Just keep here, or put your code here. */</w:t>
      </w:r>
    </w:p>
    <w:p w14:paraId="123FC3A9" w14:textId="77777777" w:rsidR="00E01681" w:rsidRPr="00762F9F" w:rsidRDefault="00E01681" w:rsidP="00E01681">
      <w:pPr>
        <w:pStyle w:val="PProgram"/>
      </w:pPr>
      <w:r w:rsidRPr="00762F9F">
        <w:t xml:space="preserve">    while (1)</w:t>
      </w:r>
    </w:p>
    <w:p w14:paraId="3341E810" w14:textId="77777777" w:rsidR="00E01681" w:rsidRPr="00762F9F" w:rsidRDefault="00E01681" w:rsidP="00E01681">
      <w:pPr>
        <w:pStyle w:val="PProgram"/>
      </w:pPr>
      <w:r w:rsidRPr="00762F9F">
        <w:t xml:space="preserve">    {</w:t>
      </w:r>
    </w:p>
    <w:p w14:paraId="02707419" w14:textId="77777777" w:rsidR="00E01681" w:rsidRPr="00762F9F" w:rsidRDefault="00E01681" w:rsidP="00E01681">
      <w:pPr>
        <w:pStyle w:val="PProgram"/>
      </w:pPr>
      <w:r w:rsidRPr="00762F9F">
        <w:t xml:space="preserve">        __WFI();</w:t>
      </w:r>
    </w:p>
    <w:p w14:paraId="2E7789C2" w14:textId="2F22A518" w:rsidR="00D663E1" w:rsidRPr="00762F9F" w:rsidRDefault="00E01681" w:rsidP="00E01681">
      <w:pPr>
        <w:pStyle w:val="PProgram"/>
      </w:pPr>
      <w:r w:rsidRPr="00762F9F">
        <w:t xml:space="preserve">    }</w:t>
      </w:r>
    </w:p>
    <w:p w14:paraId="1231ABF2" w14:textId="77777777" w:rsidR="00E01681" w:rsidRPr="00762F9F" w:rsidRDefault="00E01681" w:rsidP="00E01681">
      <w:pPr>
        <w:pStyle w:val="PProgram"/>
      </w:pPr>
    </w:p>
    <w:p w14:paraId="388623D4" w14:textId="77777777" w:rsidR="00AA147D" w:rsidRPr="00762F9F" w:rsidRDefault="00AA147D" w:rsidP="00AA147D">
      <w:pPr>
        <w:pStyle w:val="PGreenProgram"/>
      </w:pPr>
      <w:r w:rsidRPr="00762F9F">
        <w:t xml:space="preserve">    /* This will never execute due to the infinite loop. */</w:t>
      </w:r>
    </w:p>
    <w:p w14:paraId="6815C22F" w14:textId="0D1944ED" w:rsidR="00AA147D" w:rsidRPr="00762F9F" w:rsidRDefault="00AA147D" w:rsidP="00AA147D">
      <w:pPr>
        <w:pStyle w:val="PGreenProgram"/>
      </w:pPr>
      <w:r w:rsidRPr="00762F9F">
        <w:t xml:space="preserve">    /* Just keep for orthogonal implementation. */</w:t>
      </w:r>
    </w:p>
    <w:p w14:paraId="3AEC9B4A" w14:textId="77777777" w:rsidR="00D663E1" w:rsidRPr="00762F9F" w:rsidRDefault="00D663E1" w:rsidP="00D663E1">
      <w:pPr>
        <w:pStyle w:val="PProgram"/>
      </w:pPr>
      <w:r w:rsidRPr="00762F9F">
        <w:t xml:space="preserve">    components_finalize();</w:t>
      </w:r>
    </w:p>
    <w:p w14:paraId="0875BD04" w14:textId="77777777" w:rsidR="004B4A58" w:rsidRPr="00762F9F" w:rsidRDefault="004B4A58" w:rsidP="00D663E1">
      <w:pPr>
        <w:pStyle w:val="PProgram"/>
      </w:pPr>
    </w:p>
    <w:p w14:paraId="5EB6CBEA" w14:textId="77777777" w:rsidR="004B4A58" w:rsidRPr="00762F9F" w:rsidRDefault="004B4A58" w:rsidP="004B4A58">
      <w:pPr>
        <w:pStyle w:val="PGreenProgram"/>
      </w:pPr>
      <w:r w:rsidRPr="00762F9F">
        <w:t xml:space="preserve">    // Module clocks and function pin setting finalization.</w:t>
      </w:r>
    </w:p>
    <w:p w14:paraId="7E8F02E0" w14:textId="25B9CB44" w:rsidR="004B4A58" w:rsidRPr="00762F9F" w:rsidRDefault="004B4A58" w:rsidP="004B4A58">
      <w:pPr>
        <w:pStyle w:val="PProgram"/>
      </w:pPr>
      <w:r w:rsidRPr="00762F9F">
        <w:t xml:space="preserve">    board_fini();</w:t>
      </w:r>
    </w:p>
    <w:p w14:paraId="220E281F" w14:textId="77777777" w:rsidR="00D663E1" w:rsidRPr="00762F9F" w:rsidRDefault="00D663E1" w:rsidP="00D663E1">
      <w:pPr>
        <w:pStyle w:val="PProgram"/>
      </w:pPr>
    </w:p>
    <w:p w14:paraId="1425F69F" w14:textId="77777777" w:rsidR="00D663E1" w:rsidRPr="00762F9F" w:rsidRDefault="00D663E1" w:rsidP="00D663E1">
      <w:pPr>
        <w:pStyle w:val="PProgram"/>
      </w:pPr>
      <w:r w:rsidRPr="00762F9F">
        <w:t xml:space="preserve">    return 0;</w:t>
      </w:r>
    </w:p>
    <w:p w14:paraId="235F436E" w14:textId="0F72DE92" w:rsidR="00D663E1" w:rsidRPr="00762F9F" w:rsidRDefault="00D663E1" w:rsidP="00D663E1">
      <w:pPr>
        <w:pStyle w:val="PProgram"/>
      </w:pPr>
      <w:r w:rsidRPr="00762F9F">
        <w:t>}</w:t>
      </w:r>
    </w:p>
    <w:bookmarkEnd w:id="26"/>
    <w:p w14:paraId="55AB5636" w14:textId="47A0836E" w:rsidR="005C5DF0" w:rsidRPr="00762F9F" w:rsidRDefault="005C5DF0" w:rsidP="005C5DF0">
      <w:pPr>
        <w:pStyle w:val="Heading2"/>
      </w:pPr>
      <w:r w:rsidRPr="00762F9F">
        <w:t>disp_sync_gdma</w:t>
      </w:r>
      <w:r w:rsidR="00762F9F">
        <w:t>.c</w:t>
      </w:r>
    </w:p>
    <w:p w14:paraId="51499B9C" w14:textId="1A17F05D" w:rsidR="002C4C94" w:rsidRPr="00762F9F" w:rsidRDefault="002C4C94" w:rsidP="002C4C94">
      <w:pPr>
        <w:pStyle w:val="bodyNormal"/>
        <w:spacing w:before="180" w:after="180"/>
        <w:rPr>
          <w:lang w:eastAsia="zh-TW"/>
        </w:rPr>
      </w:pPr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disp_sync_gdma.c </w:t>
      </w:r>
      <w:r w:rsidRPr="00762F9F">
        <w:rPr>
          <w:lang w:eastAsia="zh-TW"/>
        </w:rPr>
        <w:t>的實作中，</w:t>
      </w:r>
      <w:r w:rsidRPr="00762F9F">
        <w:rPr>
          <w:rFonts w:hint="eastAsia"/>
          <w:lang w:eastAsia="zh-TW"/>
        </w:rPr>
        <w:t>在</w:t>
      </w:r>
      <w:r w:rsidRPr="00762F9F">
        <w:rPr>
          <w:rFonts w:hint="eastAsia"/>
          <w:lang w:eastAsia="zh-TW"/>
        </w:rPr>
        <w:t>disp_gdma_dsc_init</w:t>
      </w:r>
      <w:r w:rsidR="00200A10"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函式逐一地建立</w:t>
      </w:r>
      <w:r w:rsidRPr="00762F9F">
        <w:rPr>
          <w:lang w:eastAsia="zh-TW"/>
        </w:rPr>
        <w:t>V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 xml:space="preserve">Lines </w:t>
      </w:r>
      <w:r w:rsidRPr="00762F9F">
        <w:rPr>
          <w:rFonts w:hint="eastAsia"/>
          <w:lang w:eastAsia="zh-TW"/>
        </w:rPr>
        <w:t>×</w:t>
      </w:r>
      <w:r w:rsidRPr="00762F9F">
        <w:rPr>
          <w:lang w:eastAsia="zh-TW"/>
        </w:rPr>
        <w:t xml:space="preserve"> H Stages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描述符，依不同</w:t>
      </w:r>
      <w:r w:rsidRPr="00762F9F">
        <w:rPr>
          <w:lang w:eastAsia="zh-TW"/>
        </w:rPr>
        <w:t>H/VLINE Stage</w:t>
      </w:r>
      <w:r w:rsidRPr="00762F9F">
        <w:rPr>
          <w:rFonts w:hint="eastAsia"/>
          <w:lang w:eastAsia="zh-TW"/>
        </w:rPr>
        <w:t>給予不同的</w:t>
      </w:r>
      <w:r w:rsidRPr="00762F9F">
        <w:rPr>
          <w:rFonts w:hint="eastAsia"/>
          <w:lang w:eastAsia="zh-TW"/>
        </w:rPr>
        <w:t xml:space="preserve">Memory-to-memory </w:t>
      </w:r>
      <w:r w:rsidRPr="00762F9F">
        <w:rPr>
          <w:rFonts w:hint="eastAsia"/>
          <w:lang w:eastAsia="zh-TW"/>
        </w:rPr>
        <w:t>操作屬性和寫出位址，</w:t>
      </w:r>
      <w:r w:rsidR="00E34E53" w:rsidRPr="00762F9F">
        <w:rPr>
          <w:rFonts w:hint="eastAsia"/>
          <w:lang w:eastAsia="zh-TW"/>
        </w:rPr>
        <w:t>輸出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屏幕</w:t>
      </w: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V</w:t>
      </w:r>
      <w:r w:rsidRPr="00762F9F">
        <w:rPr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DE</w:t>
      </w:r>
      <w:r w:rsidRPr="00762F9F">
        <w:rPr>
          <w:vertAlign w:val="subscript"/>
          <w:lang w:eastAsia="zh-TW"/>
        </w:rPr>
        <w:t>ACT</w:t>
      </w:r>
      <w:r w:rsidRPr="00762F9F">
        <w:rPr>
          <w:rFonts w:hint="eastAsia"/>
          <w:vertAlign w:val="subscript"/>
          <w:lang w:eastAsia="zh-TW"/>
        </w:rPr>
        <w:t xml:space="preserve"> </w:t>
      </w:r>
      <w:r w:rsidR="007C70AF" w:rsidRPr="00762F9F">
        <w:rPr>
          <w:rFonts w:hint="eastAsia"/>
          <w:lang w:eastAsia="zh-TW"/>
        </w:rPr>
        <w:t>訊號</w:t>
      </w:r>
      <w:r w:rsidRPr="00762F9F">
        <w:rPr>
          <w:rFonts w:hint="eastAsia"/>
          <w:lang w:eastAsia="zh-TW"/>
        </w:rPr>
        <w:t>與</w:t>
      </w:r>
      <w:r w:rsidRPr="00762F9F">
        <w:rPr>
          <w:rFonts w:hint="eastAsia"/>
          <w:lang w:eastAsia="zh-TW"/>
        </w:rPr>
        <w:t>VRAM</w:t>
      </w:r>
      <w:r w:rsidRPr="00762F9F">
        <w:rPr>
          <w:rFonts w:hint="eastAsia"/>
          <w:lang w:eastAsia="zh-TW"/>
        </w:rPr>
        <w:t>緩衝區內的像</w:t>
      </w:r>
      <w:r w:rsidR="00463FA3" w:rsidRPr="00762F9F">
        <w:rPr>
          <w:rFonts w:hint="eastAsia"/>
          <w:lang w:eastAsia="zh-TW"/>
        </w:rPr>
        <w:t>素</w:t>
      </w:r>
      <w:r w:rsidRPr="00762F9F">
        <w:rPr>
          <w:rFonts w:hint="eastAsia"/>
          <w:lang w:eastAsia="zh-TW"/>
        </w:rPr>
        <w:t>。</w:t>
      </w:r>
      <w:r w:rsidRPr="00762F9F">
        <w:rPr>
          <w:lang w:eastAsia="zh-TW"/>
        </w:rPr>
        <w:t>這些描述符會儲存在一塊不可快取的記憶體區域</w:t>
      </w:r>
      <w:r w:rsidR="00BB38C8" w:rsidRPr="00762F9F">
        <w:rPr>
          <w:rFonts w:hint="eastAsia"/>
          <w:lang w:eastAsia="zh-TW"/>
        </w:rPr>
        <w:t>，程式碼變數</w:t>
      </w:r>
      <w:r w:rsidR="00BF4DDB" w:rsidRPr="00762F9F">
        <w:rPr>
          <w:rFonts w:hint="eastAsia"/>
          <w:lang w:eastAsia="zh-TW"/>
        </w:rPr>
        <w:t>名稱為</w:t>
      </w:r>
      <w:r w:rsidR="00BF4DDB" w:rsidRPr="00762F9F">
        <w:rPr>
          <w:rFonts w:hint="eastAsia"/>
          <w:lang w:eastAsia="zh-TW"/>
        </w:rPr>
        <w:t>s_sDecLCD</w:t>
      </w:r>
      <w:r w:rsidR="00BF4DDB" w:rsidRPr="00762F9F">
        <w:rPr>
          <w:rFonts w:hint="eastAsia"/>
          <w:lang w:eastAsia="zh-TW"/>
        </w:rPr>
        <w:t>，</w:t>
      </w:r>
      <w:r w:rsidR="00BB38C8" w:rsidRPr="00762F9F">
        <w:rPr>
          <w:rFonts w:hint="eastAsia"/>
          <w:lang w:eastAsia="zh-TW"/>
        </w:rPr>
        <w:t>屬性宣告為</w:t>
      </w:r>
      <w:r w:rsidR="00BB38C8" w:rsidRPr="00762F9F">
        <w:rPr>
          <w:lang w:eastAsia="zh-TW"/>
        </w:rPr>
        <w:t>NVT_NONCACHEABLE</w:t>
      </w:r>
      <w:r w:rsidRPr="00762F9F">
        <w:rPr>
          <w:lang w:eastAsia="zh-TW"/>
        </w:rPr>
        <w:t>，意味著當</w:t>
      </w:r>
      <w:r w:rsidRPr="00762F9F">
        <w:rPr>
          <w:lang w:eastAsia="zh-TW"/>
        </w:rPr>
        <w:t xml:space="preserve"> CPU </w:t>
      </w:r>
      <w:r w:rsidRPr="00762F9F">
        <w:rPr>
          <w:lang w:eastAsia="zh-TW"/>
        </w:rPr>
        <w:t>向這些</w:t>
      </w:r>
      <w:r w:rsidR="00FE22E7" w:rsidRPr="00762F9F">
        <w:rPr>
          <w:rFonts w:hint="eastAsia"/>
          <w:lang w:eastAsia="zh-TW"/>
        </w:rPr>
        <w:t>記憶體</w:t>
      </w:r>
      <w:r w:rsidRPr="00762F9F">
        <w:rPr>
          <w:lang w:eastAsia="zh-TW"/>
        </w:rPr>
        <w:t>位址寫入資料時，資料不會進入</w:t>
      </w:r>
      <w:r w:rsidRPr="00762F9F">
        <w:rPr>
          <w:lang w:eastAsia="zh-TW"/>
        </w:rPr>
        <w:t xml:space="preserve"> CPU </w:t>
      </w:r>
      <w:r w:rsidRPr="00762F9F">
        <w:rPr>
          <w:lang w:eastAsia="zh-TW"/>
        </w:rPr>
        <w:t>的資料快取空間，而是直接寫入記憶體。</w:t>
      </w:r>
      <w:r w:rsidR="00844938" w:rsidRPr="00762F9F">
        <w:rPr>
          <w:lang w:eastAsia="zh-TW"/>
        </w:rPr>
        <w:t>在中斷服務函式</w:t>
      </w:r>
      <w:r w:rsidR="00844938" w:rsidRPr="00762F9F">
        <w:rPr>
          <w:rFonts w:hint="eastAsia"/>
          <w:lang w:eastAsia="zh-TW"/>
        </w:rPr>
        <w:t>內</w:t>
      </w:r>
      <w:r w:rsidR="00844938" w:rsidRPr="00762F9F">
        <w:rPr>
          <w:lang w:eastAsia="zh-TW"/>
        </w:rPr>
        <w:t>處理</w:t>
      </w:r>
      <w:r w:rsidR="00844938" w:rsidRPr="00762F9F">
        <w:rPr>
          <w:lang w:eastAsia="zh-TW"/>
        </w:rPr>
        <w:t xml:space="preserve"> Blank </w:t>
      </w:r>
      <w:r w:rsidR="00844938" w:rsidRPr="00762F9F">
        <w:rPr>
          <w:lang w:eastAsia="zh-TW"/>
        </w:rPr>
        <w:t>事件時，程式會更新所有</w:t>
      </w:r>
      <w:r w:rsidR="00844938" w:rsidRPr="00762F9F">
        <w:rPr>
          <w:lang w:eastAsia="zh-TW"/>
        </w:rPr>
        <w:t xml:space="preserve"> VACT.HACT</w:t>
      </w:r>
      <w:r w:rsidR="00844938" w:rsidRPr="00762F9F">
        <w:rPr>
          <w:rFonts w:hint="eastAsia"/>
          <w:lang w:eastAsia="zh-TW"/>
        </w:rPr>
        <w:t xml:space="preserve"> </w:t>
      </w:r>
      <w:r w:rsidR="00844938" w:rsidRPr="00762F9F">
        <w:rPr>
          <w:rFonts w:hint="eastAsia"/>
          <w:lang w:eastAsia="zh-TW"/>
        </w:rPr>
        <w:t>區</w:t>
      </w:r>
      <w:r w:rsidR="00844938" w:rsidRPr="00762F9F">
        <w:rPr>
          <w:lang w:eastAsia="zh-TW"/>
        </w:rPr>
        <w:t xml:space="preserve">DMA </w:t>
      </w:r>
      <w:r w:rsidR="00844938" w:rsidRPr="00762F9F">
        <w:rPr>
          <w:lang w:eastAsia="zh-TW"/>
        </w:rPr>
        <w:t>描述符</w:t>
      </w:r>
      <w:r w:rsidR="00844938" w:rsidRPr="00762F9F">
        <w:rPr>
          <w:rFonts w:hint="eastAsia"/>
          <w:lang w:eastAsia="zh-TW"/>
        </w:rPr>
        <w:t>的</w:t>
      </w:r>
      <w:r w:rsidR="00844938" w:rsidRPr="00762F9F">
        <w:rPr>
          <w:lang w:eastAsia="zh-TW"/>
        </w:rPr>
        <w:t>起始位址參數，</w:t>
      </w:r>
      <w:r w:rsidRPr="00762F9F">
        <w:rPr>
          <w:lang w:eastAsia="zh-TW"/>
        </w:rPr>
        <w:t>從而切換不同的</w:t>
      </w:r>
      <w:r w:rsidRPr="00762F9F">
        <w:rPr>
          <w:lang w:eastAsia="zh-TW"/>
        </w:rPr>
        <w:t xml:space="preserve"> VRAM </w:t>
      </w:r>
      <w:r w:rsidRPr="00762F9F">
        <w:rPr>
          <w:lang w:eastAsia="zh-TW"/>
        </w:rPr>
        <w:t>緩衝區。這樣的做法避免了重複操作</w:t>
      </w:r>
      <w:r w:rsidRPr="00762F9F">
        <w:rPr>
          <w:lang w:eastAsia="zh-TW"/>
        </w:rPr>
        <w:t xml:space="preserve">SCB_CleanDCache_by_Addr </w:t>
      </w:r>
      <w:r w:rsidRPr="00762F9F">
        <w:rPr>
          <w:lang w:eastAsia="zh-TW"/>
        </w:rPr>
        <w:t>函式來刷新起始位址參數，從而提高切換</w:t>
      </w:r>
      <w:r w:rsidRPr="00762F9F">
        <w:rPr>
          <w:rFonts w:hint="eastAsia"/>
          <w:lang w:eastAsia="zh-TW"/>
        </w:rPr>
        <w:t>不同</w:t>
      </w:r>
      <w:r w:rsidRPr="00762F9F">
        <w:rPr>
          <w:lang w:eastAsia="zh-TW"/>
        </w:rPr>
        <w:t xml:space="preserve"> VRAM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緩衝區</w:t>
      </w:r>
      <w:r w:rsidRPr="00762F9F">
        <w:rPr>
          <w:lang w:eastAsia="zh-TW"/>
        </w:rPr>
        <w:t>的</w:t>
      </w:r>
      <w:r w:rsidR="006F44DC" w:rsidRPr="00762F9F">
        <w:rPr>
          <w:rFonts w:hint="eastAsia"/>
          <w:lang w:eastAsia="zh-TW"/>
        </w:rPr>
        <w:t>執行</w:t>
      </w:r>
      <w:r w:rsidRPr="00762F9F">
        <w:rPr>
          <w:lang w:eastAsia="zh-TW"/>
        </w:rPr>
        <w:t>效率。</w:t>
      </w:r>
    </w:p>
    <w:p w14:paraId="0FE38611" w14:textId="77777777" w:rsidR="002C4C94" w:rsidRPr="00762F9F" w:rsidRDefault="002C4C94" w:rsidP="002C4C94">
      <w:pPr>
        <w:pStyle w:val="PGreenProgram"/>
      </w:pPr>
      <w:r w:rsidRPr="00762F9F">
        <w:t>#if defined(NVT_NONCACHEABLE)</w:t>
      </w:r>
    </w:p>
    <w:p w14:paraId="75F11152" w14:textId="77777777" w:rsidR="00D024A6" w:rsidRPr="00762F9F" w:rsidRDefault="00D024A6" w:rsidP="00D024A6">
      <w:pPr>
        <w:pStyle w:val="PGreenProgram"/>
      </w:pPr>
      <w:r w:rsidRPr="00762F9F">
        <w:rPr>
          <w:rFonts w:hint="eastAsia"/>
        </w:rPr>
        <w:t xml:space="preserve">    /* </w:t>
      </w:r>
      <w:r w:rsidRPr="00762F9F">
        <w:t>V × H DMA</w:t>
      </w:r>
      <w:r w:rsidRPr="00762F9F">
        <w:rPr>
          <w:rFonts w:hint="eastAsia"/>
        </w:rPr>
        <w:t xml:space="preserve"> Descriptors, stored in a non-cacheable memory region. */</w:t>
      </w:r>
    </w:p>
    <w:p w14:paraId="231734C3" w14:textId="77777777" w:rsidR="002C4C94" w:rsidRPr="00762F9F" w:rsidRDefault="002C4C94" w:rsidP="002C4C94">
      <w:pPr>
        <w:pStyle w:val="PGreenProgram"/>
        <w:rPr>
          <w:color w:val="auto"/>
        </w:rPr>
      </w:pPr>
      <w:r w:rsidRPr="00762F9F">
        <w:rPr>
          <w:color w:val="auto"/>
        </w:rPr>
        <w:t xml:space="preserve">    NVT_NONCACHEABLE static S_DSC_LCD s_sDscLCD;</w:t>
      </w:r>
    </w:p>
    <w:p w14:paraId="4C4FD9D5" w14:textId="77777777" w:rsidR="002C4C94" w:rsidRPr="00762F9F" w:rsidRDefault="002C4C94" w:rsidP="002C4C94">
      <w:pPr>
        <w:pStyle w:val="PGreenProgram"/>
      </w:pPr>
      <w:r w:rsidRPr="00762F9F">
        <w:t>#else</w:t>
      </w:r>
    </w:p>
    <w:p w14:paraId="2E6494AD" w14:textId="77777777" w:rsidR="002C4C94" w:rsidRPr="00762F9F" w:rsidRDefault="002C4C94" w:rsidP="002C4C94">
      <w:pPr>
        <w:pStyle w:val="PGreenProgram"/>
        <w:rPr>
          <w:color w:val="auto"/>
        </w:rPr>
      </w:pPr>
      <w:r w:rsidRPr="00762F9F">
        <w:rPr>
          <w:color w:val="auto"/>
        </w:rPr>
        <w:t xml:space="preserve">    static S_DSC_LCD s_sDscLCD;</w:t>
      </w:r>
    </w:p>
    <w:p w14:paraId="63A87195" w14:textId="77777777" w:rsidR="002C4C94" w:rsidRPr="00762F9F" w:rsidRDefault="002C4C94" w:rsidP="002C4C94">
      <w:pPr>
        <w:pStyle w:val="PGreenProgram"/>
      </w:pPr>
      <w:r w:rsidRPr="00762F9F">
        <w:t>#endif</w:t>
      </w:r>
    </w:p>
    <w:p w14:paraId="501A5EEF" w14:textId="77777777" w:rsidR="002C4C94" w:rsidRPr="00762F9F" w:rsidRDefault="002C4C94" w:rsidP="002C4C94">
      <w:pPr>
        <w:pStyle w:val="PGreenProgram"/>
      </w:pPr>
      <w:r w:rsidRPr="00762F9F">
        <w:t>// Function to initialize EBI sync GDMA</w:t>
      </w:r>
    </w:p>
    <w:p w14:paraId="1EB8CFB1" w14:textId="77777777" w:rsidR="002C4C94" w:rsidRPr="00762F9F" w:rsidRDefault="002C4C94" w:rsidP="002C4C94">
      <w:pPr>
        <w:pStyle w:val="PProgram"/>
      </w:pPr>
      <w:r w:rsidRPr="00762F9F">
        <w:t>static int disp_ebi_sync_gdma_init(void)</w:t>
      </w:r>
    </w:p>
    <w:p w14:paraId="33047D1D" w14:textId="77777777" w:rsidR="002C4C94" w:rsidRPr="00762F9F" w:rsidRDefault="002C4C94" w:rsidP="002C4C94">
      <w:pPr>
        <w:pStyle w:val="PProgram"/>
      </w:pPr>
      <w:r w:rsidRPr="00762F9F">
        <w:lastRenderedPageBreak/>
        <w:t>{</w:t>
      </w:r>
    </w:p>
    <w:p w14:paraId="4E4083C5" w14:textId="77777777" w:rsidR="002C4C94" w:rsidRPr="00762F9F" w:rsidRDefault="002C4C94" w:rsidP="002C4C94">
      <w:pPr>
        <w:pStyle w:val="PProgram"/>
      </w:pPr>
      <w:r w:rsidRPr="00762F9F">
        <w:t xml:space="preserve">    enum dma350_lib_error_t lib_err;</w:t>
      </w:r>
    </w:p>
    <w:p w14:paraId="1C0C0C49" w14:textId="77777777" w:rsidR="002C4C94" w:rsidRPr="00762F9F" w:rsidRDefault="002C4C94" w:rsidP="002C4C94">
      <w:pPr>
        <w:pStyle w:val="PProgram"/>
      </w:pPr>
    </w:p>
    <w:p w14:paraId="15401FB1" w14:textId="77777777" w:rsidR="002C4C94" w:rsidRPr="00762F9F" w:rsidRDefault="002C4C94" w:rsidP="002C4C94">
      <w:pPr>
        <w:pStyle w:val="PGreenProgram"/>
      </w:pPr>
      <w:r w:rsidRPr="00762F9F">
        <w:t xml:space="preserve">    /* Set the VRAM address by default. */</w:t>
      </w:r>
    </w:p>
    <w:p w14:paraId="580C949A" w14:textId="77777777" w:rsidR="002C4C94" w:rsidRPr="00762F9F" w:rsidRDefault="002C4C94" w:rsidP="002C4C94">
      <w:pPr>
        <w:pStyle w:val="PProgram"/>
      </w:pPr>
      <w:r w:rsidRPr="00762F9F">
        <w:t xml:space="preserve">    s_pu16BufAddr = (uint16_t*)g_au8FrameBuf;</w:t>
      </w:r>
    </w:p>
    <w:p w14:paraId="75ADC6D6" w14:textId="77777777" w:rsidR="002C4C94" w:rsidRPr="00762F9F" w:rsidRDefault="002C4C94" w:rsidP="002C4C94">
      <w:pPr>
        <w:pStyle w:val="PProgram"/>
      </w:pPr>
    </w:p>
    <w:p w14:paraId="26B1F95A" w14:textId="77777777" w:rsidR="002C4C94" w:rsidRPr="00762F9F" w:rsidRDefault="002C4C94" w:rsidP="002C4C94">
      <w:pPr>
        <w:pStyle w:val="PGreenProgram"/>
      </w:pPr>
      <w:r w:rsidRPr="00762F9F">
        <w:t xml:space="preserve">    /* Enable GDMA module clock and un-mask interrupt. */</w:t>
      </w:r>
    </w:p>
    <w:p w14:paraId="14B7C40B" w14:textId="77777777" w:rsidR="002C4C94" w:rsidRPr="00762F9F" w:rsidRDefault="002C4C94" w:rsidP="002C4C94">
      <w:pPr>
        <w:pStyle w:val="PProgram"/>
      </w:pPr>
      <w:r w:rsidRPr="00762F9F">
        <w:t xml:space="preserve">    gdma_init();</w:t>
      </w:r>
    </w:p>
    <w:p w14:paraId="68E8A55F" w14:textId="77777777" w:rsidR="002C4C94" w:rsidRPr="00762F9F" w:rsidRDefault="002C4C94" w:rsidP="002C4C94">
      <w:pPr>
        <w:pStyle w:val="PProgram"/>
      </w:pPr>
    </w:p>
    <w:p w14:paraId="401D2360" w14:textId="77777777" w:rsidR="002C4C94" w:rsidRPr="00762F9F" w:rsidRDefault="002C4C94" w:rsidP="002C4C94">
      <w:pPr>
        <w:pStyle w:val="PGreenProgram"/>
      </w:pPr>
      <w:r w:rsidRPr="00762F9F">
        <w:t xml:space="preserve">    /* Initial all Lines descriptor-link. */</w:t>
      </w:r>
    </w:p>
    <w:p w14:paraId="38E2E900" w14:textId="77777777" w:rsidR="002C4C94" w:rsidRPr="00762F9F" w:rsidRDefault="002C4C94" w:rsidP="002C4C94">
      <w:pPr>
        <w:pStyle w:val="PProgram"/>
      </w:pPr>
      <w:r w:rsidRPr="00762F9F">
        <w:t xml:space="preserve">    disp_gdma_dsc_init();</w:t>
      </w:r>
    </w:p>
    <w:p w14:paraId="741177A5" w14:textId="77777777" w:rsidR="002C4C94" w:rsidRPr="00762F9F" w:rsidRDefault="002C4C94" w:rsidP="002C4C94">
      <w:pPr>
        <w:pStyle w:val="PProgram"/>
      </w:pPr>
    </w:p>
    <w:p w14:paraId="5D27DC31" w14:textId="77777777" w:rsidR="002C4C94" w:rsidRPr="00762F9F" w:rsidRDefault="002C4C94" w:rsidP="002C4C94">
      <w:pPr>
        <w:pStyle w:val="PGreenProgram"/>
      </w:pPr>
      <w:r w:rsidRPr="00762F9F">
        <w:t xml:space="preserve">    /* Link to external command */</w:t>
      </w:r>
    </w:p>
    <w:p w14:paraId="5D372954" w14:textId="77777777" w:rsidR="002C4C94" w:rsidRPr="00762F9F" w:rsidRDefault="002C4C94" w:rsidP="002C4C94">
      <w:pPr>
        <w:pStyle w:val="PProgram"/>
      </w:pPr>
      <w:r w:rsidRPr="00762F9F">
        <w:t xml:space="preserve">    dma350_ch_enable_linkaddr(GDMA_CH_DEV_S[1]);</w:t>
      </w:r>
    </w:p>
    <w:p w14:paraId="28395A14" w14:textId="77777777" w:rsidR="002C4C94" w:rsidRPr="00762F9F" w:rsidRDefault="002C4C94" w:rsidP="002C4C94">
      <w:pPr>
        <w:pStyle w:val="PProgram"/>
      </w:pPr>
      <w:r w:rsidRPr="00762F9F">
        <w:t xml:space="preserve">    dma350_ch_set_linkaddr32(GDMA_CH_DEV_S[1], (uint32_t) s_head);</w:t>
      </w:r>
    </w:p>
    <w:p w14:paraId="3B416D95" w14:textId="77777777" w:rsidR="002C4C94" w:rsidRPr="00762F9F" w:rsidRDefault="002C4C94" w:rsidP="002C4C94">
      <w:pPr>
        <w:pStyle w:val="PProgram"/>
      </w:pPr>
      <w:r w:rsidRPr="00762F9F">
        <w:t xml:space="preserve">    dma350_ch_disable_intr(GDMA_CH_DEV_S[1], DMA350_CH_INTREN_DONE);</w:t>
      </w:r>
    </w:p>
    <w:p w14:paraId="5815CF6F" w14:textId="77777777" w:rsidR="002C4C94" w:rsidRPr="00762F9F" w:rsidRDefault="002C4C94" w:rsidP="002C4C94">
      <w:pPr>
        <w:pStyle w:val="PProgram"/>
      </w:pPr>
      <w:r w:rsidRPr="00762F9F">
        <w:t xml:space="preserve">    dma350_ch_cmd(GDMA_CH_DEV_S[1], DMA350_CH_CMD_ENABLECMD);</w:t>
      </w:r>
    </w:p>
    <w:p w14:paraId="57C3BB27" w14:textId="77777777" w:rsidR="002C4C94" w:rsidRPr="00762F9F" w:rsidRDefault="002C4C94" w:rsidP="002C4C94">
      <w:pPr>
        <w:pStyle w:val="PProgram"/>
      </w:pPr>
    </w:p>
    <w:p w14:paraId="0AEF9B3E" w14:textId="77777777" w:rsidR="002C4C94" w:rsidRPr="00762F9F" w:rsidRDefault="002C4C94" w:rsidP="002C4C94">
      <w:pPr>
        <w:pStyle w:val="PProgram"/>
      </w:pPr>
      <w:r w:rsidRPr="00762F9F">
        <w:t xml:space="preserve">    return 0;</w:t>
      </w:r>
    </w:p>
    <w:p w14:paraId="2523455C" w14:textId="77777777" w:rsidR="002C4C94" w:rsidRPr="00762F9F" w:rsidRDefault="002C4C94" w:rsidP="002C4C94">
      <w:pPr>
        <w:pStyle w:val="PProgram"/>
      </w:pPr>
      <w:r w:rsidRPr="00762F9F">
        <w:t>}</w:t>
      </w:r>
    </w:p>
    <w:p w14:paraId="552897DD" w14:textId="77777777" w:rsidR="002C4C94" w:rsidRPr="00762F9F" w:rsidRDefault="002C4C94" w:rsidP="002C4C94">
      <w:pPr>
        <w:pStyle w:val="PProgram"/>
      </w:pPr>
    </w:p>
    <w:p w14:paraId="1156D108" w14:textId="77777777" w:rsidR="002C4C94" w:rsidRPr="00762F9F" w:rsidRDefault="002C4C94" w:rsidP="002C4C94">
      <w:pPr>
        <w:pStyle w:val="PProgram"/>
      </w:pPr>
      <w:r w:rsidRPr="00762F9F">
        <w:t>static int disp_ebi_sync_gdma_fini(void)</w:t>
      </w:r>
    </w:p>
    <w:p w14:paraId="4A9DC7EB" w14:textId="77777777" w:rsidR="002C4C94" w:rsidRPr="00762F9F" w:rsidRDefault="002C4C94" w:rsidP="002C4C94">
      <w:pPr>
        <w:pStyle w:val="PProgram"/>
      </w:pPr>
      <w:r w:rsidRPr="00762F9F">
        <w:t>{</w:t>
      </w:r>
    </w:p>
    <w:p w14:paraId="220B5C10" w14:textId="77777777" w:rsidR="002C4C94" w:rsidRPr="00762F9F" w:rsidRDefault="002C4C94" w:rsidP="002C4C94">
      <w:pPr>
        <w:pStyle w:val="PGreenProgram"/>
      </w:pPr>
      <w:r w:rsidRPr="00762F9F">
        <w:t xml:space="preserve">    /* Disable GDMA module clock and mask interrupt. */</w:t>
      </w:r>
    </w:p>
    <w:p w14:paraId="28D7958D" w14:textId="77777777" w:rsidR="002C4C94" w:rsidRPr="00762F9F" w:rsidRDefault="002C4C94" w:rsidP="002C4C94">
      <w:pPr>
        <w:pStyle w:val="PProgram"/>
      </w:pPr>
      <w:r w:rsidRPr="00762F9F">
        <w:t xml:space="preserve">    gdma_fini();</w:t>
      </w:r>
    </w:p>
    <w:p w14:paraId="7190FD7D" w14:textId="77777777" w:rsidR="002C4C94" w:rsidRPr="00762F9F" w:rsidRDefault="002C4C94" w:rsidP="002C4C94">
      <w:pPr>
        <w:pStyle w:val="PProgram"/>
      </w:pPr>
    </w:p>
    <w:p w14:paraId="6259983F" w14:textId="77777777" w:rsidR="002C4C94" w:rsidRPr="00762F9F" w:rsidRDefault="002C4C94" w:rsidP="002C4C94">
      <w:pPr>
        <w:pStyle w:val="PProgram"/>
      </w:pPr>
      <w:r w:rsidRPr="00762F9F">
        <w:t xml:space="preserve">    return 0;</w:t>
      </w:r>
    </w:p>
    <w:p w14:paraId="2232A233" w14:textId="77777777" w:rsidR="002C4C94" w:rsidRPr="00762F9F" w:rsidRDefault="002C4C94" w:rsidP="002C4C94">
      <w:pPr>
        <w:pStyle w:val="PProgram"/>
      </w:pPr>
      <w:r w:rsidRPr="00762F9F">
        <w:t>}</w:t>
      </w:r>
    </w:p>
    <w:p w14:paraId="02A7301A" w14:textId="4BF66C1A" w:rsidR="00D440F3" w:rsidRPr="00762F9F" w:rsidRDefault="00D440F3" w:rsidP="00D440F3">
      <w:pPr>
        <w:pStyle w:val="Heading2"/>
      </w:pPr>
      <w:r w:rsidRPr="00762F9F">
        <w:t>disp_sync_pdma</w:t>
      </w:r>
      <w:r w:rsidR="00762F9F">
        <w:t>.c</w:t>
      </w:r>
    </w:p>
    <w:p w14:paraId="0D976CA3" w14:textId="398C99E4" w:rsidR="007F5A33" w:rsidRPr="00762F9F" w:rsidRDefault="007F5A33" w:rsidP="007F5A33">
      <w:pPr>
        <w:pStyle w:val="bodyNormal"/>
        <w:spacing w:before="180" w:after="180"/>
        <w:rPr>
          <w:lang w:eastAsia="zh-TW"/>
        </w:rPr>
      </w:pPr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disp_sync_pdma.c </w:t>
      </w:r>
      <w:r w:rsidRPr="00762F9F">
        <w:rPr>
          <w:lang w:eastAsia="zh-TW"/>
        </w:rPr>
        <w:t>的實作中，</w:t>
      </w:r>
      <w:r w:rsidRPr="00762F9F">
        <w:rPr>
          <w:rFonts w:hint="eastAsia"/>
          <w:lang w:eastAsia="zh-TW"/>
        </w:rPr>
        <w:t>在</w:t>
      </w:r>
      <w:r w:rsidRPr="00762F9F">
        <w:rPr>
          <w:rFonts w:hint="eastAsia"/>
          <w:lang w:eastAsia="zh-TW"/>
        </w:rPr>
        <w:t>disp_</w:t>
      </w:r>
      <w:r w:rsidR="00092E3D" w:rsidRPr="00762F9F">
        <w:rPr>
          <w:lang w:eastAsia="zh-TW"/>
        </w:rPr>
        <w:t>p</w:t>
      </w:r>
      <w:r w:rsidRPr="00762F9F">
        <w:rPr>
          <w:rFonts w:hint="eastAsia"/>
          <w:lang w:eastAsia="zh-TW"/>
        </w:rPr>
        <w:t>dma_dsc_init</w:t>
      </w:r>
      <w:r w:rsidRPr="00762F9F">
        <w:rPr>
          <w:rFonts w:hint="eastAsia"/>
          <w:lang w:eastAsia="zh-TW"/>
        </w:rPr>
        <w:t>函式逐一地建立</w:t>
      </w:r>
      <w:r w:rsidRPr="00762F9F">
        <w:rPr>
          <w:lang w:eastAsia="zh-TW"/>
        </w:rPr>
        <w:t>V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 xml:space="preserve">Lines </w:t>
      </w:r>
      <w:r w:rsidR="0081690E" w:rsidRPr="00762F9F">
        <w:rPr>
          <w:rFonts w:hint="eastAsia"/>
          <w:lang w:eastAsia="zh-TW"/>
        </w:rPr>
        <w:t>×</w:t>
      </w:r>
      <w:r w:rsidRPr="00762F9F">
        <w:rPr>
          <w:lang w:eastAsia="zh-TW"/>
        </w:rPr>
        <w:t xml:space="preserve"> H Stages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lang w:eastAsia="zh-TW"/>
        </w:rPr>
        <w:t>DMA</w:t>
      </w:r>
      <w:r w:rsidRPr="00762F9F">
        <w:rPr>
          <w:rFonts w:hint="eastAsia"/>
          <w:lang w:eastAsia="zh-TW"/>
        </w:rPr>
        <w:t>描述符，依不同</w:t>
      </w:r>
      <w:r w:rsidRPr="00762F9F">
        <w:rPr>
          <w:lang w:eastAsia="zh-TW"/>
        </w:rPr>
        <w:t>H/VLINE Stage</w:t>
      </w:r>
      <w:r w:rsidRPr="00762F9F">
        <w:rPr>
          <w:rFonts w:hint="eastAsia"/>
          <w:lang w:eastAsia="zh-TW"/>
        </w:rPr>
        <w:t>給予不同的</w:t>
      </w:r>
      <w:r w:rsidRPr="00762F9F">
        <w:rPr>
          <w:rFonts w:hint="eastAsia"/>
          <w:lang w:eastAsia="zh-TW"/>
        </w:rPr>
        <w:t xml:space="preserve">Memory-to-memory </w:t>
      </w:r>
      <w:r w:rsidRPr="00762F9F">
        <w:rPr>
          <w:rFonts w:hint="eastAsia"/>
          <w:lang w:eastAsia="zh-TW"/>
        </w:rPr>
        <w:t>操作屬性和寫出位址，</w:t>
      </w:r>
      <w:r w:rsidR="007D75B3" w:rsidRPr="00762F9F">
        <w:rPr>
          <w:rFonts w:hint="eastAsia"/>
          <w:lang w:eastAsia="zh-TW"/>
        </w:rPr>
        <w:t>輸出</w:t>
      </w:r>
      <w:r w:rsidRPr="00762F9F">
        <w:rPr>
          <w:lang w:eastAsia="zh-TW"/>
        </w:rPr>
        <w:t>LCD</w:t>
      </w:r>
      <w:r w:rsidRPr="00762F9F">
        <w:rPr>
          <w:rFonts w:hint="eastAsia"/>
          <w:lang w:eastAsia="zh-TW"/>
        </w:rPr>
        <w:t xml:space="preserve"> </w:t>
      </w:r>
      <w:r w:rsidRPr="00762F9F">
        <w:rPr>
          <w:rFonts w:hint="eastAsia"/>
          <w:lang w:eastAsia="zh-TW"/>
        </w:rPr>
        <w:t>屏幕</w:t>
      </w:r>
      <w:r w:rsidRPr="00762F9F">
        <w:rPr>
          <w:rFonts w:hint="eastAsia"/>
          <w:lang w:eastAsia="zh-TW"/>
        </w:rPr>
        <w:t>H</w:t>
      </w:r>
      <w:r w:rsidRPr="00762F9F">
        <w:rPr>
          <w:rFonts w:hint="eastAsia"/>
          <w:vertAlign w:val="subscript"/>
          <w:lang w:eastAsia="zh-TW"/>
        </w:rPr>
        <w:t>SYNC_ACT</w:t>
      </w:r>
      <w:r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V</w:t>
      </w:r>
      <w:r w:rsidRPr="00762F9F">
        <w:rPr>
          <w:vertAlign w:val="subscript"/>
          <w:lang w:eastAsia="zh-TW"/>
        </w:rPr>
        <w:t>SYNC_ACT</w:t>
      </w:r>
      <w:r w:rsidR="00092E3D" w:rsidRPr="00762F9F">
        <w:rPr>
          <w:rFonts w:hint="eastAsia"/>
          <w:lang w:eastAsia="zh-TW"/>
        </w:rPr>
        <w:t>、</w:t>
      </w:r>
      <w:r w:rsidRPr="00762F9F">
        <w:rPr>
          <w:lang w:eastAsia="zh-TW"/>
        </w:rPr>
        <w:t>DE</w:t>
      </w:r>
      <w:r w:rsidRPr="00762F9F">
        <w:rPr>
          <w:vertAlign w:val="subscript"/>
          <w:lang w:eastAsia="zh-TW"/>
        </w:rPr>
        <w:t>ACT</w:t>
      </w:r>
      <w:r w:rsidR="007C70AF" w:rsidRPr="00762F9F">
        <w:rPr>
          <w:rFonts w:hint="eastAsia"/>
          <w:lang w:eastAsia="zh-TW"/>
        </w:rPr>
        <w:t>訊號</w:t>
      </w:r>
      <w:r w:rsidR="00092E3D" w:rsidRPr="00762F9F">
        <w:rPr>
          <w:rFonts w:hint="eastAsia"/>
          <w:lang w:eastAsia="zh-TW"/>
        </w:rPr>
        <w:t>與</w:t>
      </w:r>
      <w:r w:rsidR="00092E3D" w:rsidRPr="00762F9F">
        <w:rPr>
          <w:rFonts w:hint="eastAsia"/>
          <w:lang w:eastAsia="zh-TW"/>
        </w:rPr>
        <w:t>VRAM</w:t>
      </w:r>
      <w:r w:rsidR="00092E3D" w:rsidRPr="00762F9F">
        <w:rPr>
          <w:rFonts w:hint="eastAsia"/>
          <w:lang w:eastAsia="zh-TW"/>
        </w:rPr>
        <w:t>緩衝區內的像</w:t>
      </w:r>
      <w:r w:rsidR="00463FA3" w:rsidRPr="00762F9F">
        <w:rPr>
          <w:rFonts w:hint="eastAsia"/>
          <w:lang w:eastAsia="zh-TW"/>
        </w:rPr>
        <w:t>素</w:t>
      </w:r>
      <w:r w:rsidR="00FA5B72" w:rsidRPr="00762F9F">
        <w:rPr>
          <w:rFonts w:hint="eastAsia"/>
          <w:lang w:eastAsia="zh-TW"/>
        </w:rPr>
        <w:t>。</w:t>
      </w:r>
      <w:r w:rsidR="00BF4DDB" w:rsidRPr="00762F9F">
        <w:rPr>
          <w:lang w:eastAsia="zh-TW"/>
        </w:rPr>
        <w:t>這些描述符會儲存在一塊不可快取的記憶體區域</w:t>
      </w:r>
      <w:r w:rsidR="00BF4DDB" w:rsidRPr="00762F9F">
        <w:rPr>
          <w:rFonts w:hint="eastAsia"/>
          <w:lang w:eastAsia="zh-TW"/>
        </w:rPr>
        <w:t>，程式碼變數名稱為</w:t>
      </w:r>
      <w:r w:rsidR="00BF4DDB" w:rsidRPr="00762F9F">
        <w:rPr>
          <w:rFonts w:hint="eastAsia"/>
          <w:lang w:eastAsia="zh-TW"/>
        </w:rPr>
        <w:t>s_sDecLCD</w:t>
      </w:r>
      <w:r w:rsidR="00BF4DDB" w:rsidRPr="00762F9F">
        <w:rPr>
          <w:rFonts w:hint="eastAsia"/>
          <w:lang w:eastAsia="zh-TW"/>
        </w:rPr>
        <w:t>，屬性宣告為</w:t>
      </w:r>
      <w:r w:rsidR="00BF4DDB" w:rsidRPr="00762F9F">
        <w:rPr>
          <w:lang w:eastAsia="zh-TW"/>
        </w:rPr>
        <w:t>NVT_NONCACHEABLE</w:t>
      </w:r>
      <w:r w:rsidR="00BF4DDB" w:rsidRPr="00762F9F">
        <w:rPr>
          <w:lang w:eastAsia="zh-TW"/>
        </w:rPr>
        <w:t>，意味著當</w:t>
      </w:r>
      <w:r w:rsidR="00BF4DDB" w:rsidRPr="00762F9F">
        <w:rPr>
          <w:lang w:eastAsia="zh-TW"/>
        </w:rPr>
        <w:t xml:space="preserve"> CPU </w:t>
      </w:r>
      <w:r w:rsidR="00BF4DDB" w:rsidRPr="00762F9F">
        <w:rPr>
          <w:lang w:eastAsia="zh-TW"/>
        </w:rPr>
        <w:t>向這些</w:t>
      </w:r>
      <w:r w:rsidR="00BF4DDB" w:rsidRPr="00762F9F">
        <w:rPr>
          <w:rFonts w:hint="eastAsia"/>
          <w:lang w:eastAsia="zh-TW"/>
        </w:rPr>
        <w:t>記憶體</w:t>
      </w:r>
      <w:r w:rsidR="00BF4DDB" w:rsidRPr="00762F9F">
        <w:rPr>
          <w:lang w:eastAsia="zh-TW"/>
        </w:rPr>
        <w:t>位址寫入資料時，資料不會進入</w:t>
      </w:r>
      <w:r w:rsidR="00BF4DDB" w:rsidRPr="00762F9F">
        <w:rPr>
          <w:lang w:eastAsia="zh-TW"/>
        </w:rPr>
        <w:t xml:space="preserve"> CPU </w:t>
      </w:r>
      <w:r w:rsidR="00BF4DDB" w:rsidRPr="00762F9F">
        <w:rPr>
          <w:lang w:eastAsia="zh-TW"/>
        </w:rPr>
        <w:t>的資料快取空間，</w:t>
      </w:r>
      <w:r w:rsidR="00457196" w:rsidRPr="00762F9F">
        <w:rPr>
          <w:lang w:eastAsia="zh-TW"/>
        </w:rPr>
        <w:t>而是直接寫入記憶體。在中斷服務函式</w:t>
      </w:r>
      <w:r w:rsidR="005D7B80" w:rsidRPr="00762F9F">
        <w:rPr>
          <w:rFonts w:hint="eastAsia"/>
          <w:lang w:eastAsia="zh-TW"/>
        </w:rPr>
        <w:t>內</w:t>
      </w:r>
      <w:r w:rsidR="005D7B80" w:rsidRPr="00762F9F">
        <w:rPr>
          <w:lang w:eastAsia="zh-TW"/>
        </w:rPr>
        <w:t>處理</w:t>
      </w:r>
      <w:r w:rsidR="00457196" w:rsidRPr="00762F9F">
        <w:rPr>
          <w:lang w:eastAsia="zh-TW"/>
        </w:rPr>
        <w:t xml:space="preserve"> Blank </w:t>
      </w:r>
      <w:r w:rsidR="00457196" w:rsidRPr="00762F9F">
        <w:rPr>
          <w:lang w:eastAsia="zh-TW"/>
        </w:rPr>
        <w:t>事件時，程式會更新所有</w:t>
      </w:r>
      <w:r w:rsidR="00457196" w:rsidRPr="00762F9F">
        <w:rPr>
          <w:lang w:eastAsia="zh-TW"/>
        </w:rPr>
        <w:t xml:space="preserve"> </w:t>
      </w:r>
      <w:r w:rsidR="0035276C" w:rsidRPr="00762F9F">
        <w:rPr>
          <w:lang w:eastAsia="zh-TW"/>
        </w:rPr>
        <w:t>VACT.HACT</w:t>
      </w:r>
      <w:r w:rsidR="001A47B3" w:rsidRPr="00762F9F">
        <w:rPr>
          <w:rFonts w:hint="eastAsia"/>
          <w:lang w:eastAsia="zh-TW"/>
        </w:rPr>
        <w:t xml:space="preserve"> </w:t>
      </w:r>
      <w:r w:rsidR="0035276C" w:rsidRPr="00762F9F">
        <w:rPr>
          <w:rFonts w:hint="eastAsia"/>
          <w:lang w:eastAsia="zh-TW"/>
        </w:rPr>
        <w:t>區</w:t>
      </w:r>
      <w:r w:rsidR="00457196" w:rsidRPr="00762F9F">
        <w:rPr>
          <w:lang w:eastAsia="zh-TW"/>
        </w:rPr>
        <w:t xml:space="preserve">DMA </w:t>
      </w:r>
      <w:r w:rsidR="00457196" w:rsidRPr="00762F9F">
        <w:rPr>
          <w:lang w:eastAsia="zh-TW"/>
        </w:rPr>
        <w:t>描述符</w:t>
      </w:r>
      <w:r w:rsidR="00DA2FC6" w:rsidRPr="00762F9F">
        <w:rPr>
          <w:rFonts w:hint="eastAsia"/>
          <w:lang w:eastAsia="zh-TW"/>
        </w:rPr>
        <w:t>的</w:t>
      </w:r>
      <w:r w:rsidR="00457196" w:rsidRPr="00762F9F">
        <w:rPr>
          <w:lang w:eastAsia="zh-TW"/>
        </w:rPr>
        <w:t>起始位址參數，從而切換不同的</w:t>
      </w:r>
      <w:r w:rsidR="00457196" w:rsidRPr="00762F9F">
        <w:rPr>
          <w:lang w:eastAsia="zh-TW"/>
        </w:rPr>
        <w:t xml:space="preserve"> VRAM </w:t>
      </w:r>
      <w:r w:rsidR="00457196" w:rsidRPr="00762F9F">
        <w:rPr>
          <w:lang w:eastAsia="zh-TW"/>
        </w:rPr>
        <w:t>緩衝區。這樣的做法避免了重複操作</w:t>
      </w:r>
      <w:r w:rsidR="00457196" w:rsidRPr="00762F9F">
        <w:rPr>
          <w:lang w:eastAsia="zh-TW"/>
        </w:rPr>
        <w:t xml:space="preserve">SCB_CleanDCache_by_Addr </w:t>
      </w:r>
      <w:r w:rsidR="00457196" w:rsidRPr="00762F9F">
        <w:rPr>
          <w:lang w:eastAsia="zh-TW"/>
        </w:rPr>
        <w:t>函式來刷新起始位址參數，從而提高切換</w:t>
      </w:r>
      <w:r w:rsidR="00457196" w:rsidRPr="00762F9F">
        <w:rPr>
          <w:rFonts w:hint="eastAsia"/>
          <w:lang w:eastAsia="zh-TW"/>
        </w:rPr>
        <w:t>不同</w:t>
      </w:r>
      <w:r w:rsidR="00457196" w:rsidRPr="00762F9F">
        <w:rPr>
          <w:lang w:eastAsia="zh-TW"/>
        </w:rPr>
        <w:t xml:space="preserve"> VRAM</w:t>
      </w:r>
      <w:r w:rsidR="00457196" w:rsidRPr="00762F9F">
        <w:rPr>
          <w:rFonts w:hint="eastAsia"/>
          <w:lang w:eastAsia="zh-TW"/>
        </w:rPr>
        <w:t xml:space="preserve"> </w:t>
      </w:r>
      <w:r w:rsidR="00457196" w:rsidRPr="00762F9F">
        <w:rPr>
          <w:rFonts w:hint="eastAsia"/>
          <w:lang w:eastAsia="zh-TW"/>
        </w:rPr>
        <w:t>緩衝區</w:t>
      </w:r>
      <w:r w:rsidR="00457196" w:rsidRPr="00762F9F">
        <w:rPr>
          <w:lang w:eastAsia="zh-TW"/>
        </w:rPr>
        <w:t>的</w:t>
      </w:r>
      <w:r w:rsidR="00583200" w:rsidRPr="00762F9F">
        <w:rPr>
          <w:rFonts w:hint="eastAsia"/>
          <w:lang w:eastAsia="zh-TW"/>
        </w:rPr>
        <w:t>執行</w:t>
      </w:r>
      <w:r w:rsidR="00457196" w:rsidRPr="00762F9F">
        <w:rPr>
          <w:lang w:eastAsia="zh-TW"/>
        </w:rPr>
        <w:t>效率。</w:t>
      </w:r>
    </w:p>
    <w:p w14:paraId="42AE1C47" w14:textId="77777777" w:rsidR="00457196" w:rsidRPr="00762F9F" w:rsidRDefault="00457196" w:rsidP="00457196">
      <w:pPr>
        <w:pStyle w:val="PGreenProgram"/>
      </w:pPr>
      <w:r w:rsidRPr="00762F9F">
        <w:t>#if defined(NVT_NONCACHEABLE)</w:t>
      </w:r>
    </w:p>
    <w:p w14:paraId="09B5C61F" w14:textId="4C9A3DF4" w:rsidR="00D9504E" w:rsidRPr="00762F9F" w:rsidRDefault="00D9504E" w:rsidP="00457196">
      <w:pPr>
        <w:pStyle w:val="PGreenProgram"/>
      </w:pPr>
      <w:r w:rsidRPr="00762F9F">
        <w:rPr>
          <w:rFonts w:hint="eastAsia"/>
        </w:rPr>
        <w:t xml:space="preserve">    /* </w:t>
      </w:r>
      <w:r w:rsidRPr="00762F9F">
        <w:t>V × H DMA</w:t>
      </w:r>
      <w:r w:rsidRPr="00762F9F">
        <w:rPr>
          <w:rFonts w:hint="eastAsia"/>
        </w:rPr>
        <w:t xml:space="preserve"> Descriptors, store</w:t>
      </w:r>
      <w:r w:rsidR="00874C4C" w:rsidRPr="00762F9F">
        <w:rPr>
          <w:rFonts w:hint="eastAsia"/>
        </w:rPr>
        <w:t>d</w:t>
      </w:r>
      <w:r w:rsidRPr="00762F9F">
        <w:rPr>
          <w:rFonts w:hint="eastAsia"/>
        </w:rPr>
        <w:t xml:space="preserve"> in a non-cacheable memory region. */</w:t>
      </w:r>
    </w:p>
    <w:p w14:paraId="2C7F9747" w14:textId="77777777" w:rsidR="00457196" w:rsidRPr="00762F9F" w:rsidRDefault="00457196" w:rsidP="00457196">
      <w:pPr>
        <w:pStyle w:val="PGreenProgram"/>
        <w:rPr>
          <w:color w:val="auto"/>
        </w:rPr>
      </w:pPr>
      <w:r w:rsidRPr="00762F9F">
        <w:rPr>
          <w:color w:val="auto"/>
        </w:rPr>
        <w:t xml:space="preserve">    NVT_NONCACHEABLE static S_DSC_LCD s_sDscLCD;</w:t>
      </w:r>
    </w:p>
    <w:p w14:paraId="35DB3D36" w14:textId="77777777" w:rsidR="00457196" w:rsidRPr="00762F9F" w:rsidRDefault="00457196" w:rsidP="00457196">
      <w:pPr>
        <w:pStyle w:val="PGreenProgram"/>
      </w:pPr>
      <w:r w:rsidRPr="00762F9F">
        <w:t>#else</w:t>
      </w:r>
    </w:p>
    <w:p w14:paraId="36C7FFDC" w14:textId="77777777" w:rsidR="00457196" w:rsidRPr="00762F9F" w:rsidRDefault="00457196" w:rsidP="00457196">
      <w:pPr>
        <w:pStyle w:val="PGreenProgram"/>
        <w:rPr>
          <w:color w:val="auto"/>
        </w:rPr>
      </w:pPr>
      <w:r w:rsidRPr="00762F9F">
        <w:rPr>
          <w:color w:val="auto"/>
        </w:rPr>
        <w:t xml:space="preserve">    static S_DSC_LCD s_sDscLCD;</w:t>
      </w:r>
    </w:p>
    <w:p w14:paraId="5629C578" w14:textId="02721314" w:rsidR="007342EE" w:rsidRPr="00762F9F" w:rsidRDefault="00457196" w:rsidP="00457196">
      <w:pPr>
        <w:pStyle w:val="PGreenProgram"/>
        <w:rPr>
          <w:color w:val="auto"/>
        </w:rPr>
      </w:pPr>
      <w:r w:rsidRPr="00762F9F">
        <w:t>#endif</w:t>
      </w:r>
    </w:p>
    <w:p w14:paraId="20EC329C" w14:textId="670A53D8" w:rsidR="007F5A33" w:rsidRPr="00762F9F" w:rsidRDefault="007F5A33" w:rsidP="007F5A33">
      <w:pPr>
        <w:pStyle w:val="PGreenProgram"/>
      </w:pPr>
      <w:r w:rsidRPr="00762F9F">
        <w:t>// Function to initialize the EBI sync PDMA</w:t>
      </w:r>
    </w:p>
    <w:p w14:paraId="205E54EE" w14:textId="414633A4" w:rsidR="007F5A33" w:rsidRPr="00762F9F" w:rsidRDefault="007F5A33" w:rsidP="007F5A33">
      <w:pPr>
        <w:pStyle w:val="PProgram"/>
      </w:pPr>
      <w:r w:rsidRPr="00762F9F">
        <w:t>static int disp_sync_pdma_init(void)</w:t>
      </w:r>
    </w:p>
    <w:p w14:paraId="5DECE229" w14:textId="77777777" w:rsidR="007F5A33" w:rsidRPr="00762F9F" w:rsidRDefault="007F5A33" w:rsidP="007F5A33">
      <w:pPr>
        <w:pStyle w:val="PProgram"/>
      </w:pPr>
      <w:r w:rsidRPr="00762F9F">
        <w:t>{</w:t>
      </w:r>
    </w:p>
    <w:p w14:paraId="63AD2578" w14:textId="77777777" w:rsidR="007F5A33" w:rsidRPr="00762F9F" w:rsidRDefault="007F5A33" w:rsidP="007F5A33">
      <w:pPr>
        <w:pStyle w:val="PProgram"/>
      </w:pPr>
      <w:r w:rsidRPr="00762F9F">
        <w:t xml:space="preserve">    struct nu_pdma_chn_cb sChnCB;</w:t>
      </w:r>
    </w:p>
    <w:p w14:paraId="04835FFD" w14:textId="77777777" w:rsidR="007F5A33" w:rsidRPr="00762F9F" w:rsidRDefault="007F5A33" w:rsidP="007F5A33">
      <w:pPr>
        <w:pStyle w:val="PProgram"/>
      </w:pPr>
    </w:p>
    <w:p w14:paraId="76758F29" w14:textId="77777777" w:rsidR="00EF5675" w:rsidRPr="00762F9F" w:rsidRDefault="00EF5675" w:rsidP="00EF5675">
      <w:pPr>
        <w:pStyle w:val="PGreenProgram"/>
      </w:pPr>
      <w:r w:rsidRPr="00762F9F">
        <w:t xml:space="preserve">    /* Set the VRAM address by default. */</w:t>
      </w:r>
    </w:p>
    <w:p w14:paraId="17020238" w14:textId="77777777" w:rsidR="00EF5675" w:rsidRPr="00762F9F" w:rsidRDefault="00EF5675" w:rsidP="00EF5675">
      <w:pPr>
        <w:pStyle w:val="PProgram"/>
      </w:pPr>
      <w:r w:rsidRPr="00762F9F">
        <w:t xml:space="preserve">    s_pu16BufAddr = (uint16_t*)g_au8FrameBuf;</w:t>
      </w:r>
    </w:p>
    <w:p w14:paraId="03B5F49B" w14:textId="77777777" w:rsidR="00EF5675" w:rsidRPr="00762F9F" w:rsidRDefault="00EF5675" w:rsidP="007F5A33">
      <w:pPr>
        <w:pStyle w:val="PProgram"/>
      </w:pPr>
    </w:p>
    <w:p w14:paraId="3F0615E5" w14:textId="77777777" w:rsidR="007F5A33" w:rsidRPr="00762F9F" w:rsidRDefault="007F5A33" w:rsidP="007F5A33">
      <w:pPr>
        <w:pStyle w:val="PProgram"/>
      </w:pPr>
      <w:r w:rsidRPr="00762F9F">
        <w:t xml:space="preserve">    pdma_init();</w:t>
      </w:r>
    </w:p>
    <w:p w14:paraId="4F804326" w14:textId="77777777" w:rsidR="0025624C" w:rsidRPr="00762F9F" w:rsidRDefault="0025624C" w:rsidP="007F5A33">
      <w:pPr>
        <w:pStyle w:val="PProgram"/>
      </w:pPr>
    </w:p>
    <w:p w14:paraId="21E828EA" w14:textId="77777777" w:rsidR="007F5A33" w:rsidRPr="00762F9F" w:rsidRDefault="007F5A33" w:rsidP="007F5A33">
      <w:pPr>
        <w:pStyle w:val="PProgram"/>
      </w:pPr>
      <w:r w:rsidRPr="00762F9F">
        <w:t xml:space="preserve">    if (s_i32Channel &lt; 0)</w:t>
      </w:r>
    </w:p>
    <w:p w14:paraId="62765925" w14:textId="77777777" w:rsidR="007F5A33" w:rsidRPr="00762F9F" w:rsidRDefault="007F5A33" w:rsidP="007F5A33">
      <w:pPr>
        <w:pStyle w:val="PProgram"/>
      </w:pPr>
      <w:r w:rsidRPr="00762F9F">
        <w:t xml:space="preserve">    {</w:t>
      </w:r>
    </w:p>
    <w:p w14:paraId="7146CCDC" w14:textId="77777777" w:rsidR="007F5A33" w:rsidRPr="00762F9F" w:rsidRDefault="007F5A33" w:rsidP="007F5A33">
      <w:pPr>
        <w:pStyle w:val="PGreenProgram"/>
      </w:pPr>
      <w:r w:rsidRPr="00762F9F">
        <w:t xml:space="preserve">        /* Allocate a PDMA channel resource. */</w:t>
      </w:r>
    </w:p>
    <w:p w14:paraId="442E0DC1" w14:textId="77777777" w:rsidR="007F5A33" w:rsidRPr="00762F9F" w:rsidRDefault="007F5A33" w:rsidP="007F5A33">
      <w:pPr>
        <w:pStyle w:val="PProgram"/>
      </w:pPr>
      <w:r w:rsidRPr="00762F9F">
        <w:t xml:space="preserve">        s_i32Channel = nu_pdma_channel_allocate(PDMA_MEM);</w:t>
      </w:r>
    </w:p>
    <w:p w14:paraId="69629108" w14:textId="77777777" w:rsidR="007F5A33" w:rsidRPr="00762F9F" w:rsidRDefault="007F5A33" w:rsidP="007F5A33">
      <w:pPr>
        <w:pStyle w:val="PProgram"/>
      </w:pPr>
      <w:r w:rsidRPr="00762F9F">
        <w:t xml:space="preserve">        if (s_i32Channel &lt; 0)</w:t>
      </w:r>
    </w:p>
    <w:p w14:paraId="0562D2C6" w14:textId="77777777" w:rsidR="007F5A33" w:rsidRPr="00762F9F" w:rsidRDefault="007F5A33" w:rsidP="007F5A33">
      <w:pPr>
        <w:pStyle w:val="PProgram"/>
      </w:pPr>
      <w:r w:rsidRPr="00762F9F">
        <w:t xml:space="preserve">            return -1;</w:t>
      </w:r>
    </w:p>
    <w:p w14:paraId="3B3CBADD" w14:textId="77777777" w:rsidR="007F5A33" w:rsidRPr="00762F9F" w:rsidRDefault="007F5A33" w:rsidP="007F5A33">
      <w:pPr>
        <w:pStyle w:val="PProgram"/>
      </w:pPr>
      <w:r w:rsidRPr="00762F9F">
        <w:t xml:space="preserve">    }</w:t>
      </w:r>
    </w:p>
    <w:p w14:paraId="6348D86C" w14:textId="77777777" w:rsidR="007F5A33" w:rsidRPr="00762F9F" w:rsidRDefault="007F5A33" w:rsidP="007F5A33">
      <w:pPr>
        <w:pStyle w:val="PProgram"/>
      </w:pPr>
    </w:p>
    <w:p w14:paraId="6C35B80D" w14:textId="77777777" w:rsidR="007F5A33" w:rsidRPr="00762F9F" w:rsidRDefault="007F5A33" w:rsidP="007F5A33">
      <w:pPr>
        <w:pStyle w:val="PGreenProgram"/>
      </w:pPr>
      <w:r w:rsidRPr="00762F9F">
        <w:t xml:space="preserve">    /* Initial all Lines descriptor-link. */</w:t>
      </w:r>
    </w:p>
    <w:p w14:paraId="63E2C9E0" w14:textId="77777777" w:rsidR="007F5A33" w:rsidRPr="00762F9F" w:rsidRDefault="007F5A33" w:rsidP="007F5A33">
      <w:pPr>
        <w:pStyle w:val="PProgram"/>
      </w:pPr>
      <w:r w:rsidRPr="00762F9F">
        <w:t xml:space="preserve">    disp_pdma_dsc_init();</w:t>
      </w:r>
    </w:p>
    <w:p w14:paraId="0E6779A9" w14:textId="77777777" w:rsidR="007F5A33" w:rsidRPr="00762F9F" w:rsidRDefault="007F5A33" w:rsidP="007F5A33">
      <w:pPr>
        <w:pStyle w:val="PProgram"/>
      </w:pPr>
    </w:p>
    <w:p w14:paraId="0E770D19" w14:textId="77777777" w:rsidR="007F5A33" w:rsidRPr="00762F9F" w:rsidRDefault="007F5A33" w:rsidP="007F5A33">
      <w:pPr>
        <w:pStyle w:val="PGreenProgram"/>
      </w:pPr>
      <w:r w:rsidRPr="00762F9F">
        <w:t xml:space="preserve">    /* Register ISR callback function */</w:t>
      </w:r>
    </w:p>
    <w:p w14:paraId="083E2A23" w14:textId="77777777" w:rsidR="007F5A33" w:rsidRPr="00762F9F" w:rsidRDefault="007F5A33" w:rsidP="007F5A33">
      <w:pPr>
        <w:pStyle w:val="PProgram"/>
      </w:pPr>
      <w:r w:rsidRPr="00762F9F">
        <w:t xml:space="preserve">    sChnCB.m_eCBType = eCBType_Event;</w:t>
      </w:r>
    </w:p>
    <w:p w14:paraId="53E34114" w14:textId="77777777" w:rsidR="007F5A33" w:rsidRPr="00762F9F" w:rsidRDefault="007F5A33" w:rsidP="007F5A33">
      <w:pPr>
        <w:pStyle w:val="PProgram"/>
      </w:pPr>
      <w:r w:rsidRPr="00762F9F">
        <w:t xml:space="preserve">    sChnCB.m_pfnCBHandler = nu_pdma_memfun_cb;</w:t>
      </w:r>
    </w:p>
    <w:p w14:paraId="5044773A" w14:textId="77777777" w:rsidR="007F5A33" w:rsidRPr="00762F9F" w:rsidRDefault="007F5A33" w:rsidP="007F5A33">
      <w:pPr>
        <w:pStyle w:val="PProgram"/>
      </w:pPr>
      <w:r w:rsidRPr="00762F9F">
        <w:t xml:space="preserve">    sChnCB.m_pvUserData = (void *)NULL;</w:t>
      </w:r>
    </w:p>
    <w:p w14:paraId="6D9ED98A" w14:textId="77777777" w:rsidR="007F5A33" w:rsidRPr="00762F9F" w:rsidRDefault="007F5A33" w:rsidP="007F5A33">
      <w:pPr>
        <w:pStyle w:val="PProgram"/>
      </w:pPr>
    </w:p>
    <w:p w14:paraId="020C6B70" w14:textId="77777777" w:rsidR="007F5A33" w:rsidRPr="00762F9F" w:rsidRDefault="007F5A33" w:rsidP="007F5A33">
      <w:pPr>
        <w:pStyle w:val="PProgram"/>
      </w:pPr>
      <w:r w:rsidRPr="00762F9F">
        <w:t xml:space="preserve">    nu_pdma_filtering_set(s_i32Channel, NU_PDMA_EVENT_TRANSFER_DONE);</w:t>
      </w:r>
    </w:p>
    <w:p w14:paraId="3182552C" w14:textId="77777777" w:rsidR="007F5A33" w:rsidRPr="00762F9F" w:rsidRDefault="007F5A33" w:rsidP="007F5A33">
      <w:pPr>
        <w:pStyle w:val="PProgram"/>
      </w:pPr>
      <w:r w:rsidRPr="00762F9F">
        <w:t xml:space="preserve">    nu_pdma_callback_register(s_i32Channel, &amp;sChnCB);</w:t>
      </w:r>
    </w:p>
    <w:p w14:paraId="700A3647" w14:textId="77777777" w:rsidR="007F5A33" w:rsidRPr="00762F9F" w:rsidRDefault="007F5A33" w:rsidP="007F5A33">
      <w:pPr>
        <w:pStyle w:val="PProgram"/>
      </w:pPr>
    </w:p>
    <w:p w14:paraId="52D12299" w14:textId="77777777" w:rsidR="007F5A33" w:rsidRPr="00762F9F" w:rsidRDefault="007F5A33" w:rsidP="007F5A33">
      <w:pPr>
        <w:pStyle w:val="PGreenProgram"/>
      </w:pPr>
      <w:r w:rsidRPr="00762F9F">
        <w:t xml:space="preserve">    /* Trigger scatter-gather transferring. */</w:t>
      </w:r>
    </w:p>
    <w:p w14:paraId="3C293B7F" w14:textId="77777777" w:rsidR="007F5A33" w:rsidRPr="00762F9F" w:rsidRDefault="007F5A33" w:rsidP="007F5A33">
      <w:pPr>
        <w:pStyle w:val="PProgram"/>
      </w:pPr>
      <w:r w:rsidRPr="00762F9F">
        <w:t xml:space="preserve">    return nu_pdma_sg_transfer(s_i32Channel, s_head, 0);</w:t>
      </w:r>
    </w:p>
    <w:p w14:paraId="14DC50E7" w14:textId="77777777" w:rsidR="007F5A33" w:rsidRPr="00762F9F" w:rsidRDefault="007F5A33" w:rsidP="007F5A33">
      <w:pPr>
        <w:pStyle w:val="PProgram"/>
      </w:pPr>
      <w:r w:rsidRPr="00762F9F">
        <w:t>}</w:t>
      </w:r>
    </w:p>
    <w:p w14:paraId="6318789F" w14:textId="77777777" w:rsidR="007F5A33" w:rsidRPr="00762F9F" w:rsidRDefault="007F5A33" w:rsidP="007F5A33">
      <w:pPr>
        <w:pStyle w:val="PProgram"/>
      </w:pPr>
    </w:p>
    <w:p w14:paraId="3CD84946" w14:textId="77777777" w:rsidR="007F5A33" w:rsidRPr="00762F9F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62F9F">
        <w:rPr>
          <w:rFonts w:cs="Consolas"/>
          <w:color w:val="00B050"/>
          <w:lang w:eastAsia="zh-TW"/>
        </w:rPr>
        <w:t>// Function to deinitialize the EBI sync PDMA</w:t>
      </w:r>
    </w:p>
    <w:p w14:paraId="507FD048" w14:textId="559E4191" w:rsidR="007F5A33" w:rsidRPr="00762F9F" w:rsidRDefault="007F5A33" w:rsidP="007F5A33">
      <w:pPr>
        <w:pStyle w:val="PProgram"/>
      </w:pPr>
      <w:r w:rsidRPr="00762F9F">
        <w:t>static int disp_sync_pdma_fini(void)</w:t>
      </w:r>
    </w:p>
    <w:p w14:paraId="5266296E" w14:textId="77777777" w:rsidR="007F5A33" w:rsidRPr="00762F9F" w:rsidRDefault="007F5A33" w:rsidP="007F5A33">
      <w:pPr>
        <w:pStyle w:val="PProgram"/>
      </w:pPr>
      <w:r w:rsidRPr="00762F9F">
        <w:t>{</w:t>
      </w:r>
    </w:p>
    <w:p w14:paraId="3450418B" w14:textId="77777777" w:rsidR="007F5A33" w:rsidRPr="00762F9F" w:rsidRDefault="007F5A33" w:rsidP="007F5A33">
      <w:pPr>
        <w:pStyle w:val="PProgram"/>
      </w:pPr>
      <w:r w:rsidRPr="00762F9F">
        <w:t xml:space="preserve">    if (s_i32Channel &gt;= 0)</w:t>
      </w:r>
    </w:p>
    <w:p w14:paraId="05EF5082" w14:textId="77777777" w:rsidR="007F5A33" w:rsidRPr="00762F9F" w:rsidRDefault="007F5A33" w:rsidP="007F5A33">
      <w:pPr>
        <w:pStyle w:val="PProgram"/>
      </w:pPr>
      <w:r w:rsidRPr="00762F9F">
        <w:t xml:space="preserve">    {</w:t>
      </w:r>
    </w:p>
    <w:p w14:paraId="48F04AFE" w14:textId="77777777" w:rsidR="007F5A33" w:rsidRPr="00762F9F" w:rsidRDefault="007F5A33" w:rsidP="007F5A33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        </w:t>
      </w:r>
      <w:r w:rsidRPr="00762F9F">
        <w:rPr>
          <w:rFonts w:cs="Consolas"/>
          <w:color w:val="00B050"/>
          <w:lang w:eastAsia="zh-TW"/>
        </w:rPr>
        <w:t>/* Free allocated PDMA channel resource. */</w:t>
      </w:r>
    </w:p>
    <w:p w14:paraId="4579BBDA" w14:textId="77777777" w:rsidR="007F5A33" w:rsidRPr="00762F9F" w:rsidRDefault="007F5A33" w:rsidP="007F5A33">
      <w:pPr>
        <w:pStyle w:val="PProgram"/>
      </w:pPr>
      <w:r w:rsidRPr="00762F9F">
        <w:t xml:space="preserve">        nu_pdma_channel_free(s_i32Channel);</w:t>
      </w:r>
    </w:p>
    <w:p w14:paraId="6A288245" w14:textId="77777777" w:rsidR="007F5A33" w:rsidRPr="00762F9F" w:rsidRDefault="007F5A33" w:rsidP="007F5A33">
      <w:pPr>
        <w:pStyle w:val="PProgram"/>
      </w:pPr>
    </w:p>
    <w:p w14:paraId="2F1A765F" w14:textId="77777777" w:rsidR="007F5A33" w:rsidRPr="00762F9F" w:rsidRDefault="007F5A33" w:rsidP="007F5A33">
      <w:pPr>
        <w:pStyle w:val="PProgram"/>
      </w:pPr>
      <w:r w:rsidRPr="00762F9F">
        <w:t xml:space="preserve">        s_i32Channel = -1;</w:t>
      </w:r>
    </w:p>
    <w:p w14:paraId="4D61B216" w14:textId="0AB3DD21" w:rsidR="0025624C" w:rsidRPr="00762F9F" w:rsidRDefault="007F5A33" w:rsidP="007F5A33">
      <w:pPr>
        <w:pStyle w:val="PProgram"/>
      </w:pPr>
      <w:r w:rsidRPr="00762F9F">
        <w:t xml:space="preserve">    }</w:t>
      </w:r>
    </w:p>
    <w:p w14:paraId="5B0A8127" w14:textId="77777777" w:rsidR="007F5A33" w:rsidRPr="00762F9F" w:rsidRDefault="007F5A33" w:rsidP="007F5A33">
      <w:pPr>
        <w:pStyle w:val="PProgram"/>
      </w:pPr>
      <w:r w:rsidRPr="00762F9F">
        <w:t xml:space="preserve">    pdma_fini();</w:t>
      </w:r>
    </w:p>
    <w:p w14:paraId="3D09A590" w14:textId="77777777" w:rsidR="007F5A33" w:rsidRPr="00762F9F" w:rsidRDefault="007F5A33" w:rsidP="007F5A33">
      <w:pPr>
        <w:pStyle w:val="PProgram"/>
      </w:pPr>
    </w:p>
    <w:p w14:paraId="36214A79" w14:textId="77777777" w:rsidR="007F5A33" w:rsidRPr="00762F9F" w:rsidRDefault="007F5A33" w:rsidP="007F5A33">
      <w:pPr>
        <w:pStyle w:val="PProgram"/>
      </w:pPr>
      <w:r w:rsidRPr="00762F9F">
        <w:t xml:space="preserve">    return 0;</w:t>
      </w:r>
    </w:p>
    <w:p w14:paraId="52B66340" w14:textId="3632D089" w:rsidR="007F5A33" w:rsidRPr="00762F9F" w:rsidRDefault="007F5A33" w:rsidP="007F5A33">
      <w:pPr>
        <w:pStyle w:val="PProgram"/>
      </w:pPr>
      <w:r w:rsidRPr="00762F9F">
        <w:t>}</w:t>
      </w:r>
    </w:p>
    <w:p w14:paraId="045D8E8B" w14:textId="2476176F" w:rsidR="00D440F3" w:rsidRPr="00762F9F" w:rsidRDefault="00D440F3" w:rsidP="00D440F3">
      <w:pPr>
        <w:pStyle w:val="Heading2"/>
      </w:pPr>
      <w:r w:rsidRPr="00762F9F">
        <w:t>disp_example</w:t>
      </w:r>
      <w:r w:rsidR="00762F9F">
        <w:t>.c</w:t>
      </w:r>
    </w:p>
    <w:p w14:paraId="689A820D" w14:textId="55B0CB07" w:rsidR="00B64D08" w:rsidRPr="00762F9F" w:rsidRDefault="00D440F3" w:rsidP="00A86094">
      <w:pPr>
        <w:pStyle w:val="bodyNormal"/>
        <w:spacing w:before="180" w:after="180"/>
        <w:rPr>
          <w:lang w:eastAsia="zh-TW"/>
        </w:rPr>
      </w:pPr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disp_example.c </w:t>
      </w:r>
      <w:r w:rsidRPr="00762F9F">
        <w:rPr>
          <w:lang w:eastAsia="zh-TW"/>
        </w:rPr>
        <w:t>的實作中，</w:t>
      </w:r>
      <w:r w:rsidR="00CF5646" w:rsidRPr="00762F9F">
        <w:rPr>
          <w:rFonts w:hint="eastAsia"/>
          <w:lang w:eastAsia="zh-TW"/>
        </w:rPr>
        <w:t>使用</w:t>
      </w:r>
      <w:r w:rsidRPr="00762F9F">
        <w:rPr>
          <w:lang w:eastAsia="zh-TW"/>
        </w:rPr>
        <w:t xml:space="preserve"> .incbin </w:t>
      </w:r>
      <w:r w:rsidRPr="00762F9F">
        <w:rPr>
          <w:lang w:eastAsia="zh-TW"/>
        </w:rPr>
        <w:t>組合語言指令將兩張</w:t>
      </w:r>
      <w:r w:rsidRPr="00762F9F">
        <w:rPr>
          <w:lang w:eastAsia="zh-TW"/>
        </w:rPr>
        <w:t xml:space="preserve"> RGB565 </w:t>
      </w:r>
      <w:r w:rsidRPr="00762F9F">
        <w:rPr>
          <w:lang w:eastAsia="zh-TW"/>
        </w:rPr>
        <w:t>格式的影像嵌入程式中，直接存入</w:t>
      </w:r>
      <w:r w:rsidRPr="00762F9F">
        <w:rPr>
          <w:lang w:eastAsia="zh-TW"/>
        </w:rPr>
        <w:t xml:space="preserve"> FLASH</w:t>
      </w:r>
      <w:r w:rsidRPr="00762F9F">
        <w:rPr>
          <w:lang w:eastAsia="zh-TW"/>
        </w:rPr>
        <w:t>，以縮短編譯時間。</w:t>
      </w:r>
      <w:r w:rsidR="00C75B58" w:rsidRPr="00762F9F">
        <w:rPr>
          <w:rFonts w:hint="eastAsia"/>
          <w:lang w:eastAsia="zh-TW"/>
        </w:rPr>
        <w:t>程式碼中，</w:t>
      </w:r>
      <w:r w:rsidR="00C75B58" w:rsidRPr="00762F9F">
        <w:rPr>
          <w:lang w:eastAsia="zh-TW"/>
        </w:rPr>
        <w:t>PATH_IMAGE</w:t>
      </w:r>
      <w:r w:rsidR="00C75B58" w:rsidRPr="00762F9F">
        <w:rPr>
          <w:rFonts w:hint="eastAsia"/>
          <w:lang w:eastAsia="zh-TW"/>
        </w:rPr>
        <w:t>1</w:t>
      </w:r>
      <w:r w:rsidR="00C75B58" w:rsidRPr="00762F9F">
        <w:rPr>
          <w:lang w:eastAsia="zh-TW"/>
        </w:rPr>
        <w:t>_BIN</w:t>
      </w:r>
      <w:r w:rsidR="00C75B58" w:rsidRPr="00762F9F">
        <w:rPr>
          <w:rFonts w:hint="eastAsia"/>
          <w:lang w:eastAsia="zh-TW"/>
        </w:rPr>
        <w:t>與</w:t>
      </w:r>
      <w:r w:rsidR="00C75B58" w:rsidRPr="00762F9F">
        <w:rPr>
          <w:rFonts w:hint="eastAsia"/>
          <w:lang w:eastAsia="zh-TW"/>
        </w:rPr>
        <w:t>PATH_IMAGE2_BIN</w:t>
      </w:r>
      <w:r w:rsidR="00C75B58" w:rsidRPr="00762F9F">
        <w:rPr>
          <w:rFonts w:hint="eastAsia"/>
          <w:lang w:eastAsia="zh-TW"/>
        </w:rPr>
        <w:t>分別為兩張圖片檔案路徑定義值，存於</w:t>
      </w:r>
      <w:r w:rsidR="00C75B58" w:rsidRPr="00762F9F">
        <w:rPr>
          <w:rFonts w:hint="eastAsia"/>
          <w:lang w:eastAsia="zh-TW"/>
        </w:rPr>
        <w:t>disp.h</w:t>
      </w:r>
      <w:r w:rsidR="00C75B58" w:rsidRPr="00762F9F">
        <w:rPr>
          <w:rFonts w:hint="eastAsia"/>
          <w:lang w:eastAsia="zh-TW"/>
        </w:rPr>
        <w:t>標頭檔中。</w:t>
      </w:r>
      <w:bookmarkStart w:id="27" w:name="_Hlk195706058"/>
      <w:r w:rsidR="00F31466" w:rsidRPr="00762F9F">
        <w:rPr>
          <w:lang w:eastAsia="zh-TW"/>
        </w:rPr>
        <w:t>影像檔案可透過線上轉換工具</w:t>
      </w:r>
      <w:r w:rsidR="00F31466" w:rsidRPr="00762F9F">
        <w:rPr>
          <w:lang w:eastAsia="zh-TW"/>
        </w:rPr>
        <w:t xml:space="preserve"> Image to RGB565 Converter</w:t>
      </w:r>
      <w:r w:rsidR="0046162B" w:rsidRPr="00762F9F">
        <w:rPr>
          <w:lang w:eastAsia="zh-TW"/>
        </w:rPr>
        <w:t xml:space="preserve"> </w:t>
      </w:r>
      <w:r w:rsidR="00F31466" w:rsidRPr="00762F9F">
        <w:rPr>
          <w:rFonts w:hint="eastAsia"/>
          <w:lang w:eastAsia="zh-TW"/>
        </w:rPr>
        <w:t>(</w:t>
      </w:r>
      <w:hyperlink r:id="rId23" w:history="1">
        <w:r w:rsidR="00F31466" w:rsidRPr="00762F9F">
          <w:rPr>
            <w:rStyle w:val="Hyperlink"/>
            <w:lang w:eastAsia="zh-TW"/>
          </w:rPr>
          <w:t>https://longfangsong.github.io/en/image-to-rgb565/</w:t>
        </w:r>
      </w:hyperlink>
      <w:r w:rsidR="00F31466" w:rsidRPr="00762F9F">
        <w:rPr>
          <w:rFonts w:hint="eastAsia"/>
          <w:lang w:eastAsia="zh-TW"/>
        </w:rPr>
        <w:t>)</w:t>
      </w:r>
      <w:r w:rsidR="0046162B" w:rsidRPr="00762F9F">
        <w:rPr>
          <w:lang w:eastAsia="zh-TW"/>
        </w:rPr>
        <w:t xml:space="preserve"> </w:t>
      </w:r>
      <w:r w:rsidR="00F31466" w:rsidRPr="00762F9F">
        <w:rPr>
          <w:lang w:eastAsia="zh-TW"/>
        </w:rPr>
        <w:t>進行匯入</w:t>
      </w:r>
      <w:r w:rsidR="0046162B" w:rsidRPr="00762F9F">
        <w:rPr>
          <w:rFonts w:hint="eastAsia"/>
          <w:lang w:eastAsia="zh-TW"/>
        </w:rPr>
        <w:t>全屏解析度的</w:t>
      </w:r>
      <w:r w:rsidR="0046162B" w:rsidRPr="00762F9F">
        <w:rPr>
          <w:rFonts w:hint="eastAsia"/>
          <w:lang w:eastAsia="zh-TW"/>
        </w:rPr>
        <w:t>PNG</w:t>
      </w:r>
      <w:r w:rsidR="0046162B" w:rsidRPr="00762F9F">
        <w:rPr>
          <w:rFonts w:hint="eastAsia"/>
          <w:lang w:eastAsia="zh-TW"/>
        </w:rPr>
        <w:t>圖檔</w:t>
      </w:r>
      <w:r w:rsidR="00F31466" w:rsidRPr="00762F9F">
        <w:rPr>
          <w:lang w:eastAsia="zh-TW"/>
        </w:rPr>
        <w:t>並下載，取得</w:t>
      </w:r>
      <w:r w:rsidR="00F31466" w:rsidRPr="00762F9F">
        <w:rPr>
          <w:lang w:eastAsia="zh-TW"/>
        </w:rPr>
        <w:t xml:space="preserve"> RGB565 </w:t>
      </w:r>
      <w:r w:rsidR="00F31466" w:rsidRPr="00762F9F">
        <w:rPr>
          <w:lang w:eastAsia="zh-TW"/>
        </w:rPr>
        <w:t>格式檔案。</w:t>
      </w:r>
      <w:bookmarkEnd w:id="27"/>
      <w:r w:rsidRPr="00762F9F">
        <w:rPr>
          <w:lang w:eastAsia="zh-TW"/>
        </w:rPr>
        <w:t>在</w:t>
      </w:r>
      <w:r w:rsidRPr="00762F9F">
        <w:rPr>
          <w:lang w:eastAsia="zh-TW"/>
        </w:rPr>
        <w:t xml:space="preserve"> disp_example_init </w:t>
      </w:r>
      <w:r w:rsidRPr="00762F9F">
        <w:rPr>
          <w:lang w:eastAsia="zh-TW"/>
        </w:rPr>
        <w:t>函式中，首先註冊</w:t>
      </w:r>
      <w:r w:rsidRPr="00762F9F">
        <w:rPr>
          <w:lang w:eastAsia="zh-TW"/>
        </w:rPr>
        <w:t xml:space="preserve"> </w:t>
      </w:r>
      <w:r w:rsidR="00AF78DA">
        <w:rPr>
          <w:lang w:eastAsia="zh-TW"/>
        </w:rPr>
        <w:t>b</w:t>
      </w:r>
      <w:r w:rsidRPr="00762F9F">
        <w:rPr>
          <w:lang w:eastAsia="zh-TW"/>
        </w:rPr>
        <w:t xml:space="preserve">lank </w:t>
      </w:r>
      <w:r w:rsidRPr="00762F9F">
        <w:rPr>
          <w:lang w:eastAsia="zh-TW"/>
        </w:rPr>
        <w:t>事件的回調函式</w:t>
      </w:r>
      <w:r w:rsidRPr="00762F9F">
        <w:rPr>
          <w:lang w:eastAsia="zh-TW"/>
        </w:rPr>
        <w:t xml:space="preserve"> (disp_example_blankcb)</w:t>
      </w:r>
      <w:r w:rsidRPr="00762F9F">
        <w:rPr>
          <w:lang w:eastAsia="zh-TW"/>
        </w:rPr>
        <w:t>。最後，</w:t>
      </w:r>
      <w:r w:rsidRPr="00762F9F">
        <w:rPr>
          <w:lang w:eastAsia="zh-TW"/>
        </w:rPr>
        <w:lastRenderedPageBreak/>
        <w:t>將兩張</w:t>
      </w:r>
      <w:r w:rsidRPr="00762F9F">
        <w:rPr>
          <w:lang w:eastAsia="zh-TW"/>
        </w:rPr>
        <w:t xml:space="preserve"> RGB565 </w:t>
      </w:r>
      <w:r w:rsidRPr="00762F9F">
        <w:rPr>
          <w:lang w:eastAsia="zh-TW"/>
        </w:rPr>
        <w:t>影像資料拷貝至影像緩衝區。由於</w:t>
      </w:r>
      <w:r w:rsidRPr="00762F9F">
        <w:rPr>
          <w:lang w:eastAsia="zh-TW"/>
        </w:rPr>
        <w:t xml:space="preserve"> Cortex-M55 </w:t>
      </w:r>
      <w:r w:rsidRPr="00762F9F">
        <w:rPr>
          <w:lang w:eastAsia="zh-TW"/>
        </w:rPr>
        <w:t>支援</w:t>
      </w:r>
      <w:r w:rsidRPr="00762F9F">
        <w:rPr>
          <w:lang w:eastAsia="zh-TW"/>
        </w:rPr>
        <w:t xml:space="preserve"> Data-Cache</w:t>
      </w:r>
      <w:r w:rsidRPr="00762F9F">
        <w:rPr>
          <w:lang w:eastAsia="zh-TW"/>
        </w:rPr>
        <w:t>，拷貝完成後需呼叫</w:t>
      </w:r>
      <w:r w:rsidRPr="00762F9F">
        <w:rPr>
          <w:lang w:eastAsia="zh-TW"/>
        </w:rPr>
        <w:t xml:space="preserve"> SCB_CleanDCache_by_Addr </w:t>
      </w:r>
      <w:r w:rsidRPr="00762F9F">
        <w:rPr>
          <w:lang w:eastAsia="zh-TW"/>
        </w:rPr>
        <w:t>函式，以同步影像資料至</w:t>
      </w:r>
      <w:r w:rsidRPr="00762F9F">
        <w:rPr>
          <w:lang w:eastAsia="zh-TW"/>
        </w:rPr>
        <w:t xml:space="preserve"> SRAM</w:t>
      </w:r>
      <w:r w:rsidRPr="00762F9F">
        <w:rPr>
          <w:lang w:eastAsia="zh-TW"/>
        </w:rPr>
        <w:t>。在</w:t>
      </w:r>
      <w:r w:rsidRPr="00762F9F">
        <w:rPr>
          <w:lang w:eastAsia="zh-TW"/>
        </w:rPr>
        <w:t xml:space="preserve"> disp_example_blankcb </w:t>
      </w:r>
      <w:r w:rsidRPr="00762F9F">
        <w:rPr>
          <w:lang w:eastAsia="zh-TW"/>
        </w:rPr>
        <w:t>中，透過</w:t>
      </w:r>
      <w:r w:rsidRPr="00762F9F">
        <w:rPr>
          <w:lang w:eastAsia="zh-TW"/>
        </w:rPr>
        <w:t xml:space="preserve"> disp_set_vrambufaddr </w:t>
      </w:r>
      <w:r w:rsidRPr="00762F9F">
        <w:rPr>
          <w:lang w:eastAsia="zh-TW"/>
        </w:rPr>
        <w:t>函式並傳入不同的</w:t>
      </w:r>
      <w:r w:rsidRPr="00762F9F">
        <w:rPr>
          <w:lang w:eastAsia="zh-TW"/>
        </w:rPr>
        <w:t xml:space="preserve"> VRAM </w:t>
      </w:r>
      <w:r w:rsidRPr="00762F9F">
        <w:rPr>
          <w:lang w:eastAsia="zh-TW"/>
        </w:rPr>
        <w:t>位址，交替更新畫面，以防止畫面撕裂。然而，由於</w:t>
      </w:r>
      <w:r w:rsidR="004F24E9" w:rsidRPr="00762F9F">
        <w:rPr>
          <w:rFonts w:hint="eastAsia"/>
          <w:lang w:eastAsia="zh-TW"/>
        </w:rPr>
        <w:t>展</w:t>
      </w:r>
      <w:r w:rsidR="00CD6B84" w:rsidRPr="00762F9F">
        <w:rPr>
          <w:rFonts w:hint="eastAsia"/>
          <w:lang w:eastAsia="zh-TW"/>
        </w:rPr>
        <w:t>示範例</w:t>
      </w:r>
      <w:r w:rsidRPr="00762F9F">
        <w:rPr>
          <w:lang w:eastAsia="zh-TW"/>
        </w:rPr>
        <w:t>更新速率過快導致顯示重影，因此設定條件為收到</w:t>
      </w:r>
      <w:r w:rsidR="00FF7F42" w:rsidRPr="00762F9F">
        <w:rPr>
          <w:lang w:eastAsia="zh-TW"/>
        </w:rPr>
        <w:t>16</w:t>
      </w:r>
      <w:r w:rsidRPr="00762F9F">
        <w:rPr>
          <w:lang w:eastAsia="zh-TW"/>
        </w:rPr>
        <w:t>次</w:t>
      </w:r>
      <w:r w:rsidRPr="00762F9F">
        <w:rPr>
          <w:lang w:eastAsia="zh-TW"/>
        </w:rPr>
        <w:t xml:space="preserve"> </w:t>
      </w:r>
      <w:r w:rsidR="0081690E" w:rsidRPr="00762F9F">
        <w:rPr>
          <w:lang w:eastAsia="zh-TW"/>
        </w:rPr>
        <w:t>B</w:t>
      </w:r>
      <w:r w:rsidRPr="00762F9F">
        <w:rPr>
          <w:lang w:eastAsia="zh-TW"/>
        </w:rPr>
        <w:t xml:space="preserve">lank </w:t>
      </w:r>
      <w:r w:rsidRPr="00762F9F">
        <w:rPr>
          <w:lang w:eastAsia="zh-TW"/>
        </w:rPr>
        <w:t>事件後再進行畫面切換。</w:t>
      </w:r>
    </w:p>
    <w:p w14:paraId="26A4CF0E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>#define STR2(x) #x</w:t>
      </w:r>
    </w:p>
    <w:p w14:paraId="1BA80722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>#define STR(x) STR2(x)</w:t>
      </w:r>
    </w:p>
    <w:p w14:paraId="18265BED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>#define INCBIN(name, file) \</w:t>
      </w:r>
    </w:p>
    <w:p w14:paraId="12A14BE5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__asm__(".section .rodata\n" \</w:t>
      </w:r>
    </w:p>
    <w:p w14:paraId="50E95DE4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".global incbin_" STR(name) "_start\n" \</w:t>
      </w:r>
    </w:p>
    <w:p w14:paraId="23C3DB88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".balign 16\n" \</w:t>
      </w:r>
    </w:p>
    <w:p w14:paraId="2BC9B2DF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"incbin_" STR(name) "_start:\n" \</w:t>
      </w:r>
    </w:p>
    <w:p w14:paraId="73DFCCE8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".incbin \"" file "\"\n" \</w:t>
      </w:r>
    </w:p>
    <w:p w14:paraId="6BC4CD73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\</w:t>
      </w:r>
    </w:p>
    <w:p w14:paraId="780AA7A4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".global incbin_" STR(name) "_end\n" \</w:t>
      </w:r>
    </w:p>
    <w:p w14:paraId="4BCE29F3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".balign 1\n" \</w:t>
      </w:r>
    </w:p>
    <w:p w14:paraId="3F2C345B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"incbin_" STR(name) "_end:\n" \</w:t>
      </w:r>
    </w:p>
    <w:p w14:paraId="1DE1622C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        ".byte 0\n" \</w:t>
      </w:r>
    </w:p>
    <w:p w14:paraId="6A800707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); \</w:t>
      </w:r>
    </w:p>
    <w:p w14:paraId="4C9A779A" w14:textId="77777777" w:rsidR="00C27A27" w:rsidRPr="00762F9F" w:rsidRDefault="00C27A27" w:rsidP="00C27A27">
      <w:pPr>
        <w:pStyle w:val="PProgram"/>
        <w:rPr>
          <w:lang w:eastAsia="zh-TW"/>
        </w:rPr>
      </w:pPr>
      <w:r w:rsidRPr="00762F9F">
        <w:rPr>
          <w:lang w:eastAsia="zh-TW"/>
        </w:rPr>
        <w:t xml:space="preserve">    extern const __attribute__((aligned(32))) void* incbin_ ## name ## _start; \</w:t>
      </w:r>
    </w:p>
    <w:p w14:paraId="244C7B82" w14:textId="5CEB238A" w:rsidR="00C27A27" w:rsidRPr="00762F9F" w:rsidRDefault="00C27A27" w:rsidP="00C27A27">
      <w:pPr>
        <w:pStyle w:val="PProgram"/>
      </w:pPr>
      <w:r w:rsidRPr="00762F9F">
        <w:rPr>
          <w:lang w:eastAsia="zh-TW"/>
        </w:rPr>
        <w:t xml:space="preserve">    extern const void* incbin_ ## name ## _end; \</w:t>
      </w:r>
    </w:p>
    <w:p w14:paraId="1B4A0359" w14:textId="77777777" w:rsidR="00C27A27" w:rsidRPr="00762F9F" w:rsidRDefault="00C27A27" w:rsidP="001E4C13">
      <w:pPr>
        <w:pStyle w:val="PProgram"/>
        <w:rPr>
          <w:lang w:eastAsia="zh-TW"/>
        </w:rPr>
      </w:pPr>
    </w:p>
    <w:p w14:paraId="2E0D8D7A" w14:textId="1AAEAE39" w:rsidR="009A77A1" w:rsidRPr="00762F9F" w:rsidRDefault="009A77A1" w:rsidP="001E4C13">
      <w:pPr>
        <w:pStyle w:val="PProgram"/>
        <w:rPr>
          <w:rFonts w:cs="Consolas"/>
          <w:color w:val="00B050"/>
          <w:lang w:eastAsia="zh-TW"/>
        </w:rPr>
      </w:pPr>
      <w:r w:rsidRPr="00762F9F">
        <w:rPr>
          <w:lang w:eastAsia="zh-TW"/>
        </w:rPr>
        <w:t xml:space="preserve">static uint8_t s_au8FrameBuf[CONFIG_VRAM_TOTAL_ALLOCATED_SIZE] __attribute__((aligned(DCACHE_LINE_SIZE))); </w:t>
      </w:r>
      <w:r w:rsidRPr="00762F9F">
        <w:rPr>
          <w:rFonts w:cs="Consolas"/>
          <w:color w:val="00B050"/>
          <w:lang w:eastAsia="zh-TW"/>
        </w:rPr>
        <w:t>// Declare VRAM instance.</w:t>
      </w:r>
    </w:p>
    <w:p w14:paraId="7FD00170" w14:textId="77777777" w:rsidR="00C27A27" w:rsidRPr="00762F9F" w:rsidRDefault="00C27A27" w:rsidP="00C27A27">
      <w:pPr>
        <w:pStyle w:val="PProgram"/>
      </w:pPr>
      <w:r w:rsidRPr="00762F9F">
        <w:t>INCBIN(image1, PATH_IMAGE1_BIN);</w:t>
      </w:r>
    </w:p>
    <w:p w14:paraId="51BC6030" w14:textId="26291420" w:rsidR="00C27A27" w:rsidRPr="00762F9F" w:rsidRDefault="00C27A27" w:rsidP="00C27A27">
      <w:pPr>
        <w:pStyle w:val="PProgram"/>
      </w:pPr>
      <w:r w:rsidRPr="00762F9F">
        <w:t>INCBIN(image2, PATH_IMAGE2_BIN);</w:t>
      </w:r>
      <w:r w:rsidR="00E01681" w:rsidRPr="00762F9F">
        <w:t xml:space="preserve"> </w:t>
      </w:r>
    </w:p>
    <w:p w14:paraId="10B6001D" w14:textId="77777777" w:rsidR="009A77A1" w:rsidRPr="00762F9F" w:rsidRDefault="009A77A1" w:rsidP="00C27A27">
      <w:pPr>
        <w:pStyle w:val="PProgram"/>
      </w:pPr>
    </w:p>
    <w:p w14:paraId="067D4AD8" w14:textId="77777777" w:rsidR="009A77A1" w:rsidRPr="00762F9F" w:rsidRDefault="009A77A1" w:rsidP="0065527A">
      <w:pPr>
        <w:pStyle w:val="PGreenProgram"/>
      </w:pPr>
      <w:r w:rsidRPr="00762F9F">
        <w:t>// Blank event callback function</w:t>
      </w:r>
    </w:p>
    <w:p w14:paraId="0FACEB42" w14:textId="77777777" w:rsidR="009A77A1" w:rsidRPr="00762F9F" w:rsidRDefault="009A77A1" w:rsidP="009A77A1">
      <w:pPr>
        <w:pStyle w:val="PProgram"/>
      </w:pPr>
      <w:r w:rsidRPr="00762F9F">
        <w:t>void disp_example_blankcb(void *p)</w:t>
      </w:r>
    </w:p>
    <w:p w14:paraId="77C9EB96" w14:textId="77777777" w:rsidR="009A77A1" w:rsidRPr="00762F9F" w:rsidRDefault="009A77A1" w:rsidP="009A77A1">
      <w:pPr>
        <w:pStyle w:val="PProgram"/>
      </w:pPr>
      <w:r w:rsidRPr="00762F9F">
        <w:t>{</w:t>
      </w:r>
    </w:p>
    <w:p w14:paraId="185FC491" w14:textId="77777777" w:rsidR="009A77A1" w:rsidRPr="00762F9F" w:rsidRDefault="009A77A1" w:rsidP="009A77A1">
      <w:pPr>
        <w:pStyle w:val="PProgram"/>
      </w:pPr>
      <w:r w:rsidRPr="00762F9F">
        <w:t xml:space="preserve">    static uint32_t u32Counter = 0;</w:t>
      </w:r>
    </w:p>
    <w:p w14:paraId="2D04B7E2" w14:textId="77777777" w:rsidR="009A77A1" w:rsidRPr="00762F9F" w:rsidRDefault="009A77A1" w:rsidP="009A77A1">
      <w:pPr>
        <w:pStyle w:val="PProgram"/>
      </w:pPr>
    </w:p>
    <w:p w14:paraId="0D7AFEA0" w14:textId="1ADD6EC5" w:rsidR="009A77A1" w:rsidRPr="00762F9F" w:rsidRDefault="009A77A1" w:rsidP="0065527A">
      <w:pPr>
        <w:pStyle w:val="PGreenProgram"/>
      </w:pPr>
      <w:r w:rsidRPr="00762F9F">
        <w:t xml:space="preserve">    /* Toggle different image showing after getting </w:t>
      </w:r>
      <w:r w:rsidR="007F4F69" w:rsidRPr="00762F9F">
        <w:t>16</w:t>
      </w:r>
      <w:r w:rsidRPr="00762F9F">
        <w:t xml:space="preserve"> event, */</w:t>
      </w:r>
    </w:p>
    <w:p w14:paraId="290F1E56" w14:textId="49747978" w:rsidR="009A77A1" w:rsidRPr="00762F9F" w:rsidRDefault="009A77A1" w:rsidP="0065527A">
      <w:pPr>
        <w:pStyle w:val="PGreenProgram"/>
      </w:pPr>
      <w:r w:rsidRPr="00762F9F">
        <w:t xml:space="preserve">    /* Just for avoid visual persistence ghosting. */</w:t>
      </w:r>
    </w:p>
    <w:p w14:paraId="440B9CCA" w14:textId="64F5205D" w:rsidR="009A77A1" w:rsidRPr="00762F9F" w:rsidRDefault="009A77A1" w:rsidP="009A77A1">
      <w:pPr>
        <w:pStyle w:val="PProgram"/>
      </w:pPr>
      <w:r w:rsidRPr="00762F9F">
        <w:t xml:space="preserve">    #define DEF_TOGGLE_COND </w:t>
      </w:r>
      <w:r w:rsidR="008B414C" w:rsidRPr="00762F9F">
        <w:t xml:space="preserve">  </w:t>
      </w:r>
      <w:r w:rsidRPr="00762F9F">
        <w:t xml:space="preserve">  (u32Counter &amp; 0x10u)</w:t>
      </w:r>
    </w:p>
    <w:p w14:paraId="0C8AB92B" w14:textId="77777777" w:rsidR="009A77A1" w:rsidRPr="00762F9F" w:rsidRDefault="009A77A1" w:rsidP="009A77A1">
      <w:pPr>
        <w:pStyle w:val="PProgram"/>
      </w:pPr>
    </w:p>
    <w:p w14:paraId="40EE5A8C" w14:textId="77777777" w:rsidR="009A77A1" w:rsidRPr="00762F9F" w:rsidRDefault="009A77A1" w:rsidP="0065527A">
      <w:pPr>
        <w:pStyle w:val="PGreenProgram"/>
      </w:pPr>
      <w:r w:rsidRPr="00762F9F">
        <w:t xml:space="preserve">    /* Toggle between image1 and image2 display based on u32Counter's value. */</w:t>
      </w:r>
    </w:p>
    <w:p w14:paraId="131481FB" w14:textId="77777777" w:rsidR="009A77A1" w:rsidRPr="00762F9F" w:rsidRDefault="009A77A1" w:rsidP="009A77A1">
      <w:pPr>
        <w:pStyle w:val="PProgram"/>
      </w:pPr>
      <w:r w:rsidRPr="00762F9F">
        <w:t xml:space="preserve">    if (DEF_TOGGLE_COND)</w:t>
      </w:r>
    </w:p>
    <w:p w14:paraId="14CB3ADA" w14:textId="77777777" w:rsidR="009A77A1" w:rsidRPr="00762F9F" w:rsidRDefault="009A77A1" w:rsidP="009A77A1">
      <w:pPr>
        <w:pStyle w:val="PProgram"/>
      </w:pPr>
      <w:r w:rsidRPr="00762F9F">
        <w:t xml:space="preserve">    {</w:t>
      </w:r>
    </w:p>
    <w:p w14:paraId="539D674E" w14:textId="77777777" w:rsidR="009A77A1" w:rsidRPr="00762F9F" w:rsidRDefault="009A77A1" w:rsidP="0065527A">
      <w:pPr>
        <w:pStyle w:val="PGreenProgram"/>
      </w:pPr>
      <w:r w:rsidRPr="00762F9F">
        <w:t xml:space="preserve">        /* If the condition is true, set VRAM buffer to image2 buffer address. */</w:t>
      </w:r>
    </w:p>
    <w:p w14:paraId="5890F852" w14:textId="77777777" w:rsidR="009A77A1" w:rsidRPr="00762F9F" w:rsidRDefault="009A77A1" w:rsidP="009A77A1">
      <w:pPr>
        <w:pStyle w:val="PProgram"/>
      </w:pPr>
      <w:r w:rsidRPr="00762F9F">
        <w:t xml:space="preserve">        disp_set_vrambufaddr((void *)&amp;s_au8FrameBuf[CONFIG_VRAM_BUF_SIZE]);</w:t>
      </w:r>
    </w:p>
    <w:p w14:paraId="4C934B96" w14:textId="77777777" w:rsidR="009A77A1" w:rsidRPr="00762F9F" w:rsidRDefault="009A77A1" w:rsidP="009A77A1">
      <w:pPr>
        <w:pStyle w:val="PProgram"/>
      </w:pPr>
      <w:r w:rsidRPr="00762F9F">
        <w:t xml:space="preserve">    }</w:t>
      </w:r>
    </w:p>
    <w:p w14:paraId="49C7A59D" w14:textId="77777777" w:rsidR="009A77A1" w:rsidRPr="00762F9F" w:rsidRDefault="009A77A1" w:rsidP="009A77A1">
      <w:pPr>
        <w:pStyle w:val="PProgram"/>
      </w:pPr>
      <w:r w:rsidRPr="00762F9F">
        <w:t xml:space="preserve">    else</w:t>
      </w:r>
    </w:p>
    <w:p w14:paraId="0B295600" w14:textId="77777777" w:rsidR="009A77A1" w:rsidRPr="00762F9F" w:rsidRDefault="009A77A1" w:rsidP="009A77A1">
      <w:pPr>
        <w:pStyle w:val="PProgram"/>
      </w:pPr>
      <w:r w:rsidRPr="00762F9F">
        <w:t xml:space="preserve">    {</w:t>
      </w:r>
    </w:p>
    <w:p w14:paraId="4BD4E8EF" w14:textId="77777777" w:rsidR="009A77A1" w:rsidRPr="00762F9F" w:rsidRDefault="009A77A1" w:rsidP="0065527A">
      <w:pPr>
        <w:pStyle w:val="PGreenProgram"/>
      </w:pPr>
      <w:r w:rsidRPr="00762F9F">
        <w:t xml:space="preserve">        /* If the condition is false, set VRAM buffer to image1 buffer address. */</w:t>
      </w:r>
    </w:p>
    <w:p w14:paraId="41F8F5BC" w14:textId="77777777" w:rsidR="009A77A1" w:rsidRPr="00762F9F" w:rsidRDefault="009A77A1" w:rsidP="009A77A1">
      <w:pPr>
        <w:pStyle w:val="PProgram"/>
      </w:pPr>
      <w:r w:rsidRPr="00762F9F">
        <w:t xml:space="preserve">        disp_set_vrambufaddr((void *)s_au8FrameBuf);</w:t>
      </w:r>
    </w:p>
    <w:p w14:paraId="06F81022" w14:textId="77777777" w:rsidR="009A77A1" w:rsidRPr="00762F9F" w:rsidRDefault="009A77A1" w:rsidP="009A77A1">
      <w:pPr>
        <w:pStyle w:val="PProgram"/>
      </w:pPr>
      <w:r w:rsidRPr="00762F9F">
        <w:t xml:space="preserve">    }</w:t>
      </w:r>
    </w:p>
    <w:p w14:paraId="758F8BDD" w14:textId="77777777" w:rsidR="009A77A1" w:rsidRPr="00762F9F" w:rsidRDefault="009A77A1" w:rsidP="009A77A1">
      <w:pPr>
        <w:pStyle w:val="PProgram"/>
      </w:pPr>
    </w:p>
    <w:p w14:paraId="1EF5A13C" w14:textId="77777777" w:rsidR="009A77A1" w:rsidRPr="00762F9F" w:rsidRDefault="009A77A1" w:rsidP="0065527A">
      <w:pPr>
        <w:pStyle w:val="PGreenProgram"/>
      </w:pPr>
      <w:r w:rsidRPr="00762F9F">
        <w:t xml:space="preserve">    // Increment the counter to alternate the display in the next callback</w:t>
      </w:r>
    </w:p>
    <w:p w14:paraId="50374FB1" w14:textId="77777777" w:rsidR="009A77A1" w:rsidRPr="00762F9F" w:rsidRDefault="009A77A1" w:rsidP="009A77A1">
      <w:pPr>
        <w:pStyle w:val="PProgram"/>
      </w:pPr>
      <w:r w:rsidRPr="00762F9F">
        <w:t xml:space="preserve">    u32Counter++;</w:t>
      </w:r>
    </w:p>
    <w:p w14:paraId="0E7CCBEB" w14:textId="74F90B6B" w:rsidR="009A77A1" w:rsidRPr="00762F9F" w:rsidRDefault="009A77A1" w:rsidP="009A77A1">
      <w:pPr>
        <w:pStyle w:val="PProgram"/>
      </w:pPr>
      <w:r w:rsidRPr="00762F9F">
        <w:t>}</w:t>
      </w:r>
    </w:p>
    <w:p w14:paraId="129E33CE" w14:textId="77777777" w:rsidR="009A77A1" w:rsidRPr="00762F9F" w:rsidRDefault="009A77A1" w:rsidP="00C27A27">
      <w:pPr>
        <w:pStyle w:val="PProgram"/>
      </w:pPr>
    </w:p>
    <w:p w14:paraId="491BC03F" w14:textId="77777777" w:rsidR="009A77A1" w:rsidRPr="00762F9F" w:rsidRDefault="009A77A1" w:rsidP="0065527A">
      <w:pPr>
        <w:pStyle w:val="PGreenProgram"/>
      </w:pPr>
      <w:r w:rsidRPr="00762F9F">
        <w:t>// Initialize the display example</w:t>
      </w:r>
    </w:p>
    <w:p w14:paraId="48AAFD77" w14:textId="77777777" w:rsidR="009A77A1" w:rsidRPr="00762F9F" w:rsidRDefault="009A77A1" w:rsidP="009A77A1">
      <w:pPr>
        <w:pStyle w:val="PProgram"/>
      </w:pPr>
      <w:r w:rsidRPr="00762F9F">
        <w:lastRenderedPageBreak/>
        <w:t>static int disp_example_init(void)</w:t>
      </w:r>
    </w:p>
    <w:p w14:paraId="62CA8A22" w14:textId="77777777" w:rsidR="009A77A1" w:rsidRPr="00762F9F" w:rsidRDefault="009A77A1" w:rsidP="009A77A1">
      <w:pPr>
        <w:pStyle w:val="PProgram"/>
      </w:pPr>
      <w:r w:rsidRPr="00762F9F">
        <w:t>{</w:t>
      </w:r>
    </w:p>
    <w:p w14:paraId="0F221445" w14:textId="77777777" w:rsidR="009A77A1" w:rsidRPr="00762F9F" w:rsidRDefault="009A77A1" w:rsidP="009A77A1">
      <w:pPr>
        <w:pStyle w:val="PGreenProgram"/>
      </w:pPr>
      <w:r w:rsidRPr="00762F9F">
        <w:t xml:space="preserve">    /* Set VRAM buffer address. */</w:t>
      </w:r>
    </w:p>
    <w:p w14:paraId="29704D58" w14:textId="77777777" w:rsidR="009A77A1" w:rsidRPr="00762F9F" w:rsidRDefault="009A77A1" w:rsidP="009A77A1">
      <w:pPr>
        <w:pStyle w:val="PProgram"/>
      </w:pPr>
      <w:r w:rsidRPr="00762F9F">
        <w:t xml:space="preserve">    disp_set_vrambufaddr((void *)s_au8FrameBuf);</w:t>
      </w:r>
    </w:p>
    <w:p w14:paraId="5453FE3C" w14:textId="77777777" w:rsidR="009A77A1" w:rsidRPr="00762F9F" w:rsidRDefault="009A77A1" w:rsidP="009A77A1">
      <w:pPr>
        <w:pStyle w:val="PProgram"/>
      </w:pPr>
    </w:p>
    <w:p w14:paraId="354D38C3" w14:textId="77777777" w:rsidR="009A77A1" w:rsidRPr="00762F9F" w:rsidRDefault="009A77A1" w:rsidP="009A77A1">
      <w:pPr>
        <w:pStyle w:val="PGreenProgram"/>
      </w:pPr>
      <w:r w:rsidRPr="00762F9F">
        <w:t xml:space="preserve">    /* Set blank event callback function. */</w:t>
      </w:r>
    </w:p>
    <w:p w14:paraId="6E875911" w14:textId="77777777" w:rsidR="009A77A1" w:rsidRPr="00762F9F" w:rsidRDefault="009A77A1" w:rsidP="009A77A1">
      <w:pPr>
        <w:pStyle w:val="PProgram"/>
      </w:pPr>
      <w:r w:rsidRPr="00762F9F">
        <w:t xml:space="preserve">    disp_set_blankcb(disp_example_blankcb);</w:t>
      </w:r>
    </w:p>
    <w:p w14:paraId="5970E546" w14:textId="77777777" w:rsidR="009A77A1" w:rsidRPr="00762F9F" w:rsidRDefault="009A77A1" w:rsidP="009A77A1">
      <w:pPr>
        <w:pStyle w:val="PProgram"/>
      </w:pPr>
    </w:p>
    <w:p w14:paraId="5B189142" w14:textId="77777777" w:rsidR="009A77A1" w:rsidRPr="00762F9F" w:rsidRDefault="009A77A1" w:rsidP="009A77A1">
      <w:pPr>
        <w:pStyle w:val="PGreenProgram"/>
      </w:pPr>
      <w:r w:rsidRPr="00762F9F">
        <w:t xml:space="preserve">    /* Copy image1 and image2 pixel data to VRAM buffer. */</w:t>
      </w:r>
    </w:p>
    <w:p w14:paraId="58898138" w14:textId="77777777" w:rsidR="009A77A1" w:rsidRPr="00762F9F" w:rsidRDefault="009A77A1" w:rsidP="009A77A1">
      <w:pPr>
        <w:pStyle w:val="PProgram"/>
      </w:pPr>
      <w:r w:rsidRPr="00762F9F">
        <w:t xml:space="preserve">    memcpy(s_au8FrameBuf, (const uint8_t *)&amp;incbin_image1_start, CONFIG_VRAM_BUF_SIZE);</w:t>
      </w:r>
    </w:p>
    <w:p w14:paraId="2E2F1EEE" w14:textId="77777777" w:rsidR="009A77A1" w:rsidRPr="00762F9F" w:rsidRDefault="009A77A1" w:rsidP="009A77A1">
      <w:pPr>
        <w:pStyle w:val="PProgram"/>
      </w:pPr>
      <w:r w:rsidRPr="00762F9F">
        <w:t xml:space="preserve">    memcpy(&amp;s_au8FrameBuf[CONFIG_VRAM_BUF_SIZE], (const uint8_t *)&amp;incbin_image2_start, CONFIG_VRAM_BUF_SIZE);</w:t>
      </w:r>
    </w:p>
    <w:p w14:paraId="60C26547" w14:textId="77777777" w:rsidR="009A77A1" w:rsidRPr="00762F9F" w:rsidRDefault="009A77A1" w:rsidP="009A77A1">
      <w:pPr>
        <w:pStyle w:val="PProgram"/>
      </w:pPr>
    </w:p>
    <w:p w14:paraId="1CB44650" w14:textId="77777777" w:rsidR="009A77A1" w:rsidRPr="00762F9F" w:rsidRDefault="009A77A1" w:rsidP="009A77A1">
      <w:pPr>
        <w:pStyle w:val="PGreenProgram"/>
      </w:pPr>
      <w:r w:rsidRPr="00762F9F">
        <w:t xml:space="preserve">    /* Flush all pixel data in DCache to memory. */</w:t>
      </w:r>
    </w:p>
    <w:p w14:paraId="4AFA25A8" w14:textId="77777777" w:rsidR="009A77A1" w:rsidRPr="00762F9F" w:rsidRDefault="009A77A1" w:rsidP="009A77A1">
      <w:pPr>
        <w:pStyle w:val="PProgram"/>
      </w:pPr>
      <w:r w:rsidRPr="00762F9F">
        <w:t xml:space="preserve">    SCB_CleanDCache_by_Addr(s_au8FrameBuf, 2 * CONFIG_VRAM_BUF_SIZE);</w:t>
      </w:r>
    </w:p>
    <w:p w14:paraId="79837984" w14:textId="77777777" w:rsidR="009A77A1" w:rsidRPr="00762F9F" w:rsidRDefault="009A77A1" w:rsidP="009A77A1">
      <w:pPr>
        <w:pStyle w:val="PProgram"/>
      </w:pPr>
    </w:p>
    <w:p w14:paraId="43D9B4D7" w14:textId="77777777" w:rsidR="009A77A1" w:rsidRPr="00762F9F" w:rsidRDefault="009A77A1" w:rsidP="009A77A1">
      <w:pPr>
        <w:pStyle w:val="PProgram"/>
      </w:pPr>
      <w:r w:rsidRPr="00762F9F">
        <w:t xml:space="preserve">    return 0;</w:t>
      </w:r>
    </w:p>
    <w:p w14:paraId="75D85627" w14:textId="11FB6790" w:rsidR="009A77A1" w:rsidRPr="00762F9F" w:rsidRDefault="009A77A1" w:rsidP="009A77A1">
      <w:pPr>
        <w:pStyle w:val="PProgram"/>
      </w:pPr>
      <w:r w:rsidRPr="00762F9F">
        <w:t>}</w:t>
      </w:r>
    </w:p>
    <w:p w14:paraId="2571AF51" w14:textId="38D534EB" w:rsidR="00447687" w:rsidRPr="00762F9F" w:rsidRDefault="00447687" w:rsidP="00447687">
      <w:pPr>
        <w:pStyle w:val="Heading2"/>
      </w:pPr>
      <w:r w:rsidRPr="00762F9F">
        <w:t>disp</w:t>
      </w:r>
      <w:r w:rsidR="00762F9F">
        <w:t>.h</w:t>
      </w:r>
    </w:p>
    <w:p w14:paraId="47EBB39E" w14:textId="2F7EA8FA" w:rsidR="00FF0479" w:rsidRPr="00762F9F" w:rsidRDefault="00FF0479" w:rsidP="00FF0479">
      <w:pPr>
        <w:rPr>
          <w:lang w:eastAsia="zh-TW"/>
        </w:rPr>
      </w:pPr>
      <w:r w:rsidRPr="00762F9F">
        <w:rPr>
          <w:rFonts w:hint="eastAsia"/>
          <w:lang w:eastAsia="zh-TW"/>
        </w:rPr>
        <w:t xml:space="preserve">disp.h </w:t>
      </w:r>
      <w:r w:rsidRPr="00762F9F">
        <w:rPr>
          <w:rFonts w:hint="eastAsia"/>
          <w:lang w:eastAsia="zh-TW"/>
        </w:rPr>
        <w:t>標頭檔用於定義同步信號</w:t>
      </w:r>
      <w:r w:rsidRPr="00762F9F">
        <w:rPr>
          <w:rFonts w:hint="eastAsia"/>
          <w:lang w:eastAsia="zh-TW"/>
        </w:rPr>
        <w:t xml:space="preserve"> LCD </w:t>
      </w:r>
      <w:r w:rsidRPr="00762F9F">
        <w:rPr>
          <w:rFonts w:hint="eastAsia"/>
          <w:lang w:eastAsia="zh-TW"/>
        </w:rPr>
        <w:t>屏幕的同步訊號腳位與時間驅動參數。這些參數需依據實際板子的引腳配置進行設置，例如：</w:t>
      </w:r>
    </w:p>
    <w:p w14:paraId="2D038D79" w14:textId="4A455A44" w:rsidR="00FF0479" w:rsidRPr="00762F9F" w:rsidRDefault="00FF0479" w:rsidP="00A06992">
      <w:pPr>
        <w:pStyle w:val="b1"/>
        <w:tabs>
          <w:tab w:val="num" w:pos="624"/>
        </w:tabs>
        <w:ind w:left="624" w:hanging="170"/>
      </w:pPr>
      <w:r w:rsidRPr="00762F9F">
        <w:rPr>
          <w:rFonts w:hint="eastAsia"/>
        </w:rPr>
        <w:t xml:space="preserve">CONFIG_LCD_PANEL_USE_DE_ONLY </w:t>
      </w:r>
      <w:r w:rsidRPr="00762F9F">
        <w:rPr>
          <w:rFonts w:hint="eastAsia"/>
        </w:rPr>
        <w:t>取消定義後，系統將啟用</w:t>
      </w:r>
      <w:r w:rsidRPr="00762F9F">
        <w:rPr>
          <w:rFonts w:hint="eastAsia"/>
        </w:rPr>
        <w:t xml:space="preserve"> V</w:t>
      </w:r>
      <w:r w:rsidRPr="00762F9F">
        <w:rPr>
          <w:rFonts w:hint="eastAsia"/>
          <w:vertAlign w:val="subscript"/>
        </w:rPr>
        <w:t>SYNC_ACT</w:t>
      </w:r>
      <w:r w:rsidRPr="00762F9F">
        <w:rPr>
          <w:rFonts w:hint="eastAsia"/>
        </w:rPr>
        <w:t>、</w:t>
      </w:r>
      <w:r w:rsidRPr="00762F9F">
        <w:rPr>
          <w:rFonts w:hint="eastAsia"/>
        </w:rPr>
        <w:t>H</w:t>
      </w:r>
      <w:r w:rsidRPr="00762F9F">
        <w:rPr>
          <w:rFonts w:hint="eastAsia"/>
          <w:vertAlign w:val="subscript"/>
        </w:rPr>
        <w:t>SYNC_ACT</w:t>
      </w:r>
      <w:r w:rsidRPr="00762F9F">
        <w:rPr>
          <w:rFonts w:hint="eastAsia"/>
        </w:rPr>
        <w:t xml:space="preserve"> </w:t>
      </w:r>
      <w:r w:rsidRPr="00762F9F">
        <w:rPr>
          <w:rFonts w:hint="eastAsia"/>
        </w:rPr>
        <w:t>和</w:t>
      </w:r>
      <w:r w:rsidRPr="00762F9F">
        <w:rPr>
          <w:rFonts w:hint="eastAsia"/>
        </w:rPr>
        <w:t xml:space="preserve"> DE</w:t>
      </w:r>
      <w:r w:rsidRPr="00762F9F">
        <w:rPr>
          <w:rFonts w:hint="eastAsia"/>
          <w:vertAlign w:val="subscript"/>
        </w:rPr>
        <w:t>ACT</w:t>
      </w:r>
      <w:r w:rsidRPr="00762F9F">
        <w:rPr>
          <w:rFonts w:hint="eastAsia"/>
        </w:rPr>
        <w:t xml:space="preserve"> </w:t>
      </w:r>
      <w:r w:rsidRPr="00762F9F">
        <w:rPr>
          <w:rFonts w:hint="eastAsia"/>
        </w:rPr>
        <w:t>三條訊號輸出至</w:t>
      </w:r>
      <w:r w:rsidRPr="00762F9F">
        <w:rPr>
          <w:rFonts w:hint="eastAsia"/>
          <w:lang w:eastAsia="zh-TW"/>
        </w:rPr>
        <w:t>屏</w:t>
      </w:r>
      <w:r w:rsidRPr="00762F9F">
        <w:rPr>
          <w:rFonts w:hint="eastAsia"/>
        </w:rPr>
        <w:t>幕；反之，僅輸出</w:t>
      </w:r>
      <w:r w:rsidRPr="00762F9F">
        <w:rPr>
          <w:rFonts w:hint="eastAsia"/>
        </w:rPr>
        <w:t xml:space="preserve"> DE</w:t>
      </w:r>
      <w:r w:rsidRPr="00762F9F">
        <w:rPr>
          <w:rFonts w:hint="eastAsia"/>
          <w:vertAlign w:val="subscript"/>
        </w:rPr>
        <w:t>ACT</w:t>
      </w:r>
      <w:r w:rsidRPr="00762F9F">
        <w:rPr>
          <w:rFonts w:hint="eastAsia"/>
        </w:rPr>
        <w:t xml:space="preserve"> </w:t>
      </w:r>
      <w:r w:rsidRPr="00762F9F">
        <w:rPr>
          <w:rFonts w:hint="eastAsia"/>
        </w:rPr>
        <w:t>訊號。</w:t>
      </w:r>
    </w:p>
    <w:p w14:paraId="0D656E76" w14:textId="73D13E7F" w:rsidR="00A06992" w:rsidRPr="00762F9F" w:rsidRDefault="00A06992" w:rsidP="00A06992">
      <w:pPr>
        <w:pStyle w:val="b1"/>
        <w:tabs>
          <w:tab w:val="num" w:pos="624"/>
        </w:tabs>
        <w:ind w:left="624" w:hanging="170"/>
      </w:pPr>
      <w:r w:rsidRPr="00762F9F">
        <w:t>CONFIG_DISP_*_ACTIVE_LOW</w:t>
      </w:r>
      <w:r w:rsidRPr="00762F9F">
        <w:rPr>
          <w:rFonts w:hint="eastAsia"/>
        </w:rPr>
        <w:t>設為</w:t>
      </w:r>
      <w:r w:rsidRPr="00762F9F">
        <w:t xml:space="preserve"> 0 </w:t>
      </w:r>
      <w:r w:rsidRPr="00762F9F">
        <w:rPr>
          <w:rFonts w:hint="eastAsia"/>
        </w:rPr>
        <w:t>時，</w:t>
      </w:r>
      <w:r w:rsidR="00FF0479" w:rsidRPr="00762F9F">
        <w:rPr>
          <w:rFonts w:hint="eastAsia"/>
        </w:rPr>
        <w:t>表示對應訊號為</w:t>
      </w:r>
      <w:r w:rsidR="00FF0479" w:rsidRPr="00762F9F">
        <w:rPr>
          <w:rFonts w:hint="eastAsia"/>
        </w:rPr>
        <w:t xml:space="preserve"> Active-High </w:t>
      </w:r>
      <w:r w:rsidR="00FF0479" w:rsidRPr="00762F9F">
        <w:rPr>
          <w:rFonts w:hint="eastAsia"/>
        </w:rPr>
        <w:t>動作；反之，則為</w:t>
      </w:r>
      <w:r w:rsidR="00FF0479" w:rsidRPr="00762F9F">
        <w:rPr>
          <w:rFonts w:hint="eastAsia"/>
        </w:rPr>
        <w:t xml:space="preserve"> Active-Low </w:t>
      </w:r>
      <w:r w:rsidR="00FF0479" w:rsidRPr="00762F9F">
        <w:rPr>
          <w:rFonts w:hint="eastAsia"/>
        </w:rPr>
        <w:t>動作。</w:t>
      </w:r>
    </w:p>
    <w:p w14:paraId="0ED12FAF" w14:textId="766E846F" w:rsidR="00A06992" w:rsidRPr="00762F9F" w:rsidRDefault="00A06992" w:rsidP="00A06992">
      <w:pPr>
        <w:pStyle w:val="b1"/>
        <w:tabs>
          <w:tab w:val="num" w:pos="624"/>
        </w:tabs>
        <w:ind w:left="624" w:hanging="170"/>
      </w:pPr>
      <w:r w:rsidRPr="00762F9F">
        <w:t>CONFIG_DISP_*_BITIDX</w:t>
      </w:r>
      <w:r w:rsidRPr="00762F9F">
        <w:rPr>
          <w:rFonts w:hint="eastAsia"/>
        </w:rPr>
        <w:t>設定值為各</w:t>
      </w:r>
      <w:r w:rsidRPr="00762F9F">
        <w:rPr>
          <w:rFonts w:hint="eastAsia"/>
        </w:rPr>
        <w:t>EBI_ADR</w:t>
      </w:r>
      <w:r w:rsidRPr="00762F9F">
        <w:rPr>
          <w:rFonts w:hint="eastAsia"/>
          <w:lang w:eastAsia="zh-TW"/>
        </w:rPr>
        <w:t>x</w:t>
      </w:r>
      <w:r w:rsidRPr="00762F9F">
        <w:rPr>
          <w:rFonts w:hint="eastAsia"/>
        </w:rPr>
        <w:t>腳位編號加</w:t>
      </w:r>
      <w:r w:rsidRPr="00762F9F">
        <w:rPr>
          <w:rFonts w:hint="eastAsia"/>
        </w:rPr>
        <w:t>1</w:t>
      </w:r>
      <w:r w:rsidR="00FF0479" w:rsidRPr="00762F9F">
        <w:rPr>
          <w:rFonts w:hint="eastAsia"/>
          <w:lang w:eastAsia="zh-TW"/>
        </w:rPr>
        <w:t>的</w:t>
      </w:r>
      <w:r w:rsidRPr="00762F9F">
        <w:rPr>
          <w:rFonts w:hint="eastAsia"/>
        </w:rPr>
        <w:t>值。</w:t>
      </w:r>
    </w:p>
    <w:p w14:paraId="0DC1F2AD" w14:textId="77777777" w:rsidR="00865587" w:rsidRPr="00762F9F" w:rsidRDefault="00A06992" w:rsidP="006363A8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762F9F">
        <w:rPr>
          <w:lang w:eastAsia="zh-TW"/>
        </w:rPr>
        <w:t>CONFIG_TIMING_*</w:t>
      </w:r>
      <w:r w:rsidRPr="00762F9F">
        <w:rPr>
          <w:rFonts w:hint="eastAsia"/>
          <w:lang w:eastAsia="zh-TW"/>
        </w:rPr>
        <w:t xml:space="preserve"> </w:t>
      </w:r>
      <w:r w:rsidR="00FF0479" w:rsidRPr="00762F9F">
        <w:rPr>
          <w:rFonts w:hint="eastAsia"/>
          <w:lang w:eastAsia="zh-TW"/>
        </w:rPr>
        <w:t>用於設定同步訊號屏幕的時序參數，需與屏幕規格書對應調整。</w:t>
      </w:r>
    </w:p>
    <w:p w14:paraId="55166FEE" w14:textId="0F0AB743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CONFIG_LCD_PANEL_USE_DE_ONLY         </w:t>
      </w:r>
      <w:r w:rsidRPr="00762F9F">
        <w:rPr>
          <w:rFonts w:cs="Consolas"/>
          <w:color w:val="00B050"/>
          <w:lang w:eastAsia="zh-TW"/>
        </w:rPr>
        <w:t>/*!&lt; DE-only mode, W/O H/VSync. */</w:t>
      </w:r>
    </w:p>
    <w:p w14:paraId="72E127C3" w14:textId="77777777" w:rsidR="00FF0479" w:rsidRPr="00762F9F" w:rsidRDefault="00FF0479" w:rsidP="00447687">
      <w:pPr>
        <w:pStyle w:val="PProgram"/>
      </w:pPr>
    </w:p>
    <w:p w14:paraId="58D0D43A" w14:textId="58039BA9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CONFIG_DISP_DE_ACTIVE_LOW         0  </w:t>
      </w:r>
      <w:r w:rsidRPr="00762F9F">
        <w:rPr>
          <w:rFonts w:cs="Consolas"/>
          <w:color w:val="00B050"/>
          <w:lang w:eastAsia="zh-TW"/>
        </w:rPr>
        <w:t>/*!&lt; Disable DE active low */</w:t>
      </w:r>
    </w:p>
    <w:p w14:paraId="5E6A9BF2" w14:textId="137D418D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CONFIG_DISP_VPW_ACTIVE_LOW        1  </w:t>
      </w:r>
      <w:r w:rsidRPr="00762F9F">
        <w:rPr>
          <w:rFonts w:cs="Consolas"/>
          <w:color w:val="00B050"/>
          <w:lang w:eastAsia="zh-TW"/>
        </w:rPr>
        <w:t>/*!&lt; Enable VPW active low */</w:t>
      </w:r>
    </w:p>
    <w:p w14:paraId="3AED7BD0" w14:textId="40D7365B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CONFIG_DISP_HPW_ACTIVE_LOW      </w:t>
      </w:r>
      <w:r w:rsidRPr="00762F9F">
        <w:rPr>
          <w:rFonts w:hint="eastAsia"/>
          <w:lang w:eastAsia="zh-TW"/>
        </w:rPr>
        <w:t xml:space="preserve">  </w:t>
      </w:r>
      <w:r w:rsidRPr="00762F9F">
        <w:t xml:space="preserve">1  </w:t>
      </w:r>
      <w:r w:rsidRPr="00762F9F">
        <w:rPr>
          <w:rFonts w:cs="Consolas"/>
          <w:color w:val="00B050"/>
          <w:lang w:eastAsia="zh-TW"/>
        </w:rPr>
        <w:t>/*!&lt; Enable HPW active low */</w:t>
      </w:r>
    </w:p>
    <w:p w14:paraId="43B3BFCA" w14:textId="773904CB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CONFIG_DISP_DE_BITIDX             8  </w:t>
      </w:r>
      <w:r w:rsidRPr="00762F9F">
        <w:rPr>
          <w:rFonts w:cs="Consolas"/>
          <w:color w:val="00B050"/>
          <w:lang w:eastAsia="zh-TW"/>
        </w:rPr>
        <w:t>/*!&lt; Implies SET_EBI_ADR7_PH0 */</w:t>
      </w:r>
    </w:p>
    <w:p w14:paraId="61D1916E" w14:textId="1B35432A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CONFIG_DISP_VSYNC_BITIDX          1  </w:t>
      </w:r>
      <w:r w:rsidRPr="00762F9F">
        <w:rPr>
          <w:rFonts w:cs="Consolas"/>
          <w:color w:val="00B050"/>
          <w:lang w:eastAsia="zh-TW"/>
        </w:rPr>
        <w:t>/*!&lt; Implies SET_EBI_ADR0_PH7 */</w:t>
      </w:r>
    </w:p>
    <w:p w14:paraId="310820E1" w14:textId="7289D6BF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CONFIG_DISP_HSYNC_BITIDX          2  </w:t>
      </w:r>
      <w:r w:rsidRPr="00762F9F">
        <w:rPr>
          <w:rFonts w:cs="Consolas"/>
          <w:color w:val="00B050"/>
          <w:lang w:eastAsia="zh-TW"/>
        </w:rPr>
        <w:t>/*!&lt; Implies SET_EBI_ADR1_PH6 */</w:t>
      </w:r>
    </w:p>
    <w:p w14:paraId="1FE213FC" w14:textId="3469DB23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CONFIG_TIMING_HACT              480  </w:t>
      </w:r>
      <w:r w:rsidRPr="00762F9F">
        <w:rPr>
          <w:rFonts w:cs="Consolas"/>
          <w:color w:val="00B050"/>
          <w:lang w:eastAsia="zh-TW"/>
        </w:rPr>
        <w:t xml:space="preserve">/*!&lt; Specify </w:t>
      </w:r>
      <w:r w:rsidR="002A0920" w:rsidRPr="00762F9F">
        <w:rPr>
          <w:rFonts w:cs="Consolas"/>
          <w:color w:val="00B050"/>
          <w:lang w:eastAsia="zh-TW"/>
        </w:rPr>
        <w:t>Width</w:t>
      </w:r>
      <w:r w:rsidRPr="00762F9F">
        <w:rPr>
          <w:rFonts w:cs="Consolas"/>
          <w:color w:val="00B050"/>
          <w:lang w:eastAsia="zh-TW"/>
        </w:rPr>
        <w:t xml:space="preserve"> */</w:t>
      </w:r>
    </w:p>
    <w:p w14:paraId="3F255F86" w14:textId="34990ADD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CONFIG_TIMING_VACT              272  </w:t>
      </w:r>
      <w:r w:rsidRPr="00762F9F">
        <w:rPr>
          <w:rFonts w:cs="Consolas"/>
          <w:color w:val="00B050"/>
          <w:lang w:eastAsia="zh-TW"/>
        </w:rPr>
        <w:t xml:space="preserve">/*!&lt; Specify </w:t>
      </w:r>
      <w:r w:rsidR="002A0920" w:rsidRPr="00762F9F">
        <w:rPr>
          <w:rFonts w:cs="Consolas"/>
          <w:color w:val="00B050"/>
          <w:lang w:eastAsia="zh-TW"/>
        </w:rPr>
        <w:t>Height</w:t>
      </w:r>
      <w:r w:rsidRPr="00762F9F">
        <w:rPr>
          <w:rFonts w:cs="Consolas"/>
          <w:color w:val="00B050"/>
          <w:lang w:eastAsia="zh-TW"/>
        </w:rPr>
        <w:t xml:space="preserve"> */</w:t>
      </w:r>
    </w:p>
    <w:p w14:paraId="17CE5B45" w14:textId="0D76911B" w:rsidR="00447687" w:rsidRPr="00762F9F" w:rsidRDefault="00447687" w:rsidP="00447687">
      <w:pPr>
        <w:pStyle w:val="PProgram"/>
      </w:pPr>
      <w:r w:rsidRPr="00762F9F">
        <w:t xml:space="preserve">#define CONFIG_TIMING_HBP                30  </w:t>
      </w:r>
      <w:r w:rsidRPr="00762F9F">
        <w:rPr>
          <w:rFonts w:cs="Consolas"/>
          <w:color w:val="00B050"/>
          <w:lang w:eastAsia="zh-TW"/>
        </w:rPr>
        <w:t>/*!&lt; Specify HBP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(Horizontal Back Porch) */</w:t>
      </w:r>
    </w:p>
    <w:p w14:paraId="62901365" w14:textId="18A971E8" w:rsidR="00447687" w:rsidRPr="00762F9F" w:rsidRDefault="00447687" w:rsidP="00447687">
      <w:pPr>
        <w:pStyle w:val="PProgram"/>
      </w:pPr>
      <w:r w:rsidRPr="00762F9F">
        <w:t xml:space="preserve">#define CONFIG_TIMING_HFP                 5  </w:t>
      </w:r>
      <w:r w:rsidRPr="00762F9F">
        <w:rPr>
          <w:rFonts w:cs="Consolas"/>
          <w:color w:val="00B050"/>
          <w:lang w:eastAsia="zh-TW"/>
        </w:rPr>
        <w:t>/*!&lt; Specify HFP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(Horizontal Front Porch) */</w:t>
      </w:r>
    </w:p>
    <w:p w14:paraId="4C4505C6" w14:textId="4DDBA0A6" w:rsidR="00447687" w:rsidRPr="00762F9F" w:rsidRDefault="00447687" w:rsidP="00447687">
      <w:pPr>
        <w:pStyle w:val="PProgram"/>
      </w:pPr>
      <w:r w:rsidRPr="00762F9F">
        <w:t xml:space="preserve">#define CONFIG_TIMING_HPW                41  </w:t>
      </w:r>
      <w:r w:rsidRPr="00762F9F">
        <w:rPr>
          <w:rFonts w:cs="Consolas"/>
          <w:color w:val="00B050"/>
          <w:lang w:eastAsia="zh-TW"/>
        </w:rPr>
        <w:t>/*!&lt; Specify HPW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 xml:space="preserve">(HSYNC </w:t>
      </w:r>
      <w:r w:rsidR="00CA1179" w:rsidRPr="00762F9F">
        <w:rPr>
          <w:rFonts w:cs="Consolas"/>
          <w:color w:val="00B050"/>
          <w:lang w:eastAsia="zh-TW"/>
        </w:rPr>
        <w:t>Pulse</w:t>
      </w:r>
      <w:r w:rsidRPr="00762F9F">
        <w:rPr>
          <w:rFonts w:cs="Consolas"/>
          <w:color w:val="00B050"/>
          <w:lang w:eastAsia="zh-TW"/>
        </w:rPr>
        <w:t xml:space="preserve"> </w:t>
      </w:r>
      <w:r w:rsidR="00CA1179" w:rsidRPr="00762F9F">
        <w:rPr>
          <w:rFonts w:cs="Consolas"/>
          <w:color w:val="00B050"/>
          <w:lang w:eastAsia="zh-TW"/>
        </w:rPr>
        <w:t>W</w:t>
      </w:r>
      <w:r w:rsidRPr="00762F9F">
        <w:rPr>
          <w:rFonts w:cs="Consolas"/>
          <w:color w:val="00B050"/>
          <w:lang w:eastAsia="zh-TW"/>
        </w:rPr>
        <w:t>idth) */</w:t>
      </w:r>
    </w:p>
    <w:p w14:paraId="0EFB4EFB" w14:textId="4DE47CFD" w:rsidR="00447687" w:rsidRPr="00762F9F" w:rsidRDefault="00447687" w:rsidP="00447687">
      <w:pPr>
        <w:pStyle w:val="PProgram"/>
      </w:pPr>
      <w:r w:rsidRPr="00762F9F">
        <w:t xml:space="preserve">#define CONFIG_TIMING_VBP             </w:t>
      </w:r>
      <w:r w:rsidRPr="00762F9F">
        <w:rPr>
          <w:rFonts w:hint="eastAsia"/>
          <w:lang w:eastAsia="zh-TW"/>
        </w:rPr>
        <w:t xml:space="preserve"> </w:t>
      </w:r>
      <w:r w:rsidRPr="00762F9F">
        <w:t xml:space="preserve">   2  </w:t>
      </w:r>
      <w:r w:rsidRPr="00762F9F">
        <w:rPr>
          <w:rFonts w:cs="Consolas"/>
          <w:color w:val="00B050"/>
          <w:lang w:eastAsia="zh-TW"/>
        </w:rPr>
        <w:t>/*!&lt; Specify VBP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(Vertical Back Porch) */</w:t>
      </w:r>
    </w:p>
    <w:p w14:paraId="5A11A2B0" w14:textId="519BE03C" w:rsidR="00447687" w:rsidRPr="00762F9F" w:rsidRDefault="00447687" w:rsidP="00447687">
      <w:pPr>
        <w:pStyle w:val="PProgram"/>
      </w:pPr>
      <w:r w:rsidRPr="00762F9F">
        <w:t xml:space="preserve">#define CONFIG_TIMING_VFP                27  </w:t>
      </w:r>
      <w:r w:rsidRPr="00762F9F">
        <w:rPr>
          <w:rFonts w:cs="Consolas"/>
          <w:color w:val="00B050"/>
          <w:lang w:eastAsia="zh-TW"/>
        </w:rPr>
        <w:t>/*!&lt; Specify VFP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(Vertical Front Porch) */</w:t>
      </w:r>
    </w:p>
    <w:p w14:paraId="0362C481" w14:textId="63F62DF8" w:rsidR="00447687" w:rsidRPr="00762F9F" w:rsidRDefault="00447687" w:rsidP="00447687">
      <w:pPr>
        <w:pStyle w:val="PProgram"/>
        <w:rPr>
          <w:rFonts w:cs="Consolas"/>
          <w:color w:val="00B050"/>
          <w:lang w:eastAsia="zh-TW"/>
        </w:rPr>
      </w:pPr>
      <w:r w:rsidRPr="00762F9F">
        <w:t xml:space="preserve">#define CONFIG_TIMING_VPW                10  </w:t>
      </w:r>
      <w:r w:rsidRPr="00762F9F">
        <w:rPr>
          <w:rFonts w:cs="Consolas"/>
          <w:color w:val="00B050"/>
          <w:lang w:eastAsia="zh-TW"/>
        </w:rPr>
        <w:t>/*!&lt; Specify VPW</w:t>
      </w:r>
      <w:r w:rsidR="006E6DAA" w:rsidRPr="00762F9F">
        <w:rPr>
          <w:rFonts w:cs="Consolas" w:hint="eastAsia"/>
          <w:color w:val="00B050"/>
          <w:lang w:eastAsia="zh-TW"/>
        </w:rPr>
        <w:t xml:space="preserve"> </w:t>
      </w:r>
      <w:r w:rsidRPr="00762F9F">
        <w:rPr>
          <w:rFonts w:cs="Consolas"/>
          <w:color w:val="00B050"/>
          <w:lang w:eastAsia="zh-TW"/>
        </w:rPr>
        <w:t>(VSYNC width) */</w:t>
      </w:r>
    </w:p>
    <w:p w14:paraId="2B874F37" w14:textId="77777777" w:rsidR="006363A8" w:rsidRPr="00762F9F" w:rsidRDefault="006363A8" w:rsidP="00447687">
      <w:pPr>
        <w:pStyle w:val="PProgram"/>
        <w:rPr>
          <w:rFonts w:cs="Consolas"/>
          <w:color w:val="00B050"/>
          <w:lang w:eastAsia="zh-TW"/>
        </w:rPr>
      </w:pPr>
    </w:p>
    <w:p w14:paraId="7B2390A6" w14:textId="77777777" w:rsidR="00D079A1" w:rsidRPr="00762F9F" w:rsidRDefault="00FD1A0A" w:rsidP="00FB160E">
      <w:pPr>
        <w:pStyle w:val="Heading1"/>
      </w:pPr>
      <w:r w:rsidRPr="00762F9F">
        <w:rPr>
          <w:rFonts w:hint="eastAsia"/>
        </w:rPr>
        <w:lastRenderedPageBreak/>
        <w:t>軟體與硬體需求</w:t>
      </w:r>
    </w:p>
    <w:p w14:paraId="1E712186" w14:textId="77777777" w:rsidR="005E2550" w:rsidRPr="00762F9F" w:rsidRDefault="00FD1A0A" w:rsidP="00A5600E">
      <w:pPr>
        <w:pStyle w:val="Heading2"/>
      </w:pPr>
      <w:r w:rsidRPr="00762F9F">
        <w:t>軟體</w:t>
      </w:r>
      <w:r w:rsidRPr="00762F9F">
        <w:rPr>
          <w:rFonts w:hint="eastAsia"/>
        </w:rPr>
        <w:t>需求</w:t>
      </w:r>
    </w:p>
    <w:p w14:paraId="751FD6D6" w14:textId="576D69F8" w:rsidR="001525EE" w:rsidRPr="00762F9F" w:rsidRDefault="005E2550">
      <w:pPr>
        <w:pStyle w:val="b1"/>
      </w:pPr>
      <w:r w:rsidRPr="00762F9F">
        <w:t>BSP</w:t>
      </w:r>
      <w:r w:rsidR="00EB400F" w:rsidRPr="00762F9F">
        <w:rPr>
          <w:rFonts w:hint="eastAsia"/>
        </w:rPr>
        <w:t>版本</w:t>
      </w:r>
    </w:p>
    <w:p w14:paraId="1BE02572" w14:textId="6C5A8A43" w:rsidR="00883DBA" w:rsidRPr="00762F9F" w:rsidRDefault="00657CF1">
      <w:pPr>
        <w:pStyle w:val="b2"/>
      </w:pPr>
      <w:r w:rsidRPr="00762F9F">
        <w:t>M55M1</w:t>
      </w:r>
      <w:r w:rsidR="00883DBA" w:rsidRPr="00762F9F">
        <w:t>_Series_BSP_CMSIS_V3.0</w:t>
      </w:r>
      <w:r w:rsidR="003E37EC" w:rsidRPr="00762F9F">
        <w:t>1</w:t>
      </w:r>
      <w:r w:rsidR="00883DBA" w:rsidRPr="00762F9F">
        <w:t>.001</w:t>
      </w:r>
      <w:r w:rsidR="00611F3C" w:rsidRPr="00762F9F">
        <w:rPr>
          <w:rFonts w:hint="eastAsia"/>
        </w:rPr>
        <w:t>。</w:t>
      </w:r>
    </w:p>
    <w:p w14:paraId="4A167FA0" w14:textId="77777777" w:rsidR="00CE06A7" w:rsidRPr="00762F9F" w:rsidRDefault="00CE06A7">
      <w:pPr>
        <w:pStyle w:val="b1"/>
      </w:pPr>
      <w:r w:rsidRPr="00762F9F">
        <w:rPr>
          <w:rFonts w:hint="eastAsia"/>
        </w:rPr>
        <w:t>IDE</w:t>
      </w:r>
      <w:r w:rsidRPr="00762F9F">
        <w:rPr>
          <w:rFonts w:hint="eastAsia"/>
        </w:rPr>
        <w:t>版本</w:t>
      </w:r>
    </w:p>
    <w:p w14:paraId="5C2B04F9" w14:textId="46A5D5CE" w:rsidR="00166BD9" w:rsidRPr="00762F9F" w:rsidRDefault="00166BD9">
      <w:pPr>
        <w:pStyle w:val="b2"/>
      </w:pPr>
      <w:r w:rsidRPr="00762F9F">
        <w:t>K</w:t>
      </w:r>
      <w:r w:rsidRPr="00762F9F">
        <w:rPr>
          <w:rFonts w:hint="eastAsia"/>
        </w:rPr>
        <w:t xml:space="preserve">eil </w:t>
      </w:r>
      <w:r w:rsidR="00B36F77" w:rsidRPr="00762F9F">
        <w:rPr>
          <w:rFonts w:hint="eastAsia"/>
        </w:rPr>
        <w:t>uV</w:t>
      </w:r>
      <w:r w:rsidR="00B36F77" w:rsidRPr="00762F9F">
        <w:t>i</w:t>
      </w:r>
      <w:r w:rsidR="00B36F77" w:rsidRPr="00762F9F">
        <w:rPr>
          <w:rFonts w:hint="eastAsia"/>
        </w:rPr>
        <w:t>sion</w:t>
      </w:r>
      <w:r w:rsidR="00B36F77" w:rsidRPr="00762F9F">
        <w:t xml:space="preserve"> </w:t>
      </w:r>
      <w:r w:rsidR="00C405D6" w:rsidRPr="00762F9F">
        <w:rPr>
          <w:rFonts w:hint="eastAsia"/>
        </w:rPr>
        <w:t>5</w:t>
      </w:r>
      <w:r w:rsidRPr="00762F9F">
        <w:t>.</w:t>
      </w:r>
      <w:r w:rsidR="00657CF1" w:rsidRPr="00762F9F">
        <w:rPr>
          <w:rFonts w:hint="eastAsia"/>
        </w:rPr>
        <w:t>40</w:t>
      </w:r>
      <w:r w:rsidR="00611F3C" w:rsidRPr="00762F9F">
        <w:rPr>
          <w:rFonts w:hint="eastAsia"/>
        </w:rPr>
        <w:t>。</w:t>
      </w:r>
    </w:p>
    <w:p w14:paraId="796ABB37" w14:textId="77777777" w:rsidR="005E2550" w:rsidRPr="00762F9F" w:rsidRDefault="00FD1A0A" w:rsidP="00A5600E">
      <w:pPr>
        <w:pStyle w:val="Heading2"/>
      </w:pPr>
      <w:r w:rsidRPr="00762F9F">
        <w:t>硬體</w:t>
      </w:r>
      <w:r w:rsidRPr="00762F9F">
        <w:rPr>
          <w:rFonts w:hint="eastAsia"/>
        </w:rPr>
        <w:t>需求</w:t>
      </w:r>
    </w:p>
    <w:p w14:paraId="0E9D295D" w14:textId="77777777" w:rsidR="005E2550" w:rsidRPr="00762F9F" w:rsidRDefault="005E2550">
      <w:pPr>
        <w:pStyle w:val="b1"/>
      </w:pPr>
      <w:r w:rsidRPr="00762F9F">
        <w:t>電路元件</w:t>
      </w:r>
    </w:p>
    <w:p w14:paraId="70753AE9" w14:textId="4617853C" w:rsidR="00883DBA" w:rsidRPr="00762F9F" w:rsidRDefault="00883DBA">
      <w:pPr>
        <w:pStyle w:val="b2"/>
      </w:pPr>
      <w:r w:rsidRPr="00762F9F">
        <w:t>NuMaker-</w:t>
      </w:r>
      <w:r w:rsidR="00657CF1" w:rsidRPr="00762F9F">
        <w:t xml:space="preserve">M55M1 </w:t>
      </w:r>
      <w:r w:rsidRPr="00762F9F">
        <w:t>V1.0</w:t>
      </w:r>
      <w:r w:rsidR="00307A2B" w:rsidRPr="00762F9F">
        <w:rPr>
          <w:rFonts w:hint="eastAsia"/>
        </w:rPr>
        <w:t>。</w:t>
      </w:r>
    </w:p>
    <w:p w14:paraId="0BC80F91" w14:textId="01DF9729" w:rsidR="003E37EC" w:rsidRPr="00762F9F" w:rsidRDefault="003E37EC">
      <w:pPr>
        <w:pStyle w:val="b2"/>
      </w:pPr>
      <w:r w:rsidRPr="00762F9F">
        <w:t>EBI16-RGB24</w:t>
      </w:r>
      <w:r w:rsidR="00307A2B" w:rsidRPr="00762F9F">
        <w:rPr>
          <w:rFonts w:hint="eastAsia"/>
        </w:rPr>
        <w:t>連接板。</w:t>
      </w:r>
    </w:p>
    <w:p w14:paraId="4AC39035" w14:textId="0493DD8C" w:rsidR="003E37EC" w:rsidRPr="00762F9F" w:rsidRDefault="006303F3">
      <w:pPr>
        <w:pStyle w:val="b2"/>
      </w:pPr>
      <w:r w:rsidRPr="00762F9F">
        <w:t xml:space="preserve">RGB </w:t>
      </w:r>
      <w:r w:rsidR="003E37EC" w:rsidRPr="00762F9F">
        <w:rPr>
          <w:rFonts w:hint="eastAsia"/>
        </w:rPr>
        <w:t>LCD</w:t>
      </w:r>
      <w:r w:rsidRPr="00762F9F">
        <w:t xml:space="preserve"> Panel</w:t>
      </w:r>
      <w:r w:rsidR="003E37EC" w:rsidRPr="00762F9F">
        <w:rPr>
          <w:rFonts w:hint="eastAsia"/>
        </w:rPr>
        <w:t>，解析度為</w:t>
      </w:r>
      <w:r w:rsidR="00D440F3" w:rsidRPr="00762F9F">
        <w:t>W</w:t>
      </w:r>
      <w:r w:rsidR="003E37EC" w:rsidRPr="00762F9F">
        <w:t>QVGA</w:t>
      </w:r>
      <w:r w:rsidR="00307A2B" w:rsidRPr="00762F9F">
        <w:rPr>
          <w:rFonts w:hint="eastAsia"/>
        </w:rPr>
        <w:t>。</w:t>
      </w:r>
    </w:p>
    <w:p w14:paraId="6B665C91" w14:textId="34417C06" w:rsidR="00AE7001" w:rsidRPr="00762F9F" w:rsidRDefault="00B31A6E">
      <w:pPr>
        <w:pStyle w:val="b1"/>
      </w:pPr>
      <w:r w:rsidRPr="00762F9F">
        <w:rPr>
          <w:rFonts w:hint="eastAsia"/>
        </w:rPr>
        <w:t>線路示意圖</w:t>
      </w:r>
    </w:p>
    <w:p w14:paraId="32FBD42A" w14:textId="170A90FF" w:rsidR="000C6DA6" w:rsidRPr="00762F9F" w:rsidRDefault="000C6DA6">
      <w:pPr>
        <w:pStyle w:val="b2"/>
      </w:pPr>
      <w:r w:rsidRPr="00762F9F">
        <w:rPr>
          <w:rFonts w:hint="eastAsia"/>
        </w:rPr>
        <w:t>將</w:t>
      </w:r>
      <w:r w:rsidRPr="00762F9F">
        <w:rPr>
          <w:rFonts w:hint="eastAsia"/>
        </w:rPr>
        <w:t>NuMaker-M55M1 V1.0</w:t>
      </w:r>
      <w:r w:rsidRPr="00762F9F">
        <w:rPr>
          <w:rFonts w:hint="eastAsia"/>
        </w:rPr>
        <w:t>、</w:t>
      </w:r>
      <w:r w:rsidRPr="00762F9F">
        <w:rPr>
          <w:rFonts w:hint="eastAsia"/>
        </w:rPr>
        <w:t>EBI16-RGB24</w:t>
      </w:r>
      <w:r w:rsidRPr="00762F9F">
        <w:rPr>
          <w:rFonts w:hint="eastAsia"/>
        </w:rPr>
        <w:t>連接板和</w:t>
      </w:r>
      <w:r w:rsidR="006303F3" w:rsidRPr="00762F9F">
        <w:t xml:space="preserve">RGB </w:t>
      </w:r>
      <w:r w:rsidRPr="00762F9F">
        <w:rPr>
          <w:rFonts w:hint="eastAsia"/>
        </w:rPr>
        <w:t>LCD</w:t>
      </w:r>
      <w:r w:rsidR="006303F3" w:rsidRPr="00762F9F">
        <w:t xml:space="preserve"> Panel</w:t>
      </w:r>
      <w:r w:rsidRPr="00762F9F">
        <w:rPr>
          <w:rFonts w:hint="eastAsia"/>
        </w:rPr>
        <w:t>進行組裝。</w:t>
      </w:r>
    </w:p>
    <w:p w14:paraId="65DC263D" w14:textId="713BACEB" w:rsidR="000C6DA6" w:rsidRPr="00762F9F" w:rsidRDefault="0032720B" w:rsidP="000C6DA6">
      <w:pPr>
        <w:pStyle w:val="b2"/>
      </w:pPr>
      <w:r w:rsidRPr="00762F9F">
        <w:rPr>
          <w:rFonts w:hint="eastAsia"/>
        </w:rPr>
        <w:t>使用</w:t>
      </w:r>
      <w:r w:rsidRPr="00762F9F">
        <w:rPr>
          <w:rFonts w:hint="eastAsia"/>
        </w:rPr>
        <w:t xml:space="preserve">USB Type-C to </w:t>
      </w:r>
      <w:r w:rsidRPr="00762F9F">
        <w:t>Type-A</w:t>
      </w:r>
      <w:r w:rsidR="00922C46" w:rsidRPr="00762F9F">
        <w:rPr>
          <w:rFonts w:hint="eastAsia"/>
        </w:rPr>
        <w:t xml:space="preserve"> </w:t>
      </w:r>
      <w:r w:rsidR="00922C46" w:rsidRPr="00762F9F">
        <w:rPr>
          <w:rFonts w:hint="eastAsia"/>
        </w:rPr>
        <w:t>連接</w:t>
      </w:r>
      <w:r w:rsidRPr="00762F9F">
        <w:rPr>
          <w:rFonts w:hint="eastAsia"/>
        </w:rPr>
        <w:t>線，將</w:t>
      </w:r>
      <w:r w:rsidRPr="00762F9F">
        <w:rPr>
          <w:rFonts w:hint="eastAsia"/>
        </w:rPr>
        <w:t xml:space="preserve">NuMaker-M55M1 </w:t>
      </w:r>
      <w:r w:rsidRPr="00762F9F">
        <w:t>V1.0</w:t>
      </w:r>
      <w:r w:rsidRPr="00762F9F">
        <w:rPr>
          <w:rFonts w:hint="eastAsia"/>
        </w:rPr>
        <w:t>開發板連接至電腦</w:t>
      </w:r>
      <w:r w:rsidR="007D4F2E" w:rsidRPr="00762F9F">
        <w:rPr>
          <w:rFonts w:hint="eastAsia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:rsidRPr="00762F9F" w14:paraId="48FF03DC" w14:textId="77777777" w:rsidTr="00D73E1E">
        <w:tc>
          <w:tcPr>
            <w:tcW w:w="10190" w:type="dxa"/>
          </w:tcPr>
          <w:p w14:paraId="53CBB581" w14:textId="4B30C615" w:rsidR="00D73E1E" w:rsidRPr="00762F9F" w:rsidRDefault="000E6BA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 w:rsidRPr="00762F9F">
              <w:rPr>
                <w:rFonts w:eastAsia="SimSun" w:cs="Arial"/>
                <w:noProof/>
              </w:rPr>
              <w:drawing>
                <wp:inline distT="0" distB="0" distL="0" distR="0" wp14:anchorId="0ABED496" wp14:editId="60C43803">
                  <wp:extent cx="3162375" cy="2293001"/>
                  <wp:effectExtent l="0" t="0" r="0" b="0"/>
                  <wp:docPr id="138975901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8592" cy="231926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26AAAAC9" w:rsidR="00922C46" w:rsidRPr="00762F9F" w:rsidRDefault="005702C3" w:rsidP="00640C61">
      <w:pPr>
        <w:pStyle w:val="Caption"/>
      </w:pPr>
      <w:r w:rsidRPr="00762F9F">
        <w:rPr>
          <w:rFonts w:hint="eastAsia"/>
        </w:rPr>
        <w:t>圖</w:t>
      </w:r>
      <w:r w:rsidRPr="00762F9F">
        <w:t xml:space="preserve"> </w:t>
      </w:r>
      <w:r w:rsidR="00B31A6E" w:rsidRPr="00762F9F">
        <w:rPr>
          <w:noProof/>
        </w:rPr>
        <w:fldChar w:fldCharType="begin"/>
      </w:r>
      <w:r w:rsidR="00B31A6E" w:rsidRPr="00762F9F">
        <w:rPr>
          <w:noProof/>
        </w:rPr>
        <w:instrText xml:space="preserve"> STYLEREF 1 \s </w:instrText>
      </w:r>
      <w:r w:rsidR="00B31A6E" w:rsidRPr="00762F9F">
        <w:rPr>
          <w:noProof/>
        </w:rPr>
        <w:fldChar w:fldCharType="separate"/>
      </w:r>
      <w:r w:rsidR="00522AF5" w:rsidRPr="00762F9F">
        <w:rPr>
          <w:noProof/>
        </w:rPr>
        <w:t>3</w:t>
      </w:r>
      <w:r w:rsidR="00B31A6E" w:rsidRPr="00762F9F">
        <w:rPr>
          <w:noProof/>
        </w:rPr>
        <w:fldChar w:fldCharType="end"/>
      </w:r>
      <w:r w:rsidR="00C475BF" w:rsidRPr="00762F9F">
        <w:noBreakHyphen/>
      </w:r>
      <w:r w:rsidR="00C475BF" w:rsidRPr="00762F9F">
        <w:fldChar w:fldCharType="begin"/>
      </w:r>
      <w:r w:rsidR="00C475BF" w:rsidRPr="00762F9F">
        <w:instrText xml:space="preserve"> SEQ </w:instrText>
      </w:r>
      <w:r w:rsidR="00C475BF" w:rsidRPr="00762F9F">
        <w:instrText>图</w:instrText>
      </w:r>
      <w:r w:rsidR="00C475BF" w:rsidRPr="00762F9F">
        <w:instrText xml:space="preserve"> \* ARABIC \s 1 </w:instrText>
      </w:r>
      <w:r w:rsidR="00C475BF" w:rsidRPr="00762F9F">
        <w:fldChar w:fldCharType="separate"/>
      </w:r>
      <w:r w:rsidR="00522AF5" w:rsidRPr="00762F9F">
        <w:rPr>
          <w:noProof/>
        </w:rPr>
        <w:t>1</w:t>
      </w:r>
      <w:r w:rsidR="00C475BF" w:rsidRPr="00762F9F">
        <w:fldChar w:fldCharType="end"/>
      </w:r>
      <w:r w:rsidRPr="00762F9F">
        <w:t xml:space="preserve"> </w:t>
      </w:r>
      <w:r w:rsidR="0079589B" w:rsidRPr="00762F9F">
        <w:rPr>
          <w:rFonts w:hint="eastAsia"/>
          <w:lang w:eastAsia="zh-TW"/>
        </w:rPr>
        <w:t>線</w:t>
      </w:r>
      <w:r w:rsidR="0079589B" w:rsidRPr="00762F9F">
        <w:t>路示意圖</w:t>
      </w:r>
    </w:p>
    <w:p w14:paraId="4E3516FA" w14:textId="77777777" w:rsidR="00922C46" w:rsidRPr="00762F9F" w:rsidRDefault="00922C46" w:rsidP="00922C46">
      <w:pPr>
        <w:rPr>
          <w:lang w:eastAsia="zh-TW"/>
        </w:rPr>
      </w:pPr>
    </w:p>
    <w:p w14:paraId="2B52026D" w14:textId="671914B7" w:rsidR="006F29EA" w:rsidRPr="00762F9F" w:rsidRDefault="003A2EEC" w:rsidP="00FB160E">
      <w:pPr>
        <w:pStyle w:val="Heading1"/>
        <w:rPr>
          <w:lang w:eastAsia="zh-TW"/>
        </w:rPr>
      </w:pPr>
      <w:r w:rsidRPr="00762F9F">
        <w:rPr>
          <w:rFonts w:hint="eastAsia"/>
          <w:lang w:eastAsia="zh-TW"/>
        </w:rPr>
        <w:lastRenderedPageBreak/>
        <w:t>目錄資訊</w:t>
      </w:r>
    </w:p>
    <w:p w14:paraId="54DDE02C" w14:textId="2B9A9FE8" w:rsidR="00C705A7" w:rsidRPr="00762F9F" w:rsidRDefault="00C705A7" w:rsidP="00C705A7">
      <w:pPr>
        <w:widowControl/>
        <w:overflowPunct/>
        <w:autoSpaceDE/>
        <w:autoSpaceDN/>
        <w:adjustRightInd/>
        <w:snapToGrid/>
        <w:spacing w:before="100" w:beforeAutospacing="1" w:after="100" w:afterAutospacing="1"/>
        <w:jc w:val="left"/>
        <w:textAlignment w:val="auto"/>
        <w:rPr>
          <w:rFonts w:ascii="Times New Roman" w:eastAsia="Times New Roman" w:hAnsi="Times New Roman"/>
          <w:szCs w:val="24"/>
          <w:lang w:eastAsia="zh-TW"/>
        </w:rPr>
      </w:pPr>
      <w:r w:rsidRPr="00762F9F">
        <w:rPr>
          <w:rFonts w:ascii="新細明體" w:eastAsia="新細明體" w:hAnsi="新細明體" w:cs="新細明體" w:hint="eastAsia"/>
          <w:szCs w:val="24"/>
          <w:lang w:eastAsia="zh-CN"/>
        </w:rPr>
        <w:t>目錄結構如下圖所示</w:t>
      </w:r>
      <w:r w:rsidRPr="00762F9F">
        <w:rPr>
          <w:rFonts w:ascii="新細明體" w:eastAsia="新細明體" w:hAnsi="新細明體" w:cs="新細明體"/>
          <w:szCs w:val="24"/>
          <w:lang w:eastAsia="zh-CN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:rsidRPr="00762F9F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50AC5D3D" w:rsidR="00CE6106" w:rsidRPr="00762F9F" w:rsidRDefault="00CE6106" w:rsidP="00FE35CF">
            <w:pPr>
              <w:pStyle w:val="Directorytxt"/>
              <w:spacing w:after="180"/>
            </w:pPr>
            <w:bookmarkStart w:id="28" w:name="_Hlk152938073"/>
            <w:r w:rsidRPr="00762F9F">
              <w:t>EC_</w:t>
            </w:r>
            <w:r w:rsidR="00657CF1" w:rsidRPr="00762F9F">
              <w:t>M55M1</w:t>
            </w:r>
            <w:r w:rsidRPr="00762F9F">
              <w:t>_</w:t>
            </w:r>
            <w:r w:rsidR="005576A7" w:rsidRPr="005576A7">
              <w:t>Driving</w:t>
            </w:r>
            <w:r w:rsidR="005576A7" w:rsidRPr="005576A7">
              <w:rPr>
                <w:rFonts w:hint="eastAsia"/>
              </w:rPr>
              <w:t>_</w:t>
            </w:r>
            <w:r w:rsidR="005576A7" w:rsidRPr="005576A7">
              <w:t>Sync</w:t>
            </w:r>
            <w:r w:rsidR="005576A7" w:rsidRPr="005576A7">
              <w:rPr>
                <w:rFonts w:hint="eastAsia"/>
              </w:rPr>
              <w:t>_</w:t>
            </w:r>
            <w:r w:rsidR="005576A7" w:rsidRPr="005576A7">
              <w:t>Signal</w:t>
            </w:r>
            <w:r w:rsidR="005576A7" w:rsidRPr="005576A7">
              <w:rPr>
                <w:rFonts w:hint="eastAsia"/>
              </w:rPr>
              <w:t>_</w:t>
            </w:r>
            <w:r w:rsidR="005576A7" w:rsidRPr="005576A7">
              <w:t>LCD</w:t>
            </w:r>
            <w:r w:rsidR="005576A7" w:rsidRPr="005576A7">
              <w:rPr>
                <w:rFonts w:hint="eastAsia"/>
              </w:rPr>
              <w:t>_</w:t>
            </w:r>
            <w:r w:rsidR="005576A7" w:rsidRPr="005576A7">
              <w:t>Panel</w:t>
            </w:r>
            <w:r w:rsidR="005576A7" w:rsidRPr="005576A7">
              <w:rPr>
                <w:rFonts w:hint="eastAsia"/>
              </w:rPr>
              <w:t>_</w:t>
            </w:r>
            <w:r w:rsidR="005576A7" w:rsidRPr="005576A7">
              <w:t>via</w:t>
            </w:r>
            <w:r w:rsidR="005576A7" w:rsidRPr="005576A7">
              <w:rPr>
                <w:rFonts w:hint="eastAsia"/>
              </w:rPr>
              <w:t>_E</w:t>
            </w:r>
            <w:r w:rsidR="005576A7" w:rsidRPr="005576A7">
              <w:t>BI</w:t>
            </w:r>
            <w:r w:rsidRPr="00762F9F">
              <w:t>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762F9F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77777777" w:rsidR="00CE6106" w:rsidRPr="00762F9F" w:rsidRDefault="00CE6106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77777777" w:rsidR="00CE6106" w:rsidRPr="00762F9F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762F9F">
                    <w:t>Sample code header and source files</w:t>
                  </w:r>
                </w:p>
              </w:tc>
            </w:tr>
            <w:tr w:rsidR="00CE6106" w:rsidRPr="00762F9F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77777777" w:rsidR="00CE6106" w:rsidRPr="00762F9F" w:rsidRDefault="00CE6106" w:rsidP="00FE35CF">
                  <w:pPr>
                    <w:pStyle w:val="Tabletxt"/>
                  </w:pPr>
                  <w:r w:rsidRPr="00762F9F">
                    <w:t>Cortex</w:t>
                  </w:r>
                  <w:r w:rsidRPr="00762F9F">
                    <w:rPr>
                      <w:vertAlign w:val="superscript"/>
                    </w:rPr>
                    <w:t>®</w:t>
                  </w:r>
                  <w:r w:rsidRPr="00762F9F">
                    <w:t xml:space="preserve"> Microcontroller Software Interface Standard (CMSIS) by A</w:t>
                  </w:r>
                  <w:r w:rsidRPr="00762F9F">
                    <w:rPr>
                      <w:rFonts w:hint="eastAsia"/>
                    </w:rPr>
                    <w:t>rm</w:t>
                  </w:r>
                  <w:r w:rsidRPr="00762F9F">
                    <w:rPr>
                      <w:vertAlign w:val="superscript"/>
                    </w:rPr>
                    <w:t>®</w:t>
                  </w:r>
                  <w:r w:rsidRPr="00762F9F">
                    <w:t xml:space="preserve"> Corp.</w:t>
                  </w:r>
                </w:p>
              </w:tc>
            </w:tr>
            <w:tr w:rsidR="00CE6106" w:rsidRPr="00762F9F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77777777" w:rsidR="00CE6106" w:rsidRPr="00762F9F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762F9F">
                    <w:t>CMSIS compliant device header file</w:t>
                  </w:r>
                </w:p>
              </w:tc>
            </w:tr>
            <w:tr w:rsidR="00CE6106" w:rsidRPr="00762F9F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StdDriver</w:t>
                  </w:r>
                </w:p>
              </w:tc>
              <w:tc>
                <w:tcPr>
                  <w:tcW w:w="6254" w:type="dxa"/>
                </w:tcPr>
                <w:p w14:paraId="0704228E" w14:textId="77777777" w:rsidR="00CE6106" w:rsidRPr="00762F9F" w:rsidRDefault="00CE6106" w:rsidP="00FE35CF">
                  <w:pPr>
                    <w:pStyle w:val="Tabletxt"/>
                    <w:rPr>
                      <w:color w:val="C00000"/>
                    </w:rPr>
                  </w:pPr>
                  <w:r w:rsidRPr="00762F9F">
                    <w:t>All peripheral driver header and source files</w:t>
                  </w:r>
                </w:p>
              </w:tc>
            </w:tr>
            <w:tr w:rsidR="00CE6106" w:rsidRPr="00762F9F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77777777" w:rsidR="00CE6106" w:rsidRPr="00762F9F" w:rsidRDefault="00CE6106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/>
                      <w:color w:val="C00000"/>
                    </w:rPr>
                    <w:t>SampleCode</w:t>
                  </w:r>
                </w:p>
              </w:tc>
              <w:tc>
                <w:tcPr>
                  <w:tcW w:w="6254" w:type="dxa"/>
                </w:tcPr>
                <w:p w14:paraId="3A662418" w14:textId="77777777" w:rsidR="00CE6106" w:rsidRPr="00762F9F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:rsidRPr="00762F9F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7777777" w:rsidR="00CE6106" w:rsidRPr="00762F9F" w:rsidRDefault="00CE6106" w:rsidP="00E45802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762F9F">
                    <w:rPr>
                      <w:rFonts w:cs="Arial" w:hint="eastAsia"/>
                      <w:color w:val="C00000"/>
                    </w:rPr>
                    <w:t>Example</w:t>
                  </w:r>
                  <w:r w:rsidRPr="00762F9F">
                    <w:rPr>
                      <w:rFonts w:cs="Arial"/>
                      <w:color w:val="C00000"/>
                    </w:rPr>
                    <w:t>Code</w:t>
                  </w:r>
                </w:p>
              </w:tc>
              <w:tc>
                <w:tcPr>
                  <w:tcW w:w="6254" w:type="dxa"/>
                </w:tcPr>
                <w:p w14:paraId="2F8A076F" w14:textId="77777777" w:rsidR="00CE6106" w:rsidRPr="00762F9F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Pr="00762F9F" w:rsidRDefault="00CE6106" w:rsidP="00FE35CF"/>
        </w:tc>
      </w:tr>
      <w:tr w:rsidR="00CE6106" w:rsidRPr="00762F9F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5"/>
              <w:gridCol w:w="6255"/>
            </w:tblGrid>
            <w:tr w:rsidR="00CE6106" w:rsidRPr="00762F9F" w14:paraId="509CEC6A" w14:textId="77777777" w:rsidTr="00EC1835">
              <w:trPr>
                <w:trHeight w:val="510"/>
              </w:trPr>
              <w:tc>
                <w:tcPr>
                  <w:tcW w:w="3455" w:type="dxa"/>
                </w:tcPr>
                <w:p w14:paraId="04CC0E1C" w14:textId="0123FE49" w:rsidR="00CE6106" w:rsidRPr="00762F9F" w:rsidRDefault="00AB48C8" w:rsidP="00E45802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29" w:name="_Hlk152936762"/>
                  <w:r w:rsidRPr="00762F9F">
                    <w:rPr>
                      <w:rFonts w:cs="Arial"/>
                      <w:color w:val="C00000"/>
                    </w:rPr>
                    <w:t>Project</w:t>
                  </w:r>
                </w:p>
              </w:tc>
              <w:tc>
                <w:tcPr>
                  <w:tcW w:w="6255" w:type="dxa"/>
                </w:tcPr>
                <w:p w14:paraId="23460790" w14:textId="386D1A0A" w:rsidR="00CE6106" w:rsidRPr="00762F9F" w:rsidRDefault="005B5038" w:rsidP="00FE35CF">
                  <w:pPr>
                    <w:pStyle w:val="Tabletxt"/>
                  </w:pPr>
                  <w:r w:rsidRPr="00762F9F">
                    <w:rPr>
                      <w:rFonts w:eastAsia="SimSun"/>
                      <w:lang w:eastAsia="zh-CN"/>
                    </w:rPr>
                    <w:t xml:space="preserve">Sources, extension and </w:t>
                  </w:r>
                  <w:r w:rsidR="00AB48C8" w:rsidRPr="00762F9F">
                    <w:rPr>
                      <w:rFonts w:eastAsia="SimSun"/>
                      <w:lang w:eastAsia="zh-CN"/>
                    </w:rPr>
                    <w:t>libraries</w:t>
                  </w:r>
                </w:p>
              </w:tc>
            </w:tr>
          </w:tbl>
          <w:p w14:paraId="2F2674D4" w14:textId="77777777" w:rsidR="00CE6106" w:rsidRPr="00762F9F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28"/>
    <w:bookmarkEnd w:id="29"/>
    <w:p w14:paraId="614B9C4D" w14:textId="761675DC" w:rsidR="00C2116B" w:rsidRPr="00762F9F" w:rsidRDefault="00C475BF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762F9F">
        <w:rPr>
          <w:rFonts w:hint="eastAsia"/>
          <w:lang w:eastAsia="zh-TW"/>
        </w:rPr>
        <w:t>圖</w:t>
      </w:r>
      <w:r w:rsidRPr="00762F9F">
        <w:rPr>
          <w:lang w:eastAsia="zh-TW"/>
        </w:rPr>
        <w:t xml:space="preserve"> </w:t>
      </w:r>
      <w:r w:rsidR="00067884" w:rsidRPr="00762F9F">
        <w:rPr>
          <w:noProof/>
        </w:rPr>
        <w:fldChar w:fldCharType="begin"/>
      </w:r>
      <w:r w:rsidR="00067884" w:rsidRPr="00762F9F">
        <w:rPr>
          <w:noProof/>
        </w:rPr>
        <w:instrText xml:space="preserve"> STYLEREF 1 \s </w:instrText>
      </w:r>
      <w:r w:rsidR="00067884" w:rsidRPr="00762F9F">
        <w:rPr>
          <w:noProof/>
        </w:rPr>
        <w:fldChar w:fldCharType="separate"/>
      </w:r>
      <w:r w:rsidR="00522AF5" w:rsidRPr="00762F9F">
        <w:rPr>
          <w:noProof/>
        </w:rPr>
        <w:t>4</w:t>
      </w:r>
      <w:r w:rsidR="00067884" w:rsidRPr="00762F9F">
        <w:rPr>
          <w:noProof/>
        </w:rPr>
        <w:fldChar w:fldCharType="end"/>
      </w:r>
      <w:r w:rsidRPr="00762F9F">
        <w:rPr>
          <w:rFonts w:ascii="MS Gothic" w:eastAsia="MS Gothic" w:hAnsi="MS Gothic" w:cs="MS Gothic" w:hint="eastAsia"/>
          <w:lang w:eastAsia="zh-TW"/>
        </w:rPr>
        <w:t>‑</w:t>
      </w:r>
      <w:r w:rsidRPr="00762F9F">
        <w:fldChar w:fldCharType="begin"/>
      </w:r>
      <w:r w:rsidRPr="00762F9F">
        <w:instrText xml:space="preserve"> SEQ </w:instrText>
      </w:r>
      <w:r w:rsidRPr="00762F9F">
        <w:instrText>图</w:instrText>
      </w:r>
      <w:r w:rsidRPr="00762F9F">
        <w:instrText xml:space="preserve"> \* ARABIC \s 1 </w:instrText>
      </w:r>
      <w:r w:rsidRPr="00762F9F">
        <w:fldChar w:fldCharType="separate"/>
      </w:r>
      <w:r w:rsidR="00522AF5" w:rsidRPr="00762F9F">
        <w:rPr>
          <w:noProof/>
        </w:rPr>
        <w:t>1</w:t>
      </w:r>
      <w:r w:rsidRPr="00762F9F">
        <w:fldChar w:fldCharType="end"/>
      </w:r>
      <w:r w:rsidR="0088519F" w:rsidRPr="00762F9F">
        <w:rPr>
          <w:rFonts w:ascii="SimSun" w:eastAsia="新細明體" w:hAnsi="SimSun" w:hint="eastAsia"/>
          <w:lang w:eastAsia="zh-TW"/>
        </w:rPr>
        <w:t>目錄資訊</w:t>
      </w:r>
    </w:p>
    <w:p w14:paraId="2CB80F4A" w14:textId="77777777" w:rsidR="00371435" w:rsidRPr="00762F9F" w:rsidRDefault="003A2EEC" w:rsidP="00FB160E">
      <w:pPr>
        <w:pStyle w:val="Heading1"/>
      </w:pPr>
      <w:r w:rsidRPr="00762F9F">
        <w:rPr>
          <w:rFonts w:hint="eastAsia"/>
        </w:rPr>
        <w:lastRenderedPageBreak/>
        <w:t>範例程式</w:t>
      </w:r>
      <w:r w:rsidR="00FD1A0A" w:rsidRPr="00762F9F">
        <w:rPr>
          <w:rFonts w:hint="eastAsia"/>
        </w:rPr>
        <w:t>執行</w:t>
      </w:r>
    </w:p>
    <w:p w14:paraId="2C2F5124" w14:textId="5D1663B7" w:rsidR="00B64D08" w:rsidRPr="00762F9F" w:rsidRDefault="005E2550" w:rsidP="00762F9F">
      <w:pPr>
        <w:pStyle w:val="bNo"/>
      </w:pPr>
      <w:bookmarkStart w:id="30" w:name="_Sampel_Code_Information"/>
      <w:bookmarkEnd w:id="30"/>
      <w:r w:rsidRPr="00762F9F">
        <w:t>根據</w:t>
      </w:r>
      <w:r w:rsidR="004071EF" w:rsidRPr="00762F9F">
        <w:rPr>
          <w:rFonts w:hint="eastAsia"/>
        </w:rPr>
        <w:t>目錄資訊</w:t>
      </w:r>
      <w:r w:rsidR="00C2116B" w:rsidRPr="00762F9F">
        <w:rPr>
          <w:rFonts w:hint="eastAsia"/>
        </w:rPr>
        <w:t>章節</w:t>
      </w:r>
      <w:r w:rsidRPr="00762F9F">
        <w:t>進入</w:t>
      </w:r>
      <w:r w:rsidR="00C266EF" w:rsidRPr="00762F9F">
        <w:rPr>
          <w:rFonts w:hint="eastAsia"/>
        </w:rPr>
        <w:t>Example</w:t>
      </w:r>
      <w:r w:rsidR="004A7179" w:rsidRPr="00762F9F">
        <w:t>Code</w:t>
      </w:r>
      <w:r w:rsidR="00C266EF" w:rsidRPr="00762F9F">
        <w:t xml:space="preserve"> </w:t>
      </w:r>
      <w:r w:rsidR="00C266EF" w:rsidRPr="00762F9F">
        <w:rPr>
          <w:rFonts w:hint="eastAsia"/>
        </w:rPr>
        <w:t>路徑中的</w:t>
      </w:r>
      <w:r w:rsidRPr="00762F9F">
        <w:t>KEIL</w:t>
      </w:r>
      <w:r w:rsidRPr="00762F9F">
        <w:t>資料夾，雙擊</w:t>
      </w:r>
      <w:r w:rsidR="005576A7" w:rsidRPr="009A3DD5">
        <w:rPr>
          <w:i/>
          <w:iCs/>
        </w:rPr>
        <w:t>Driving</w:t>
      </w:r>
      <w:r w:rsidR="005576A7">
        <w:rPr>
          <w:rFonts w:hint="eastAsia"/>
          <w:i/>
          <w:iCs/>
          <w:lang w:eastAsia="zh-TW"/>
        </w:rPr>
        <w:t>_</w:t>
      </w:r>
      <w:r w:rsidR="005576A7" w:rsidRPr="009A3DD5">
        <w:rPr>
          <w:i/>
          <w:iCs/>
        </w:rPr>
        <w:t>Sync</w:t>
      </w:r>
      <w:r w:rsidR="005576A7">
        <w:rPr>
          <w:rFonts w:hint="eastAsia"/>
          <w:i/>
          <w:iCs/>
          <w:lang w:eastAsia="zh-TW"/>
        </w:rPr>
        <w:t>_</w:t>
      </w:r>
      <w:r w:rsidR="005576A7" w:rsidRPr="009A3DD5">
        <w:rPr>
          <w:i/>
          <w:iCs/>
        </w:rPr>
        <w:t>Signal</w:t>
      </w:r>
      <w:r w:rsidR="005576A7">
        <w:rPr>
          <w:rFonts w:hint="eastAsia"/>
          <w:i/>
          <w:iCs/>
          <w:lang w:eastAsia="zh-TW"/>
        </w:rPr>
        <w:t>_</w:t>
      </w:r>
      <w:r w:rsidR="005576A7" w:rsidRPr="009A3DD5">
        <w:rPr>
          <w:i/>
          <w:iCs/>
        </w:rPr>
        <w:t>LCD</w:t>
      </w:r>
      <w:r w:rsidR="005576A7">
        <w:rPr>
          <w:rFonts w:hint="eastAsia"/>
          <w:i/>
          <w:iCs/>
          <w:lang w:eastAsia="zh-TW"/>
        </w:rPr>
        <w:t>_</w:t>
      </w:r>
      <w:r w:rsidR="005576A7" w:rsidRPr="009A3DD5">
        <w:rPr>
          <w:i/>
          <w:iCs/>
        </w:rPr>
        <w:t>Panel</w:t>
      </w:r>
      <w:r w:rsidR="005576A7">
        <w:rPr>
          <w:rFonts w:hint="eastAsia"/>
          <w:i/>
          <w:iCs/>
          <w:lang w:eastAsia="zh-TW"/>
        </w:rPr>
        <w:t>_</w:t>
      </w:r>
      <w:r w:rsidR="005576A7" w:rsidRPr="009A3DD5">
        <w:rPr>
          <w:i/>
          <w:iCs/>
        </w:rPr>
        <w:t>via</w:t>
      </w:r>
      <w:r w:rsidR="005576A7" w:rsidRPr="005576A7">
        <w:rPr>
          <w:rFonts w:hint="eastAsia"/>
          <w:i/>
          <w:iCs/>
          <w:lang w:eastAsia="zh-TW"/>
        </w:rPr>
        <w:t>_E</w:t>
      </w:r>
      <w:r w:rsidR="005576A7" w:rsidRPr="005576A7">
        <w:rPr>
          <w:i/>
          <w:iCs/>
        </w:rPr>
        <w:t>BI</w:t>
      </w:r>
      <w:r w:rsidR="00A4530C" w:rsidRPr="005576A7">
        <w:rPr>
          <w:i/>
          <w:iCs/>
        </w:rPr>
        <w:t>.uvprojx</w:t>
      </w:r>
      <w:r w:rsidR="00DE2078" w:rsidRPr="00762F9F">
        <w:rPr>
          <w:rFonts w:hint="eastAsia"/>
        </w:rPr>
        <w:t>。</w:t>
      </w:r>
    </w:p>
    <w:p w14:paraId="1D7881C1" w14:textId="77777777" w:rsidR="002F770D" w:rsidRPr="00762F9F" w:rsidRDefault="002F770D" w:rsidP="002F770D">
      <w:pPr>
        <w:pStyle w:val="ListParagraph"/>
        <w:numPr>
          <w:ilvl w:val="0"/>
          <w:numId w:val="32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進入編譯模式介面</w:t>
      </w:r>
    </w:p>
    <w:p w14:paraId="331692FE" w14:textId="77777777" w:rsidR="002F770D" w:rsidRPr="00762F9F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編譯</w:t>
      </w:r>
    </w:p>
    <w:p w14:paraId="0411F7DD" w14:textId="77777777" w:rsidR="002F770D" w:rsidRPr="00762F9F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下載代碼至記憶體</w:t>
      </w:r>
    </w:p>
    <w:p w14:paraId="405E87BE" w14:textId="77777777" w:rsidR="002F770D" w:rsidRPr="00762F9F" w:rsidRDefault="002F770D" w:rsidP="002F770D">
      <w:pPr>
        <w:pStyle w:val="ListParagraph"/>
        <w:numPr>
          <w:ilvl w:val="0"/>
          <w:numId w:val="33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進入</w:t>
      </w:r>
      <w:r w:rsidRPr="00762F9F">
        <w:rPr>
          <w:rFonts w:cs="Arial"/>
        </w:rPr>
        <w:t xml:space="preserve"> / </w:t>
      </w:r>
      <w:r w:rsidRPr="00762F9F">
        <w:rPr>
          <w:rFonts w:cs="Arial"/>
        </w:rPr>
        <w:t>離開除錯模式</w:t>
      </w:r>
    </w:p>
    <w:p w14:paraId="058A4F2E" w14:textId="77777777" w:rsidR="002F770D" w:rsidRPr="00762F9F" w:rsidRDefault="002F770D" w:rsidP="002F770D">
      <w:pPr>
        <w:pStyle w:val="ListParagraph"/>
        <w:numPr>
          <w:ilvl w:val="0"/>
          <w:numId w:val="32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進入除錯模式介面</w:t>
      </w:r>
    </w:p>
    <w:p w14:paraId="260C524F" w14:textId="77777777" w:rsidR="002F770D" w:rsidRPr="00762F9F" w:rsidRDefault="002F770D" w:rsidP="002F770D">
      <w:pPr>
        <w:pStyle w:val="ListParagraph"/>
        <w:numPr>
          <w:ilvl w:val="0"/>
          <w:numId w:val="34"/>
        </w:numPr>
        <w:topLinePunct/>
        <w:adjustRightInd w:val="0"/>
        <w:snapToGrid w:val="0"/>
        <w:spacing w:before="120" w:after="120"/>
        <w:ind w:leftChars="0"/>
        <w:rPr>
          <w:rFonts w:cs="Arial"/>
        </w:rPr>
      </w:pPr>
      <w:r w:rsidRPr="00762F9F">
        <w:rPr>
          <w:rFonts w:cs="Arial"/>
        </w:rPr>
        <w:t>執行代碼</w:t>
      </w:r>
    </w:p>
    <w:p w14:paraId="7B363BB0" w14:textId="77777777" w:rsidR="002F770D" w:rsidRPr="00762F9F" w:rsidRDefault="002F770D" w:rsidP="002F770D">
      <w:pPr>
        <w:pStyle w:val="bodyNormal"/>
        <w:spacing w:before="180" w:after="180"/>
      </w:pPr>
    </w:p>
    <w:p w14:paraId="5FE9EDA6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 w:rsidRPr="00762F9F">
        <w:rPr>
          <w:rFonts w:cs="Arial"/>
        </w:rPr>
        <w:br w:type="page"/>
      </w:r>
    </w:p>
    <w:p w14:paraId="2C4EF5E9" w14:textId="77777777" w:rsidR="00C405D6" w:rsidRPr="00762F9F" w:rsidRDefault="003A2EEC" w:rsidP="00FB160E">
      <w:pPr>
        <w:pStyle w:val="Heading1"/>
      </w:pPr>
      <w:r w:rsidRPr="00762F9F">
        <w:rPr>
          <w:rFonts w:hint="eastAsia"/>
          <w:lang w:eastAsia="zh-TW"/>
        </w:rPr>
        <w:lastRenderedPageBreak/>
        <w:t>修訂紀錄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:rsidRPr="00762F9F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77777777" w:rsidR="00C405D6" w:rsidRPr="00762F9F" w:rsidRDefault="00C405D6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762F9F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7777777" w:rsidR="00C405D6" w:rsidRPr="00762F9F" w:rsidRDefault="00C405D6" w:rsidP="00C405D6">
            <w:pPr>
              <w:jc w:val="left"/>
              <w:rPr>
                <w:rFonts w:cs="Arial"/>
                <w:szCs w:val="24"/>
              </w:rPr>
            </w:pPr>
            <w:r w:rsidRPr="00762F9F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77777777" w:rsidR="00C405D6" w:rsidRPr="00762F9F" w:rsidRDefault="00C405D6" w:rsidP="00C405D6">
            <w:pPr>
              <w:rPr>
                <w:rFonts w:cs="Arial"/>
                <w:szCs w:val="24"/>
              </w:rPr>
            </w:pPr>
            <w:r w:rsidRPr="00762F9F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:rsidRPr="00762F9F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468CB9C9" w:rsidR="00C405D6" w:rsidRPr="00762F9F" w:rsidRDefault="008F461C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762F9F">
              <w:rPr>
                <w:rFonts w:eastAsia="SimSun" w:cs="Arial"/>
                <w:szCs w:val="24"/>
                <w:lang w:eastAsia="zh-CN"/>
              </w:rPr>
              <w:t>202</w:t>
            </w:r>
            <w:r w:rsidR="00657CF1" w:rsidRPr="00762F9F">
              <w:rPr>
                <w:rFonts w:eastAsia="SimSun" w:cs="Arial"/>
                <w:szCs w:val="24"/>
                <w:lang w:eastAsia="zh-CN"/>
              </w:rPr>
              <w:t>5</w:t>
            </w:r>
            <w:r w:rsidRPr="00762F9F">
              <w:rPr>
                <w:rFonts w:eastAsia="SimSun" w:cs="Arial"/>
                <w:szCs w:val="24"/>
                <w:lang w:eastAsia="zh-CN"/>
              </w:rPr>
              <w:t>.0</w:t>
            </w:r>
            <w:r w:rsidR="007354EE" w:rsidRPr="00762F9F">
              <w:rPr>
                <w:rFonts w:eastAsiaTheme="minorEastAsia" w:cs="Arial" w:hint="eastAsia"/>
                <w:szCs w:val="24"/>
                <w:lang w:eastAsia="zh-TW"/>
              </w:rPr>
              <w:t>3</w:t>
            </w:r>
            <w:r w:rsidRPr="00762F9F">
              <w:rPr>
                <w:rFonts w:eastAsia="SimSun" w:cs="Arial"/>
                <w:szCs w:val="24"/>
                <w:lang w:eastAsia="zh-CN"/>
              </w:rPr>
              <w:t>.</w:t>
            </w:r>
            <w:r w:rsidR="00842BF0" w:rsidRPr="00762F9F">
              <w:rPr>
                <w:rFonts w:eastAsiaTheme="minorEastAsia" w:cs="Arial" w:hint="eastAsia"/>
                <w:szCs w:val="24"/>
                <w:lang w:eastAsia="zh-TW"/>
              </w:rPr>
              <w:t>21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77777777" w:rsidR="00C405D6" w:rsidRPr="00762F9F" w:rsidRDefault="00C405D6" w:rsidP="00C405D6">
            <w:pPr>
              <w:jc w:val="left"/>
              <w:rPr>
                <w:rFonts w:cs="Arial"/>
                <w:szCs w:val="24"/>
              </w:rPr>
            </w:pPr>
            <w:r w:rsidRPr="00762F9F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597918BA" w:rsidR="00C405D6" w:rsidRPr="00762F9F" w:rsidRDefault="004071EF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762F9F">
              <w:rPr>
                <w:rFonts w:ascii="微軟正黑體" w:hAnsi="微軟正黑體" w:cs="Arial" w:hint="eastAsia"/>
              </w:rPr>
              <w:t>初始發</w:t>
            </w:r>
            <w:r w:rsidR="00657CF1" w:rsidRPr="00762F9F">
              <w:rPr>
                <w:rFonts w:ascii="微軟正黑體" w:hAnsi="微軟正黑體" w:cs="Arial" w:hint="eastAsia"/>
                <w:lang w:eastAsia="zh-TW"/>
              </w:rPr>
              <w:t>佈</w:t>
            </w:r>
            <w:r w:rsidR="004E1F64" w:rsidRPr="00762F9F">
              <w:rPr>
                <w:rFonts w:hint="eastAsia"/>
                <w:lang w:eastAsia="zh-CN"/>
              </w:rPr>
              <w:t>。</w:t>
            </w:r>
          </w:p>
        </w:tc>
      </w:tr>
    </w:tbl>
    <w:p w14:paraId="0B2E0566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 w:rsidRPr="00762F9F"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Pr="00762F9F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762F9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762F9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762F9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762F9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762F9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762F9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762F9F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762F9F" w:rsidSect="00AA2B51">
      <w:headerReference w:type="default" r:id="rId26"/>
      <w:footerReference w:type="default" r:id="rId27"/>
      <w:headerReference w:type="first" r:id="rId28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4" w:author="MS30 SCFchian1" w:date="2022-11-09T14:39:00Z" w:initials="MS">
    <w:p w14:paraId="239F815A" w14:textId="77777777" w:rsidR="00125A1E" w:rsidRDefault="00125A1E" w:rsidP="00125A1E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39320CDF" w14:textId="77777777" w:rsidR="00125A1E" w:rsidRDefault="00125A1E" w:rsidP="00125A1E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7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39320CDF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39320CDF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80B0DF" w14:textId="77777777" w:rsidR="003732A7" w:rsidRDefault="003732A7" w:rsidP="00224C1C">
      <w:r>
        <w:separator/>
      </w:r>
    </w:p>
    <w:p w14:paraId="1E0E0041" w14:textId="77777777" w:rsidR="003732A7" w:rsidRDefault="003732A7"/>
  </w:endnote>
  <w:endnote w:type="continuationSeparator" w:id="0">
    <w:p w14:paraId="3790B5CC" w14:textId="77777777" w:rsidR="003732A7" w:rsidRDefault="003732A7" w:rsidP="00224C1C">
      <w:r>
        <w:continuationSeparator/>
      </w:r>
    </w:p>
    <w:p w14:paraId="459B1DD0" w14:textId="77777777" w:rsidR="003732A7" w:rsidRDefault="003732A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4A325221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 w:rsidR="00842BF0">
      <w:rPr>
        <w:rFonts w:eastAsiaTheme="minorEastAsia" w:cs="Arial" w:hint="eastAsia"/>
        <w:lang w:eastAsia="zh-TW"/>
      </w:rPr>
      <w:t>21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B716E3" w14:textId="77777777" w:rsidR="003732A7" w:rsidRDefault="003732A7" w:rsidP="00224C1C">
      <w:r>
        <w:separator/>
      </w:r>
    </w:p>
    <w:p w14:paraId="24F5E632" w14:textId="77777777" w:rsidR="003732A7" w:rsidRDefault="003732A7"/>
  </w:footnote>
  <w:footnote w:type="continuationSeparator" w:id="0">
    <w:p w14:paraId="1F04B5B0" w14:textId="77777777" w:rsidR="003732A7" w:rsidRDefault="003732A7" w:rsidP="00224C1C">
      <w:r>
        <w:continuationSeparator/>
      </w:r>
    </w:p>
    <w:p w14:paraId="12BAD3E4" w14:textId="77777777" w:rsidR="003732A7" w:rsidRDefault="003732A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42D9E39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4A6F41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42D9E39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4A6F41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6FB7D3C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2" w15:restartNumberingAfterBreak="0">
    <w:nsid w:val="383330C1"/>
    <w:multiLevelType w:val="hybridMultilevel"/>
    <w:tmpl w:val="38601038"/>
    <w:lvl w:ilvl="0" w:tplc="20A82C5E">
      <w:start w:val="1"/>
      <w:numFmt w:val="lowerLetter"/>
      <w:lvlText w:val="%1."/>
      <w:lvlJc w:val="left"/>
      <w:pPr>
        <w:ind w:left="906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300" w:hanging="480"/>
      </w:pPr>
    </w:lvl>
    <w:lvl w:ilvl="2" w:tplc="0409001B">
      <w:start w:val="1"/>
      <w:numFmt w:val="lowerRoman"/>
      <w:lvlText w:val="%3."/>
      <w:lvlJc w:val="right"/>
      <w:pPr>
        <w:ind w:left="780" w:hanging="480"/>
      </w:pPr>
    </w:lvl>
    <w:lvl w:ilvl="3" w:tplc="0409000F" w:tentative="1">
      <w:start w:val="1"/>
      <w:numFmt w:val="decimal"/>
      <w:lvlText w:val="%4."/>
      <w:lvlJc w:val="left"/>
      <w:pPr>
        <w:ind w:left="12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740" w:hanging="480"/>
      </w:pPr>
    </w:lvl>
    <w:lvl w:ilvl="5" w:tplc="0409001B" w:tentative="1">
      <w:start w:val="1"/>
      <w:numFmt w:val="lowerRoman"/>
      <w:lvlText w:val="%6."/>
      <w:lvlJc w:val="right"/>
      <w:pPr>
        <w:ind w:left="2220" w:hanging="480"/>
      </w:pPr>
    </w:lvl>
    <w:lvl w:ilvl="6" w:tplc="0409000F" w:tentative="1">
      <w:start w:val="1"/>
      <w:numFmt w:val="decimal"/>
      <w:lvlText w:val="%7."/>
      <w:lvlJc w:val="left"/>
      <w:pPr>
        <w:ind w:left="27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180" w:hanging="480"/>
      </w:pPr>
    </w:lvl>
    <w:lvl w:ilvl="8" w:tplc="0409001B" w:tentative="1">
      <w:start w:val="1"/>
      <w:numFmt w:val="lowerRoman"/>
      <w:lvlText w:val="%9."/>
      <w:lvlJc w:val="right"/>
      <w:pPr>
        <w:ind w:left="3660" w:hanging="480"/>
      </w:pPr>
    </w:lvl>
  </w:abstractNum>
  <w:abstractNum w:abstractNumId="13" w15:restartNumberingAfterBreak="0">
    <w:nsid w:val="3CCB0580"/>
    <w:multiLevelType w:val="hybridMultilevel"/>
    <w:tmpl w:val="FD38F486"/>
    <w:lvl w:ilvl="0" w:tplc="8D520F7E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6" w15:restartNumberingAfterBreak="0">
    <w:nsid w:val="42660F17"/>
    <w:multiLevelType w:val="hybridMultilevel"/>
    <w:tmpl w:val="01C65890"/>
    <w:lvl w:ilvl="0" w:tplc="FFFFFFFF">
      <w:start w:val="1"/>
      <w:numFmt w:val="bulle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FFFFFFFF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FFFFFFFF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FFFFFFFF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8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9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0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1" w15:restartNumberingAfterBreak="0">
    <w:nsid w:val="5EE70979"/>
    <w:multiLevelType w:val="multilevel"/>
    <w:tmpl w:val="042ECD86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22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8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4"/>
  </w:num>
  <w:num w:numId="2" w16cid:durableId="633828026">
    <w:abstractNumId w:val="14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7"/>
  </w:num>
  <w:num w:numId="7" w16cid:durableId="172916552">
    <w:abstractNumId w:val="15"/>
  </w:num>
  <w:num w:numId="8" w16cid:durableId="1009409383">
    <w:abstractNumId w:val="18"/>
  </w:num>
  <w:num w:numId="9" w16cid:durableId="475797839">
    <w:abstractNumId w:val="25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23"/>
  </w:num>
  <w:num w:numId="14" w16cid:durableId="1372416122">
    <w:abstractNumId w:val="26"/>
  </w:num>
  <w:num w:numId="15" w16cid:durableId="1650553359">
    <w:abstractNumId w:val="28"/>
  </w:num>
  <w:num w:numId="16" w16cid:durableId="834298470">
    <w:abstractNumId w:val="7"/>
  </w:num>
  <w:num w:numId="17" w16cid:durableId="1970938810">
    <w:abstractNumId w:val="19"/>
  </w:num>
  <w:num w:numId="18" w16cid:durableId="1215779676">
    <w:abstractNumId w:val="20"/>
  </w:num>
  <w:num w:numId="19" w16cid:durableId="957567846">
    <w:abstractNumId w:val="4"/>
  </w:num>
  <w:num w:numId="20" w16cid:durableId="837111266">
    <w:abstractNumId w:val="22"/>
  </w:num>
  <w:num w:numId="21" w16cid:durableId="108084443">
    <w:abstractNumId w:val="27"/>
  </w:num>
  <w:num w:numId="22" w16cid:durableId="280848254">
    <w:abstractNumId w:val="21"/>
  </w:num>
  <w:num w:numId="23" w16cid:durableId="184767358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9"/>
  </w:num>
  <w:num w:numId="25" w16cid:durableId="143276870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21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 w:numId="30" w16cid:durableId="197668678">
    <w:abstractNumId w:val="16"/>
  </w:num>
  <w:num w:numId="31" w16cid:durableId="201551621">
    <w:abstractNumId w:val="21"/>
  </w:num>
  <w:num w:numId="32" w16cid:durableId="1647012060">
    <w:abstractNumId w:val="13"/>
  </w:num>
  <w:num w:numId="33" w16cid:durableId="187107542">
    <w:abstractNumId w:val="12"/>
  </w:num>
  <w:num w:numId="34" w16cid:durableId="514541602">
    <w:abstractNumId w:val="11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1E66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752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03C7"/>
    <w:rsid w:val="000213C0"/>
    <w:rsid w:val="00021646"/>
    <w:rsid w:val="000216A7"/>
    <w:rsid w:val="00021C49"/>
    <w:rsid w:val="000220E4"/>
    <w:rsid w:val="0002225B"/>
    <w:rsid w:val="0002261F"/>
    <w:rsid w:val="00022975"/>
    <w:rsid w:val="00022A2E"/>
    <w:rsid w:val="00022AC5"/>
    <w:rsid w:val="00022D7F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6CC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B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1F0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915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95A"/>
    <w:rsid w:val="000E4AA7"/>
    <w:rsid w:val="000E58F3"/>
    <w:rsid w:val="000E5974"/>
    <w:rsid w:val="000E5D42"/>
    <w:rsid w:val="000E673F"/>
    <w:rsid w:val="000E67E4"/>
    <w:rsid w:val="000E6BAB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1FB"/>
    <w:rsid w:val="0011248E"/>
    <w:rsid w:val="00112877"/>
    <w:rsid w:val="00112A6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5A1E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2EE3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D6D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9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7B3"/>
    <w:rsid w:val="001A482B"/>
    <w:rsid w:val="001A4CFA"/>
    <w:rsid w:val="001A4D8E"/>
    <w:rsid w:val="001A4F3E"/>
    <w:rsid w:val="001A4FE1"/>
    <w:rsid w:val="001A5374"/>
    <w:rsid w:val="001A5A3F"/>
    <w:rsid w:val="001A614B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7C9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612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0A10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948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4F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DB0"/>
    <w:rsid w:val="00253EC3"/>
    <w:rsid w:val="0025413E"/>
    <w:rsid w:val="00254468"/>
    <w:rsid w:val="00254FAF"/>
    <w:rsid w:val="0025547C"/>
    <w:rsid w:val="00256085"/>
    <w:rsid w:val="002560E5"/>
    <w:rsid w:val="0025624C"/>
    <w:rsid w:val="00256460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20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714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C94"/>
    <w:rsid w:val="002C4CE2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5AF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C7F"/>
    <w:rsid w:val="002F4DDA"/>
    <w:rsid w:val="002F54D2"/>
    <w:rsid w:val="002F5EC7"/>
    <w:rsid w:val="002F614A"/>
    <w:rsid w:val="002F6788"/>
    <w:rsid w:val="002F705B"/>
    <w:rsid w:val="002F7267"/>
    <w:rsid w:val="002F770D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08E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2B5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7A0"/>
    <w:rsid w:val="00351D65"/>
    <w:rsid w:val="0035276C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2A7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0CF7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257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6E2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26A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1B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68E"/>
    <w:rsid w:val="004178AE"/>
    <w:rsid w:val="004178CF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196"/>
    <w:rsid w:val="00457899"/>
    <w:rsid w:val="00457D6A"/>
    <w:rsid w:val="00460658"/>
    <w:rsid w:val="0046084C"/>
    <w:rsid w:val="00460A9A"/>
    <w:rsid w:val="00460ED5"/>
    <w:rsid w:val="00461223"/>
    <w:rsid w:val="0046162B"/>
    <w:rsid w:val="00461889"/>
    <w:rsid w:val="00461DCB"/>
    <w:rsid w:val="00462119"/>
    <w:rsid w:val="00462BAF"/>
    <w:rsid w:val="00463229"/>
    <w:rsid w:val="00463B96"/>
    <w:rsid w:val="00463FA3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0D5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80E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97841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6C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6D45"/>
    <w:rsid w:val="004A6F41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4A58"/>
    <w:rsid w:val="004B4BBA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24D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6E8E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3FCE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6F11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3DF"/>
    <w:rsid w:val="005324DB"/>
    <w:rsid w:val="00532D56"/>
    <w:rsid w:val="00533009"/>
    <w:rsid w:val="005334CD"/>
    <w:rsid w:val="005335A3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A7"/>
    <w:rsid w:val="005576C1"/>
    <w:rsid w:val="005578FC"/>
    <w:rsid w:val="00557FA9"/>
    <w:rsid w:val="0056035B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200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A7B79"/>
    <w:rsid w:val="005B04BE"/>
    <w:rsid w:val="005B13A1"/>
    <w:rsid w:val="005B1572"/>
    <w:rsid w:val="005B213A"/>
    <w:rsid w:val="005B23C2"/>
    <w:rsid w:val="005B25E8"/>
    <w:rsid w:val="005B27A8"/>
    <w:rsid w:val="005B2C5F"/>
    <w:rsid w:val="005B357D"/>
    <w:rsid w:val="005B377D"/>
    <w:rsid w:val="005B37EF"/>
    <w:rsid w:val="005B38A4"/>
    <w:rsid w:val="005B448A"/>
    <w:rsid w:val="005B4A26"/>
    <w:rsid w:val="005B5038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5DF0"/>
    <w:rsid w:val="005C6867"/>
    <w:rsid w:val="005C6A20"/>
    <w:rsid w:val="005C7396"/>
    <w:rsid w:val="005C75A0"/>
    <w:rsid w:val="005C7657"/>
    <w:rsid w:val="005C7BF5"/>
    <w:rsid w:val="005C7F74"/>
    <w:rsid w:val="005D00B7"/>
    <w:rsid w:val="005D00D5"/>
    <w:rsid w:val="005D02DD"/>
    <w:rsid w:val="005D0668"/>
    <w:rsid w:val="005D06E5"/>
    <w:rsid w:val="005D0936"/>
    <w:rsid w:val="005D0A34"/>
    <w:rsid w:val="005D12B2"/>
    <w:rsid w:val="005D1588"/>
    <w:rsid w:val="005D20F3"/>
    <w:rsid w:val="005D2565"/>
    <w:rsid w:val="005D2FAF"/>
    <w:rsid w:val="005D335B"/>
    <w:rsid w:val="005D368A"/>
    <w:rsid w:val="005D41B4"/>
    <w:rsid w:val="005D46E1"/>
    <w:rsid w:val="005D4FEF"/>
    <w:rsid w:val="005D502A"/>
    <w:rsid w:val="005D5A6B"/>
    <w:rsid w:val="005D5D38"/>
    <w:rsid w:val="005D6129"/>
    <w:rsid w:val="005D68C8"/>
    <w:rsid w:val="005D7B80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60B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3F3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63A8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4ED5"/>
    <w:rsid w:val="00645EC5"/>
    <w:rsid w:val="00646448"/>
    <w:rsid w:val="006464BB"/>
    <w:rsid w:val="00646AE5"/>
    <w:rsid w:val="00646D01"/>
    <w:rsid w:val="006472A2"/>
    <w:rsid w:val="00647DCE"/>
    <w:rsid w:val="006507BF"/>
    <w:rsid w:val="0065108D"/>
    <w:rsid w:val="006511B5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2F57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3FB3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98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3782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569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83D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4DC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65B"/>
    <w:rsid w:val="00703EC9"/>
    <w:rsid w:val="00703F75"/>
    <w:rsid w:val="00703FF0"/>
    <w:rsid w:val="00704149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897"/>
    <w:rsid w:val="00711EEB"/>
    <w:rsid w:val="007121C5"/>
    <w:rsid w:val="007125FA"/>
    <w:rsid w:val="00712975"/>
    <w:rsid w:val="007129DE"/>
    <w:rsid w:val="00713AAB"/>
    <w:rsid w:val="00713AD4"/>
    <w:rsid w:val="00713DA8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0F8D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2EE"/>
    <w:rsid w:val="00734840"/>
    <w:rsid w:val="00734E76"/>
    <w:rsid w:val="0073534B"/>
    <w:rsid w:val="007354EE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059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2F9F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4CF6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0AF"/>
    <w:rsid w:val="007C7229"/>
    <w:rsid w:val="007C75DF"/>
    <w:rsid w:val="007D0070"/>
    <w:rsid w:val="007D0646"/>
    <w:rsid w:val="007D156F"/>
    <w:rsid w:val="007D15F4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5B3"/>
    <w:rsid w:val="007D79B6"/>
    <w:rsid w:val="007D7E21"/>
    <w:rsid w:val="007E017F"/>
    <w:rsid w:val="007E05B6"/>
    <w:rsid w:val="007E0AA5"/>
    <w:rsid w:val="007E0AA6"/>
    <w:rsid w:val="007E1029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4F69"/>
    <w:rsid w:val="007F53E1"/>
    <w:rsid w:val="007F552C"/>
    <w:rsid w:val="007F5A33"/>
    <w:rsid w:val="007F5C47"/>
    <w:rsid w:val="007F5CAA"/>
    <w:rsid w:val="007F6543"/>
    <w:rsid w:val="007F6ABA"/>
    <w:rsid w:val="007F6B51"/>
    <w:rsid w:val="007F7131"/>
    <w:rsid w:val="007F72D2"/>
    <w:rsid w:val="007F7665"/>
    <w:rsid w:val="007F7BB2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1C7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BF0"/>
    <w:rsid w:val="00842C39"/>
    <w:rsid w:val="00842E3A"/>
    <w:rsid w:val="00843240"/>
    <w:rsid w:val="008435D0"/>
    <w:rsid w:val="0084385E"/>
    <w:rsid w:val="00843C9B"/>
    <w:rsid w:val="008446D9"/>
    <w:rsid w:val="00844938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583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587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4C4C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CDC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509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56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64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9B5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275"/>
    <w:rsid w:val="008F7521"/>
    <w:rsid w:val="008F79C2"/>
    <w:rsid w:val="008F79DF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8AC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5F5B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37F8E"/>
    <w:rsid w:val="00940259"/>
    <w:rsid w:val="009409D2"/>
    <w:rsid w:val="00940A4E"/>
    <w:rsid w:val="00940B1F"/>
    <w:rsid w:val="00942652"/>
    <w:rsid w:val="009427ED"/>
    <w:rsid w:val="00942825"/>
    <w:rsid w:val="00942AD5"/>
    <w:rsid w:val="00942C2D"/>
    <w:rsid w:val="00943968"/>
    <w:rsid w:val="00943E25"/>
    <w:rsid w:val="00943F93"/>
    <w:rsid w:val="009444B0"/>
    <w:rsid w:val="0094462D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253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40A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208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95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99A"/>
    <w:rsid w:val="009C6B07"/>
    <w:rsid w:val="009C710C"/>
    <w:rsid w:val="009C7135"/>
    <w:rsid w:val="009C7184"/>
    <w:rsid w:val="009C7444"/>
    <w:rsid w:val="009C761C"/>
    <w:rsid w:val="009D000C"/>
    <w:rsid w:val="009D02DF"/>
    <w:rsid w:val="009D033C"/>
    <w:rsid w:val="009D0873"/>
    <w:rsid w:val="009D0AD1"/>
    <w:rsid w:val="009D0B17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4A21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040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152"/>
    <w:rsid w:val="00A915AA"/>
    <w:rsid w:val="00A91C59"/>
    <w:rsid w:val="00A9255C"/>
    <w:rsid w:val="00A927B1"/>
    <w:rsid w:val="00A92B50"/>
    <w:rsid w:val="00A92CBA"/>
    <w:rsid w:val="00A92F0C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7D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064E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3B43"/>
    <w:rsid w:val="00AB418F"/>
    <w:rsid w:val="00AB446B"/>
    <w:rsid w:val="00AB46AF"/>
    <w:rsid w:val="00AB4868"/>
    <w:rsid w:val="00AB48C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4D6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3A0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4C5"/>
    <w:rsid w:val="00AF6F41"/>
    <w:rsid w:val="00AF6FBF"/>
    <w:rsid w:val="00AF71A9"/>
    <w:rsid w:val="00AF78DA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674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050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6F77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7E9"/>
    <w:rsid w:val="00B828A4"/>
    <w:rsid w:val="00B82CFD"/>
    <w:rsid w:val="00B834D1"/>
    <w:rsid w:val="00B837F1"/>
    <w:rsid w:val="00B839F4"/>
    <w:rsid w:val="00B83AC3"/>
    <w:rsid w:val="00B83D93"/>
    <w:rsid w:val="00B84218"/>
    <w:rsid w:val="00B842B1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B58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808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33C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8C8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966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1B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4DDB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A5C"/>
    <w:rsid w:val="00BF7BD0"/>
    <w:rsid w:val="00C00AA5"/>
    <w:rsid w:val="00C00D30"/>
    <w:rsid w:val="00C0104D"/>
    <w:rsid w:val="00C0157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1F41"/>
    <w:rsid w:val="00C1282F"/>
    <w:rsid w:val="00C12953"/>
    <w:rsid w:val="00C13984"/>
    <w:rsid w:val="00C14318"/>
    <w:rsid w:val="00C14C66"/>
    <w:rsid w:val="00C14FE5"/>
    <w:rsid w:val="00C152D6"/>
    <w:rsid w:val="00C15453"/>
    <w:rsid w:val="00C156A3"/>
    <w:rsid w:val="00C156EC"/>
    <w:rsid w:val="00C15901"/>
    <w:rsid w:val="00C15B1C"/>
    <w:rsid w:val="00C15EE3"/>
    <w:rsid w:val="00C15FBE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47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5A7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5B58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79"/>
    <w:rsid w:val="00CA11BF"/>
    <w:rsid w:val="00CA15B3"/>
    <w:rsid w:val="00CA1B6C"/>
    <w:rsid w:val="00CA1CA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27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01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9EB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43E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465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4A6"/>
    <w:rsid w:val="00D0291F"/>
    <w:rsid w:val="00D02DB8"/>
    <w:rsid w:val="00D031C0"/>
    <w:rsid w:val="00D03304"/>
    <w:rsid w:val="00D037B5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5FD1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626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92E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B5B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0C2A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04E"/>
    <w:rsid w:val="00D952A1"/>
    <w:rsid w:val="00D9579B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2FC6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03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95A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607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59B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78A"/>
    <w:rsid w:val="00E2198C"/>
    <w:rsid w:val="00E21C2B"/>
    <w:rsid w:val="00E21DE5"/>
    <w:rsid w:val="00E2242E"/>
    <w:rsid w:val="00E22DA3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4E53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2D3"/>
    <w:rsid w:val="00E4580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0837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1E85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3F7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1BF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3CA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579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835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1C77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466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5E2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16"/>
    <w:rsid w:val="00F36C25"/>
    <w:rsid w:val="00F36CD7"/>
    <w:rsid w:val="00F36D3B"/>
    <w:rsid w:val="00F36D84"/>
    <w:rsid w:val="00F376BD"/>
    <w:rsid w:val="00F3780B"/>
    <w:rsid w:val="00F37F08"/>
    <w:rsid w:val="00F400FA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B28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3F5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B4A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29E4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0DD"/>
    <w:rsid w:val="00FC3F9A"/>
    <w:rsid w:val="00FC45E5"/>
    <w:rsid w:val="00FC4B48"/>
    <w:rsid w:val="00FC4B73"/>
    <w:rsid w:val="00FC4E3A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171"/>
    <w:rsid w:val="00FD736F"/>
    <w:rsid w:val="00FD7795"/>
    <w:rsid w:val="00FE0195"/>
    <w:rsid w:val="00FE082D"/>
    <w:rsid w:val="00FE137A"/>
    <w:rsid w:val="00FE15C3"/>
    <w:rsid w:val="00FE1C48"/>
    <w:rsid w:val="00FE22E7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684C"/>
    <w:rsid w:val="00FF70C1"/>
    <w:rsid w:val="00FF7584"/>
    <w:rsid w:val="00FF7722"/>
    <w:rsid w:val="00FF7C2A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uiPriority w:val="99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762F9F"/>
    <w:pPr>
      <w:keepNext/>
      <w:keepLines/>
      <w:widowControl/>
      <w:numPr>
        <w:ilvl w:val="4"/>
        <w:numId w:val="22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  <w:style w:type="character" w:styleId="UnresolvedMention">
    <w:name w:val="Unresolved Mention"/>
    <w:basedOn w:val="DefaultParagraphFont"/>
    <w:uiPriority w:val="99"/>
    <w:semiHidden/>
    <w:unhideWhenUsed/>
    <w:rsid w:val="00F314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longfangsong.github.io/en/image-to-rgb565/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0.png"/><Relationship Id="rId27" Type="http://schemas.openxmlformats.org/officeDocument/2006/relationships/footer" Target="footer1.xml"/><Relationship Id="rId30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17735</TotalTime>
  <Pages>19</Pages>
  <Words>2470</Words>
  <Characters>14080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16517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254</cp:revision>
  <cp:lastPrinted>2025-03-04T06:31:00Z</cp:lastPrinted>
  <dcterms:created xsi:type="dcterms:W3CDTF">2023-11-23T08:18:00Z</dcterms:created>
  <dcterms:modified xsi:type="dcterms:W3CDTF">2025-04-24T11:59:00Z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