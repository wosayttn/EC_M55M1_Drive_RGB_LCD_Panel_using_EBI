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proofErr w:type="spellEnd"/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proofErr w:type="spellEnd"/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0EC3527B" w:rsidR="00673FB3" w:rsidRPr="00A41BE0" w:rsidRDefault="00673FB3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使用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EBI </w:t>
                            </w: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驅動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RGB LCD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屏</w:t>
                            </w:r>
                            <w:r w:rsidRPr="00A41BE0">
                              <w:rPr>
                                <w:rStyle w:val="BookTitle"/>
                                <w:rFonts w:hint="eastAsia"/>
                              </w:rPr>
                              <w:t>幕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0EC3527B" w:rsidR="00673FB3" w:rsidRPr="00A41BE0" w:rsidRDefault="00673FB3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使用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EBI </w:t>
                      </w: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驅動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RGB LCD </w:t>
                      </w:r>
                      <w:r>
                        <w:rPr>
                          <w:rStyle w:val="BookTitle"/>
                          <w:rFonts w:hint="eastAsia"/>
                        </w:rPr>
                        <w:t>屏</w:t>
                      </w:r>
                      <w:r w:rsidRPr="00A41BE0">
                        <w:rPr>
                          <w:rStyle w:val="BookTitle"/>
                          <w:rFonts w:hint="eastAsia"/>
                        </w:rPr>
                        <w:t>幕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3B59C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640C61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640C61">
              <w:rPr>
                <w:rFonts w:cs="Arial" w:hint="eastAsia"/>
                <w:iCs/>
                <w:szCs w:val="24"/>
                <w:lang w:eastAsia="zh-TW"/>
              </w:rPr>
              <w:t>應用</w:t>
            </w:r>
            <w:r w:rsidR="003A2EEC" w:rsidRPr="00640C61">
              <w:rPr>
                <w:rFonts w:cs="Arial" w:hint="eastAsia"/>
                <w:iCs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040B3A6" w:rsidR="00C5011D" w:rsidRPr="004242C1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4242C1">
              <w:rPr>
                <w:rFonts w:cs="Arial"/>
                <w:szCs w:val="24"/>
                <w:lang w:eastAsia="zh-TW"/>
              </w:rPr>
              <w:t>本範例</w:t>
            </w:r>
            <w:r w:rsidR="00E733F7" w:rsidRPr="00E733F7">
              <w:rPr>
                <w:rFonts w:cs="Arial" w:hint="eastAsia"/>
                <w:szCs w:val="24"/>
                <w:lang w:eastAsia="zh-TW"/>
              </w:rPr>
              <w:t>程式碼</w:t>
            </w:r>
            <w:r w:rsidRPr="004242C1">
              <w:rPr>
                <w:rFonts w:cs="Arial"/>
                <w:szCs w:val="24"/>
                <w:lang w:eastAsia="zh-TW"/>
              </w:rPr>
              <w:t>使用</w:t>
            </w:r>
            <w:r w:rsidR="00224AA3">
              <w:rPr>
                <w:rFonts w:cs="Arial"/>
                <w:szCs w:val="24"/>
                <w:lang w:eastAsia="zh-TW"/>
              </w:rPr>
              <w:t>M55M1</w:t>
            </w:r>
            <w:r w:rsidR="00C812FD">
              <w:rPr>
                <w:rFonts w:cs="Arial"/>
                <w:szCs w:val="24"/>
                <w:lang w:eastAsia="zh-TW"/>
              </w:rPr>
              <w:t xml:space="preserve"> </w:t>
            </w:r>
            <w:r w:rsidR="00224AA3">
              <w:rPr>
                <w:rFonts w:cs="Arial"/>
                <w:szCs w:val="24"/>
                <w:lang w:eastAsia="zh-TW"/>
              </w:rPr>
              <w:t xml:space="preserve">EBI </w:t>
            </w:r>
            <w:r w:rsidR="00224AA3">
              <w:rPr>
                <w:rFonts w:cs="Arial" w:hint="eastAsia"/>
                <w:szCs w:val="24"/>
                <w:lang w:eastAsia="zh-TW"/>
              </w:rPr>
              <w:t>驅動</w:t>
            </w:r>
            <w:r w:rsidR="00D80C2A">
              <w:rPr>
                <w:rFonts w:cs="Arial"/>
                <w:szCs w:val="24"/>
                <w:lang w:eastAsia="zh-TW"/>
              </w:rPr>
              <w:t xml:space="preserve">RGB </w:t>
            </w:r>
            <w:r w:rsidR="00224AA3">
              <w:rPr>
                <w:rFonts w:cs="Arial"/>
                <w:szCs w:val="24"/>
                <w:lang w:eastAsia="zh-TW"/>
              </w:rPr>
              <w:t>LC</w:t>
            </w:r>
            <w:r w:rsidR="00224AA3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640C61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640C61">
              <w:rPr>
                <w:rFonts w:cs="Arial"/>
                <w:lang w:eastAsia="zh-TW"/>
              </w:rPr>
              <w:t>BSP</w:t>
            </w:r>
            <w:r w:rsidR="003A2EEC" w:rsidRPr="00640C61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D66568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t>M55M1</w:t>
            </w:r>
            <w:r w:rsidR="00C15901" w:rsidRPr="00C15901">
              <w:rPr>
                <w:rFonts w:cs="Arial"/>
                <w:szCs w:val="24"/>
                <w:lang w:eastAsia="zh-TW"/>
              </w:rPr>
              <w:t>_Series_BSP_CMSIS_V3.0</w:t>
            </w:r>
            <w:r w:rsidR="003E37EC">
              <w:rPr>
                <w:rFonts w:cs="Arial"/>
                <w:szCs w:val="24"/>
                <w:lang w:eastAsia="zh-TW"/>
              </w:rPr>
              <w:t>1</w:t>
            </w:r>
            <w:r w:rsidR="00C15901" w:rsidRPr="00C15901">
              <w:rPr>
                <w:rFonts w:cs="Arial"/>
                <w:szCs w:val="24"/>
                <w:lang w:eastAsia="zh-TW"/>
              </w:rPr>
              <w:t>.00</w:t>
            </w:r>
            <w:r w:rsidR="00C812FD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640C61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640C61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D66568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C3D32">
              <w:rPr>
                <w:rFonts w:cs="Arial"/>
                <w:szCs w:val="23"/>
                <w:lang w:eastAsia="zh-TW"/>
              </w:rPr>
              <w:t>NuMaker-</w:t>
            </w:r>
            <w:r w:rsidR="00224AA3">
              <w:rPr>
                <w:rFonts w:cs="Arial"/>
                <w:szCs w:val="23"/>
                <w:lang w:eastAsia="zh-TW"/>
              </w:rPr>
              <w:t>M55M1</w:t>
            </w:r>
            <w:r w:rsidRPr="007C3D32">
              <w:rPr>
                <w:rFonts w:cs="Arial"/>
                <w:szCs w:val="23"/>
                <w:lang w:eastAsia="zh-TW"/>
              </w:rPr>
              <w:t xml:space="preserve"> V1.</w:t>
            </w:r>
            <w:r w:rsidR="00C812FD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Pr="00AA2B51">
        <w:rPr>
          <w:rFonts w:cs="Arial"/>
          <w:i/>
          <w:iCs/>
          <w:sz w:val="19"/>
          <w:szCs w:val="19"/>
          <w:lang w:eastAsia="zh-CN"/>
        </w:rPr>
        <w:br/>
        <w:t xml:space="preserve">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77777777" w:rsidR="00571EB2" w:rsidRPr="00AA2B51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NuMicro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FF70C1">
        <w:rPr>
          <w:rFonts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FF70C1">
        <w:rPr>
          <w:rFonts w:cs="Arial"/>
          <w:i/>
          <w:iCs/>
          <w:sz w:val="19"/>
          <w:szCs w:val="19"/>
          <w:lang w:eastAsia="zh-CN"/>
        </w:rPr>
        <w:t xml:space="preserve"> system design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. </w:t>
      </w:r>
      <w:proofErr w:type="spellStart"/>
      <w:r w:rsidR="00571EB2"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Corporation. </w:t>
      </w:r>
    </w:p>
    <w:p w14:paraId="26F4A289" w14:textId="77777777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71EB2" w:rsidRPr="00AA2B51">
          <w:rPr>
            <w:rStyle w:val="Hyperlink"/>
            <w:rFonts w:cs="Arial"/>
            <w:iCs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FB160E" w:rsidRDefault="00FF70C1" w:rsidP="00FB160E">
      <w:pPr>
        <w:pStyle w:val="Heading1"/>
      </w:pPr>
      <w:bookmarkStart w:id="1" w:name="_Ref192265542"/>
      <w:r w:rsidRPr="00FB160E">
        <w:rPr>
          <w:rFonts w:hint="eastAsia"/>
          <w:lang w:eastAsia="zh-TW"/>
        </w:rPr>
        <w:lastRenderedPageBreak/>
        <w:t>概述</w:t>
      </w:r>
      <w:bookmarkEnd w:id="1"/>
    </w:p>
    <w:p w14:paraId="2C211B51" w14:textId="19F0DC62" w:rsidR="00ED1C77" w:rsidRDefault="006B545B" w:rsidP="00ED1C77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一般常用於微控制器的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屏幕介面為</w:t>
      </w:r>
      <w:r>
        <w:rPr>
          <w:lang w:eastAsia="zh-TW"/>
        </w:rPr>
        <w:t>MPU-type LCD</w:t>
      </w:r>
      <w:r>
        <w:rPr>
          <w:rFonts w:hint="eastAsia"/>
          <w:lang w:eastAsia="zh-TW"/>
        </w:rPr>
        <w:t>，由於</w:t>
      </w:r>
      <w:proofErr w:type="gramStart"/>
      <w:r>
        <w:rPr>
          <w:rFonts w:hint="eastAsia"/>
          <w:lang w:eastAsia="zh-TW"/>
        </w:rPr>
        <w:t>這類屏幕</w:t>
      </w:r>
      <w:proofErr w:type="gramEnd"/>
      <w:r>
        <w:rPr>
          <w:rFonts w:hint="eastAsia"/>
          <w:lang w:eastAsia="zh-TW"/>
        </w:rPr>
        <w:t>內建控制器與顯示記憶體，以致於價格高於同步信號</w:t>
      </w:r>
      <w:r w:rsidR="00200A10" w:rsidRPr="009E1F4B">
        <w:rPr>
          <w:lang w:eastAsia="zh-TW"/>
        </w:rPr>
        <w:t>(</w:t>
      </w:r>
      <w:r w:rsidR="00200A10" w:rsidRPr="00E93C4C">
        <w:rPr>
          <w:lang w:eastAsia="zh-TW"/>
        </w:rPr>
        <w:t>Sync-Type</w:t>
      </w:r>
      <w:r w:rsidR="00200A10" w:rsidRPr="009E1F4B">
        <w:rPr>
          <w:lang w:eastAsia="zh-TW"/>
        </w:rPr>
        <w:t>)</w:t>
      </w:r>
      <w:r w:rsidR="00200A10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屏幕</w:t>
      </w:r>
      <w:r w:rsidR="00495203">
        <w:rPr>
          <w:lang w:eastAsia="zh-TW"/>
        </w:rPr>
        <w:t xml:space="preserve"> </w:t>
      </w:r>
      <w:r w:rsidR="00DB26F5">
        <w:rPr>
          <w:rFonts w:hint="eastAsia"/>
          <w:lang w:eastAsia="zh-TW"/>
        </w:rPr>
        <w:t>(</w:t>
      </w:r>
      <w:r w:rsidR="00DB26F5">
        <w:rPr>
          <w:rFonts w:hint="eastAsia"/>
          <w:lang w:eastAsia="zh-TW"/>
        </w:rPr>
        <w:t>可參</w:t>
      </w:r>
      <w:r w:rsidR="00495203">
        <w:rPr>
          <w:rFonts w:hint="eastAsia"/>
          <w:lang w:eastAsia="zh-TW"/>
        </w:rPr>
        <w:t>閱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4DDB">
        <w:rPr>
          <w:rFonts w:hint="eastAsia"/>
          <w:lang w:eastAsia="zh-TW"/>
        </w:rPr>
        <w:t>表</w:t>
      </w:r>
      <w:r w:rsidR="00BF4DDB">
        <w:rPr>
          <w:rFonts w:hint="eastAsia"/>
          <w:lang w:eastAsia="zh-TW"/>
        </w:rPr>
        <w:t xml:space="preserve"> </w:t>
      </w:r>
      <w:r w:rsidR="00BF4DDB">
        <w:rPr>
          <w:noProof/>
          <w:lang w:eastAsia="zh-TW"/>
        </w:rPr>
        <w:t>1</w:t>
      </w:r>
      <w:r w:rsidR="00BF4DDB">
        <w:rPr>
          <w:lang w:eastAsia="zh-TW"/>
        </w:rPr>
        <w:noBreakHyphen/>
      </w:r>
      <w:r w:rsidR="00BF4DDB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DB26F5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  <w:r w:rsidR="00ED1C77">
        <w:rPr>
          <w:rFonts w:hint="eastAsia"/>
          <w:lang w:eastAsia="zh-TW"/>
        </w:rPr>
        <w:t>本範例程式碼使用</w:t>
      </w:r>
      <w:r w:rsidR="00ED1C77">
        <w:rPr>
          <w:rFonts w:hint="eastAsia"/>
          <w:lang w:eastAsia="zh-TW"/>
        </w:rPr>
        <w:t xml:space="preserve"> M55M1 </w:t>
      </w:r>
      <w:r w:rsidR="00ED1C77">
        <w:rPr>
          <w:rFonts w:hint="eastAsia"/>
          <w:lang w:eastAsia="zh-TW"/>
        </w:rPr>
        <w:t>系列支援的</w:t>
      </w:r>
      <w:r w:rsidR="00ED1C77">
        <w:rPr>
          <w:rFonts w:hint="eastAsia"/>
          <w:lang w:eastAsia="zh-TW"/>
        </w:rPr>
        <w:t xml:space="preserve"> EBI </w:t>
      </w:r>
      <w:r w:rsidR="00ED1C77">
        <w:rPr>
          <w:rFonts w:hint="eastAsia"/>
          <w:lang w:eastAsia="zh-TW"/>
        </w:rPr>
        <w:t>傳輸介面，並搭配</w:t>
      </w:r>
      <w:r w:rsidR="00ED1C77">
        <w:rPr>
          <w:rFonts w:hint="eastAsia"/>
          <w:lang w:eastAsia="zh-TW"/>
        </w:rPr>
        <w:t xml:space="preserve"> PDMA </w:t>
      </w:r>
      <w:r w:rsidR="00ED1C77">
        <w:rPr>
          <w:rFonts w:hint="eastAsia"/>
          <w:lang w:eastAsia="zh-TW"/>
        </w:rPr>
        <w:t>或</w:t>
      </w:r>
      <w:r w:rsidR="00ED1C77">
        <w:rPr>
          <w:rFonts w:hint="eastAsia"/>
          <w:lang w:eastAsia="zh-TW"/>
        </w:rPr>
        <w:t xml:space="preserve"> GDMA </w:t>
      </w:r>
      <w:r w:rsidR="00ED1C77">
        <w:rPr>
          <w:rFonts w:hint="eastAsia"/>
          <w:lang w:eastAsia="zh-TW"/>
        </w:rPr>
        <w:t>控制器，實現自我刷新畫面功能，以驅動同步信號</w:t>
      </w:r>
      <w:r w:rsidR="00ED1C77">
        <w:rPr>
          <w:rFonts w:hint="eastAsia"/>
          <w:lang w:eastAsia="zh-TW"/>
        </w:rPr>
        <w:t xml:space="preserve"> LCD </w:t>
      </w:r>
      <w:r w:rsidR="00ED1C77">
        <w:rPr>
          <w:rFonts w:hint="eastAsia"/>
          <w:lang w:eastAsia="zh-TW"/>
        </w:rPr>
        <w:t>屏幕</w:t>
      </w:r>
      <w:r w:rsidR="00BF7A5C">
        <w:rPr>
          <w:rFonts w:hint="eastAsia"/>
          <w:lang w:eastAsia="zh-TW"/>
        </w:rPr>
        <w:t>，如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_Ref192266151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</w:t>
      </w:r>
      <w:r w:rsidR="00ED1C77"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2"/>
            <w:commentRangeEnd w:id="2"/>
            <w:r>
              <w:rPr>
                <w:rStyle w:val="CommentReference"/>
              </w:rPr>
              <w:commentReference w:id="2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4F358047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0BDB8B5" w:rsidR="00DB26F5" w:rsidRDefault="0074600C" w:rsidP="0074600C">
      <w:pPr>
        <w:pStyle w:val="Caption"/>
        <w:rPr>
          <w:rFonts w:cs="Arial"/>
          <w:szCs w:val="24"/>
          <w:lang w:eastAsia="zh-TW"/>
        </w:rPr>
      </w:pPr>
      <w:bookmarkStart w:id="3" w:name="_Ref192266151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bookmarkEnd w:id="3"/>
      <w:r>
        <w:rPr>
          <w:lang w:eastAsia="zh-TW"/>
        </w:rPr>
        <w:t xml:space="preserve"> </w:t>
      </w:r>
      <w:r w:rsidR="00EA1AAB">
        <w:rPr>
          <w:lang w:eastAsia="zh-TW"/>
        </w:rPr>
        <w:t>EBI</w:t>
      </w:r>
      <w:r w:rsidR="00EA1AAB">
        <w:rPr>
          <w:rFonts w:cs="Arial" w:hint="eastAsia"/>
          <w:szCs w:val="24"/>
          <w:lang w:eastAsia="zh-TW"/>
        </w:rPr>
        <w:t>驅動</w:t>
      </w:r>
      <w:r w:rsidR="00EA1AAB">
        <w:rPr>
          <w:rFonts w:hint="eastAsia"/>
          <w:lang w:eastAsia="zh-TW"/>
        </w:rPr>
        <w:t>同步信號</w:t>
      </w:r>
      <w:r w:rsidR="00EA1AAB">
        <w:rPr>
          <w:rFonts w:cs="Arial"/>
          <w:szCs w:val="24"/>
          <w:lang w:eastAsia="zh-TW"/>
        </w:rPr>
        <w:t>LC</w:t>
      </w:r>
      <w:r w:rsidR="00EA1AAB">
        <w:rPr>
          <w:rFonts w:cs="Arial" w:hint="eastAsia"/>
          <w:szCs w:val="24"/>
          <w:lang w:eastAsia="zh-TW"/>
        </w:rPr>
        <w:t>D</w:t>
      </w:r>
      <w:r w:rsidR="00EA1AAB">
        <w:rPr>
          <w:rFonts w:cs="Arial" w:hint="eastAsia"/>
          <w:szCs w:val="24"/>
          <w:lang w:eastAsia="zh-TW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1B25826C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422B6F6A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傳輸方式</w:t>
            </w:r>
          </w:p>
        </w:tc>
        <w:tc>
          <w:tcPr>
            <w:tcW w:w="3060" w:type="dxa"/>
            <w:vAlign w:val="center"/>
          </w:tcPr>
          <w:p w14:paraId="248729F5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sz w:val="20"/>
                <w:lang w:eastAsia="zh-TW"/>
              </w:rPr>
              <w:t xml:space="preserve">EBI i80 </w:t>
            </w:r>
            <w:r w:rsidRPr="00FB5D1D">
              <w:rPr>
                <w:sz w:val="20"/>
                <w:lang w:eastAsia="zh-TW"/>
              </w:rPr>
              <w:t>介面或</w:t>
            </w:r>
            <w:r w:rsidRPr="00FB5D1D">
              <w:rPr>
                <w:sz w:val="20"/>
                <w:lang w:eastAsia="zh-TW"/>
              </w:rPr>
              <w:t xml:space="preserve"> SPI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進行指令</w:t>
            </w:r>
            <w:r w:rsidRPr="00FB5D1D">
              <w:rPr>
                <w:rFonts w:hint="eastAsia"/>
                <w:sz w:val="20"/>
                <w:lang w:eastAsia="zh-TW"/>
              </w:rPr>
              <w:t>操作</w:t>
            </w:r>
            <w:r w:rsidRPr="00FB5D1D">
              <w:rPr>
                <w:sz w:val="20"/>
                <w:lang w:eastAsia="zh-TW"/>
              </w:rPr>
              <w:t>和影像資料的傳輸</w:t>
            </w:r>
          </w:p>
        </w:tc>
        <w:tc>
          <w:tcPr>
            <w:tcW w:w="3150" w:type="dxa"/>
            <w:vAlign w:val="center"/>
          </w:tcPr>
          <w:p w14:paraId="70616C8D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 xml:space="preserve">RGB </w:t>
            </w:r>
            <w:r w:rsidRPr="00FB5D1D">
              <w:rPr>
                <w:rFonts w:hint="eastAsia"/>
                <w:sz w:val="20"/>
                <w:lang w:eastAsia="zh-TW"/>
              </w:rPr>
              <w:t>與同步信號來顯示影像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內存與頻寬使用量</w:t>
            </w:r>
          </w:p>
        </w:tc>
        <w:tc>
          <w:tcPr>
            <w:tcW w:w="3060" w:type="dxa"/>
            <w:vAlign w:val="center"/>
          </w:tcPr>
          <w:p w14:paraId="543C2F6B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適用場合</w:t>
            </w:r>
          </w:p>
        </w:tc>
        <w:tc>
          <w:tcPr>
            <w:tcW w:w="3060" w:type="dxa"/>
            <w:vAlign w:val="center"/>
          </w:tcPr>
          <w:p w14:paraId="5E814379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適合靜態畫面或小量變動畫面</w:t>
            </w:r>
          </w:p>
        </w:tc>
        <w:tc>
          <w:tcPr>
            <w:tcW w:w="3150" w:type="dxa"/>
            <w:vAlign w:val="center"/>
          </w:tcPr>
          <w:p w14:paraId="200652A6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適合較高解析度、動態畫面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硬體成本</w:t>
            </w:r>
          </w:p>
        </w:tc>
        <w:tc>
          <w:tcPr>
            <w:tcW w:w="3060" w:type="dxa"/>
            <w:vAlign w:val="center"/>
          </w:tcPr>
          <w:p w14:paraId="2E87992E" w14:textId="0D63F554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自帶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控制器，由屏幕輸出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</w:t>
            </w:r>
            <w:r w:rsidR="00CB6CC8">
              <w:rPr>
                <w:rFonts w:hint="eastAsia"/>
                <w:sz w:val="20"/>
                <w:lang w:eastAsia="zh-TW"/>
              </w:rPr>
              <w:t>，價位高。</w:t>
            </w:r>
          </w:p>
        </w:tc>
        <w:tc>
          <w:tcPr>
            <w:tcW w:w="3150" w:type="dxa"/>
            <w:vAlign w:val="center"/>
          </w:tcPr>
          <w:p w14:paraId="230C4C82" w14:textId="19825AE0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無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</w:t>
            </w:r>
            <w:r w:rsidRPr="00FB5D1D">
              <w:rPr>
                <w:sz w:val="20"/>
                <w:lang w:eastAsia="zh-TW"/>
              </w:rPr>
              <w:t xml:space="preserve">Host </w:t>
            </w:r>
            <w:r w:rsidRPr="00FB5D1D">
              <w:rPr>
                <w:rFonts w:hint="eastAsia"/>
                <w:sz w:val="20"/>
                <w:lang w:eastAsia="zh-TW"/>
              </w:rPr>
              <w:t>端直接輸出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資料與同步訊號至屏幕</w:t>
            </w:r>
            <w:r w:rsidR="00CB6CC8">
              <w:rPr>
                <w:rFonts w:hint="eastAsia"/>
                <w:sz w:val="20"/>
                <w:lang w:eastAsia="zh-TW"/>
              </w:rPr>
              <w:t>，價位相對低。</w:t>
            </w:r>
          </w:p>
        </w:tc>
      </w:tr>
    </w:tbl>
    <w:p w14:paraId="4FE6371C" w14:textId="352D23E9" w:rsidR="00DB26F5" w:rsidRPr="00DB26F5" w:rsidRDefault="00DB26F5" w:rsidP="00DB26F5">
      <w:pPr>
        <w:pStyle w:val="Caption"/>
        <w:rPr>
          <w:lang w:eastAsia="zh-TW"/>
        </w:rPr>
      </w:pPr>
      <w:bookmarkStart w:id="4" w:name="_Ref192265990"/>
      <w:bookmarkStart w:id="5" w:name="_Ref18958467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bookmarkEnd w:id="4"/>
      <w:r>
        <w:rPr>
          <w:rFonts w:hint="eastAsia"/>
          <w:lang w:eastAsia="zh-TW"/>
        </w:rPr>
        <w:t xml:space="preserve"> </w:t>
      </w:r>
      <w:r>
        <w:rPr>
          <w:lang w:eastAsia="zh-TW"/>
        </w:rPr>
        <w:t>MPU-type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 xml:space="preserve"> Sync-</w:t>
      </w:r>
      <w:r w:rsidR="001D1005">
        <w:rPr>
          <w:lang w:eastAsia="zh-TW"/>
        </w:rPr>
        <w:t>t</w:t>
      </w:r>
      <w:r>
        <w:rPr>
          <w:rFonts w:hint="eastAsia"/>
          <w:lang w:eastAsia="zh-TW"/>
        </w:rPr>
        <w:t xml:space="preserve">ype 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屏幕比較表</w:t>
      </w:r>
      <w:bookmarkEnd w:id="5"/>
    </w:p>
    <w:p w14:paraId="2FCECD8A" w14:textId="0A56FE56" w:rsidR="003A2EEC" w:rsidRPr="008965DA" w:rsidRDefault="00EB400F" w:rsidP="00A5600E">
      <w:pPr>
        <w:pStyle w:val="Heading2"/>
      </w:pPr>
      <w:bookmarkStart w:id="6" w:name="_Ref470537892"/>
      <w:r w:rsidRPr="008965DA">
        <w:rPr>
          <w:rFonts w:hint="eastAsia"/>
        </w:rPr>
        <w:lastRenderedPageBreak/>
        <w:t>原理</w:t>
      </w:r>
    </w:p>
    <w:p w14:paraId="5ADEEBAE" w14:textId="13916B72" w:rsidR="00FF63D7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 w:rsidR="00BA633C">
        <w:rPr>
          <w:rFonts w:hint="eastAsia"/>
          <w:lang w:eastAsia="zh-TW"/>
        </w:rPr>
        <w:t>實現</w:t>
      </w:r>
      <w:r w:rsidRPr="006B545B">
        <w:rPr>
          <w:rFonts w:hint="eastAsia"/>
          <w:lang w:eastAsia="zh-TW"/>
        </w:rPr>
        <w:t>同步信號</w:t>
      </w:r>
      <w:r w:rsidRPr="006B545B">
        <w:rPr>
          <w:rFonts w:hint="eastAsia"/>
          <w:lang w:eastAsia="zh-TW"/>
        </w:rPr>
        <w:t>LCD</w:t>
      </w:r>
      <w:r w:rsidRPr="006B545B">
        <w:rPr>
          <w:rFonts w:hint="eastAsia"/>
          <w:lang w:eastAsia="zh-TW"/>
        </w:rPr>
        <w:t>控制器</w:t>
      </w:r>
      <w:r w:rsidR="00BA633C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透過</w:t>
      </w:r>
      <w:r w:rsidR="00BA633C">
        <w:rPr>
          <w:rFonts w:hint="eastAsia"/>
          <w:lang w:eastAsia="zh-TW"/>
        </w:rPr>
        <w:t>EBI</w:t>
      </w:r>
      <w:r w:rsidR="00BA633C">
        <w:rPr>
          <w:rFonts w:hint="eastAsia"/>
          <w:lang w:eastAsia="zh-TW"/>
        </w:rPr>
        <w:t>傳輸介面與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PDMA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>GDMA</w:t>
      </w:r>
      <w:r w:rsidR="00BA633C">
        <w:rPr>
          <w:rFonts w:hint="eastAsia"/>
          <w:lang w:eastAsia="zh-TW"/>
        </w:rPr>
        <w:t>控制器</w:t>
      </w:r>
      <w:r w:rsidR="00BF666C">
        <w:rPr>
          <w:rFonts w:hint="eastAsia"/>
          <w:lang w:eastAsia="zh-TW"/>
        </w:rPr>
        <w:t>進行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傳輸，將</w:t>
      </w:r>
      <w:r w:rsidR="00BA633C">
        <w:rPr>
          <w:rFonts w:hint="eastAsia"/>
          <w:lang w:eastAsia="zh-TW"/>
        </w:rPr>
        <w:t>圖片</w:t>
      </w:r>
      <w:r>
        <w:rPr>
          <w:rFonts w:hint="eastAsia"/>
          <w:lang w:eastAsia="zh-TW"/>
        </w:rPr>
        <w:t>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資料傳送至同步信號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</w:t>
      </w:r>
      <w:r w:rsidR="00E30004">
        <w:rPr>
          <w:rFonts w:hint="eastAsia"/>
          <w:lang w:eastAsia="zh-TW"/>
        </w:rPr>
        <w:t>，其</w:t>
      </w:r>
      <w:r>
        <w:rPr>
          <w:rFonts w:hint="eastAsia"/>
          <w:lang w:eastAsia="zh-TW"/>
        </w:rPr>
        <w:t>運作原理為屏幕畫面建立</w:t>
      </w:r>
      <w:r w:rsidRPr="00CA1CAC">
        <w:rPr>
          <w:b/>
          <w:bCs/>
          <w:lang w:eastAsia="zh-TW"/>
        </w:rPr>
        <w:t>V</w:t>
      </w:r>
      <w:r w:rsidR="002D2AAD" w:rsidRPr="00CA1CAC">
        <w:rPr>
          <w:rFonts w:hint="eastAsia"/>
          <w:b/>
          <w:bCs/>
          <w:lang w:eastAsia="zh-TW"/>
        </w:rPr>
        <w:t xml:space="preserve"> </w:t>
      </w:r>
      <w:r w:rsidR="002D2AAD" w:rsidRPr="00CA1CAC">
        <w:rPr>
          <w:b/>
          <w:bCs/>
          <w:lang w:eastAsia="zh-TW"/>
        </w:rPr>
        <w:t xml:space="preserve">Lines </w:t>
      </w:r>
      <w:r w:rsidR="0081690E" w:rsidRPr="00CA1CAC">
        <w:rPr>
          <w:rFonts w:hint="eastAsia"/>
          <w:b/>
          <w:bCs/>
          <w:lang w:eastAsia="zh-TW"/>
        </w:rPr>
        <w:t>×</w:t>
      </w:r>
      <w:r w:rsidR="002D2AAD" w:rsidRPr="00CA1CAC">
        <w:rPr>
          <w:b/>
          <w:bCs/>
          <w:lang w:eastAsia="zh-TW"/>
        </w:rPr>
        <w:t xml:space="preserve"> </w:t>
      </w:r>
      <w:r w:rsidRPr="00CA1CAC">
        <w:rPr>
          <w:b/>
          <w:bCs/>
          <w:lang w:eastAsia="zh-TW"/>
        </w:rPr>
        <w:t>H</w:t>
      </w:r>
      <w:r w:rsidR="002D2AAD" w:rsidRPr="00CA1CAC">
        <w:rPr>
          <w:b/>
          <w:bCs/>
          <w:lang w:eastAsia="zh-TW"/>
        </w:rPr>
        <w:t xml:space="preserve"> Stages</w:t>
      </w:r>
      <w:r w:rsidR="00EE5CE1"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r w:rsidR="00FF63D7">
        <w:rPr>
          <w:rFonts w:hint="eastAsia"/>
          <w:lang w:eastAsia="zh-TW"/>
        </w:rPr>
        <w:t>，其中：</w:t>
      </w:r>
    </w:p>
    <w:p w14:paraId="4F638A1A" w14:textId="61044674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V</w:t>
      </w:r>
      <w:r>
        <w:rPr>
          <w:rFonts w:hint="eastAsia"/>
          <w:lang w:eastAsia="zh-TW"/>
        </w:rPr>
        <w:t>代表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LCD</w:t>
      </w:r>
      <w:r>
        <w:rPr>
          <w:rFonts w:hint="eastAsia"/>
          <w:lang w:eastAsia="zh-TW"/>
        </w:rPr>
        <w:t>時序的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Vertical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Pulse</w:t>
      </w:r>
      <w:r>
        <w:rPr>
          <w:rFonts w:hint="eastAsia"/>
          <w:lang w:eastAsia="zh-TW"/>
        </w:rPr>
        <w:t xml:space="preserve">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Vertical Back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</w:t>
      </w:r>
      <w:r>
        <w:rPr>
          <w:lang w:eastAsia="zh-TW"/>
        </w:rPr>
        <w:t>ertical Active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(VA)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Vertical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(VFP) </w:t>
      </w:r>
      <w:r>
        <w:rPr>
          <w:rFonts w:hint="eastAsia"/>
          <w:lang w:eastAsia="zh-TW"/>
        </w:rPr>
        <w:t>的</w:t>
      </w:r>
      <w:r w:rsidR="00E30004">
        <w:rPr>
          <w:rFonts w:hint="eastAsia"/>
          <w:lang w:eastAsia="zh-TW"/>
        </w:rPr>
        <w:t>掃描線數量</w:t>
      </w:r>
      <w:r w:rsidR="00FF63D7">
        <w:rPr>
          <w:rFonts w:hint="eastAsia"/>
          <w:lang w:eastAsia="zh-TW"/>
        </w:rPr>
        <w:t>。</w:t>
      </w:r>
    </w:p>
    <w:p w14:paraId="4CD12FDF" w14:textId="7C0FC121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A1CAC">
        <w:rPr>
          <w:rFonts w:hint="eastAsia"/>
          <w:b/>
          <w:bCs/>
          <w:lang w:eastAsia="zh-TW"/>
        </w:rPr>
        <w:t>H</w:t>
      </w:r>
      <w:r>
        <w:rPr>
          <w:rFonts w:hint="eastAsia"/>
          <w:lang w:eastAsia="zh-TW"/>
        </w:rPr>
        <w:t>代表</w:t>
      </w:r>
      <w:r>
        <w:rPr>
          <w:lang w:eastAsia="zh-TW"/>
        </w:rPr>
        <w:t>Horizontal Pulse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Back P</w:t>
      </w:r>
      <w:r>
        <w:rPr>
          <w:lang w:eastAsia="zh-TW"/>
        </w:rPr>
        <w:t>orch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(HBP)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Active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(HA)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Horizontal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(HFP)</w:t>
      </w:r>
      <w:r>
        <w:rPr>
          <w:rFonts w:hint="eastAsia"/>
          <w:lang w:eastAsia="zh-TW"/>
        </w:rPr>
        <w:t>的</w:t>
      </w:r>
      <w:r w:rsidR="00FF63D7">
        <w:rPr>
          <w:rFonts w:hint="eastAsia"/>
          <w:lang w:eastAsia="zh-TW"/>
        </w:rPr>
        <w:t>這四</w:t>
      </w:r>
      <w:r>
        <w:rPr>
          <w:rFonts w:hint="eastAsia"/>
          <w:lang w:eastAsia="zh-TW"/>
        </w:rPr>
        <w:t>個</w:t>
      </w:r>
      <w:r w:rsidR="00FF63D7">
        <w:rPr>
          <w:rFonts w:hint="eastAsia"/>
          <w:lang w:eastAsia="zh-TW"/>
        </w:rPr>
        <w:t>階段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7"/>
            <w:commentRangeEnd w:id="7"/>
            <w:r>
              <w:rPr>
                <w:rStyle w:val="CommentReference"/>
              </w:rPr>
              <w:commentReference w:id="7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8" w:name="_Ref83369452"/>
      <w:bookmarkStart w:id="9" w:name="_Ref192266056"/>
      <w:bookmarkStart w:id="10" w:name="_Ref191921425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bookmarkEnd w:id="8"/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2</w:t>
      </w:r>
      <w:r>
        <w:rPr>
          <w:noProof/>
        </w:rPr>
        <w:fldChar w:fldCharType="end"/>
      </w:r>
      <w:bookmarkEnd w:id="9"/>
      <w:r>
        <w:rPr>
          <w:lang w:eastAsia="zh-TW"/>
        </w:rPr>
        <w:t xml:space="preserve"> 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bookmarkEnd w:id="10"/>
    </w:p>
    <w:p w14:paraId="18C92059" w14:textId="1EAE137A" w:rsidR="000E18BB" w:rsidRDefault="00C40786" w:rsidP="00A54531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_Ref192266056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圖</w:t>
      </w:r>
      <w:r w:rsidR="00BF7A5C">
        <w:rPr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>
        <w:rPr>
          <w:rFonts w:hint="eastAsia"/>
          <w:lang w:eastAsia="zh-TW"/>
        </w:rPr>
        <w:t>所示</w:t>
      </w:r>
      <w:r w:rsidR="00FF63D7" w:rsidRPr="00FF63D7">
        <w:rPr>
          <w:lang w:eastAsia="zh-TW"/>
        </w:rPr>
        <w:t>，</w:t>
      </w:r>
      <w:r w:rsidR="00BA633C">
        <w:rPr>
          <w:rFonts w:hint="eastAsia"/>
          <w:lang w:eastAsia="zh-TW"/>
        </w:rPr>
        <w:t>將所有</w:t>
      </w:r>
      <w:r w:rsidR="00FF63D7" w:rsidRPr="00FF63D7">
        <w:rPr>
          <w:lang w:eastAsia="zh-TW"/>
        </w:rPr>
        <w:t xml:space="preserve">DMA </w:t>
      </w:r>
      <w:r w:rsidR="00FF63D7" w:rsidRPr="00FF63D7">
        <w:rPr>
          <w:lang w:eastAsia="zh-TW"/>
        </w:rPr>
        <w:t>描述符依</w:t>
      </w:r>
      <w:r w:rsidR="00BA633C">
        <w:rPr>
          <w:rFonts w:hint="eastAsia"/>
          <w:lang w:eastAsia="zh-TW"/>
        </w:rPr>
        <w:t>序</w:t>
      </w:r>
      <w:r w:rsidR="00FF63D7" w:rsidRPr="00FF63D7">
        <w:rPr>
          <w:lang w:eastAsia="zh-TW"/>
        </w:rPr>
        <w:t>鏈接，</w:t>
      </w:r>
      <w:r w:rsidR="00BA633C">
        <w:rPr>
          <w:rFonts w:hint="eastAsia"/>
          <w:lang w:eastAsia="zh-TW"/>
        </w:rPr>
        <w:t>並把</w:t>
      </w:r>
      <w:r w:rsidR="00FF63D7" w:rsidRPr="00FF63D7">
        <w:rPr>
          <w:lang w:eastAsia="zh-TW"/>
        </w:rPr>
        <w:t>最後一個描述符的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b/>
          <w:bCs/>
          <w:lang w:eastAsia="zh-TW"/>
        </w:rPr>
        <w:t>NEXT</w:t>
      </w:r>
      <w:r w:rsidR="00BA633C" w:rsidRPr="00BA633C">
        <w:rPr>
          <w:rFonts w:hint="eastAsia"/>
          <w:lang w:eastAsia="zh-TW"/>
        </w:rPr>
        <w:t>參數</w:t>
      </w:r>
      <w:r w:rsidR="00FF63D7" w:rsidRPr="00FF63D7">
        <w:rPr>
          <w:lang w:eastAsia="zh-TW"/>
        </w:rPr>
        <w:t>設置為第一個描述符的地址，從而形成一個環狀描述符集</w:t>
      </w:r>
      <w:r w:rsidR="00BF7A5C">
        <w:rPr>
          <w:rFonts w:hint="eastAsia"/>
          <w:lang w:eastAsia="zh-TW"/>
        </w:rPr>
        <w:t>，並且</w:t>
      </w:r>
      <w:r w:rsidR="003E37EC">
        <w:rPr>
          <w:rFonts w:hint="eastAsia"/>
          <w:lang w:eastAsia="zh-TW"/>
        </w:rPr>
        <w:t>將</w:t>
      </w:r>
      <w:r w:rsidR="00FF63D7" w:rsidRPr="00FF63D7">
        <w:rPr>
          <w:lang w:eastAsia="zh-TW"/>
        </w:rPr>
        <w:t>最後一個描述符啟用傳輸完成中斷</w:t>
      </w:r>
      <w:r w:rsidR="00BA633C">
        <w:rPr>
          <w:rFonts w:hint="eastAsia"/>
          <w:lang w:eastAsia="zh-TW"/>
        </w:rPr>
        <w:t>響應，</w:t>
      </w:r>
      <w:r w:rsidR="00BF7A5C">
        <w:rPr>
          <w:rFonts w:hint="eastAsia"/>
          <w:lang w:eastAsia="zh-TW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_Ref192266255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="00BF7A5C">
        <w:rPr>
          <w:rFonts w:hint="eastAsia"/>
          <w:lang w:eastAsia="zh-TW"/>
        </w:rPr>
        <w:t>表</w:t>
      </w:r>
      <w:r w:rsidR="00BF7A5C">
        <w:rPr>
          <w:rFonts w:hint="eastAsia"/>
          <w:lang w:eastAsia="zh-TW"/>
        </w:rPr>
        <w:t xml:space="preserve"> </w:t>
      </w:r>
      <w:r w:rsidR="00BF7A5C">
        <w:rPr>
          <w:noProof/>
          <w:lang w:eastAsia="zh-TW"/>
        </w:rPr>
        <w:t>1</w:t>
      </w:r>
      <w:r w:rsidR="00BF7A5C">
        <w:rPr>
          <w:lang w:eastAsia="zh-TW"/>
        </w:rPr>
        <w:noBreakHyphen/>
      </w:r>
      <w:r w:rsidR="00BF7A5C">
        <w:rPr>
          <w:noProof/>
          <w:lang w:eastAsia="zh-TW"/>
        </w:rPr>
        <w:t>2</w:t>
      </w:r>
      <w:r w:rsidR="00BF7A5C">
        <w:rPr>
          <w:lang w:eastAsia="zh-TW"/>
        </w:rPr>
        <w:fldChar w:fldCharType="end"/>
      </w:r>
      <w:r w:rsidR="00BF7A5C">
        <w:rPr>
          <w:rFonts w:hint="eastAsia"/>
          <w:lang w:eastAsia="zh-TW"/>
        </w:rPr>
        <w:t>所示。驅動程式碼</w:t>
      </w:r>
      <w:r w:rsidR="00FF63D7" w:rsidRPr="00FF63D7">
        <w:rPr>
          <w:lang w:eastAsia="zh-TW"/>
        </w:rPr>
        <w:t>在中斷服務程序（</w:t>
      </w:r>
      <w:r w:rsidR="00FF63D7" w:rsidRPr="00FF63D7">
        <w:rPr>
          <w:lang w:eastAsia="zh-TW"/>
        </w:rPr>
        <w:t>ISR</w:t>
      </w:r>
      <w:r w:rsidR="00FF63D7" w:rsidRPr="00FF63D7">
        <w:rPr>
          <w:lang w:eastAsia="zh-TW"/>
        </w:rPr>
        <w:t>）中更新</w:t>
      </w:r>
      <w:r w:rsidR="00B32050" w:rsidRPr="009C699A">
        <w:rPr>
          <w:b/>
          <w:bCs/>
          <w:i/>
          <w:iCs/>
          <w:lang w:eastAsia="zh-TW"/>
        </w:rPr>
        <w:t>VACT.</w:t>
      </w:r>
      <w:r w:rsidR="00FF63D7" w:rsidRPr="009C699A">
        <w:rPr>
          <w:b/>
          <w:bCs/>
          <w:i/>
          <w:iCs/>
          <w:lang w:eastAsia="zh-TW"/>
        </w:rPr>
        <w:t>HACT</w:t>
      </w:r>
      <w:r w:rsidR="00FF63D7" w:rsidRPr="00FF63D7">
        <w:rPr>
          <w:lang w:eastAsia="zh-TW"/>
        </w:rPr>
        <w:t>階段的描述符</w:t>
      </w:r>
      <w:r w:rsidR="00495203">
        <w:rPr>
          <w:rFonts w:hint="eastAsia"/>
          <w:lang w:eastAsia="zh-TW"/>
        </w:rPr>
        <w:t>資料傳輸</w:t>
      </w:r>
      <w:r w:rsidR="00FF63D7" w:rsidRPr="00FF63D7">
        <w:rPr>
          <w:lang w:eastAsia="zh-TW"/>
        </w:rPr>
        <w:t>起始地址，切換至新圖像的每條</w:t>
      </w:r>
      <w:r w:rsidR="00FD7171">
        <w:rPr>
          <w:rFonts w:hint="eastAsia"/>
          <w:lang w:eastAsia="zh-TW"/>
        </w:rPr>
        <w:t>圖像</w:t>
      </w:r>
      <w:r w:rsidR="003E37EC">
        <w:rPr>
          <w:rFonts w:hint="eastAsia"/>
          <w:lang w:eastAsia="zh-TW"/>
        </w:rPr>
        <w:t>記憶體</w:t>
      </w:r>
      <w:r w:rsidR="00FF63D7" w:rsidRPr="00FF63D7">
        <w:rPr>
          <w:lang w:eastAsia="zh-TW"/>
        </w:rPr>
        <w:t>起始地址，實現畫面動態切換</w:t>
      </w:r>
      <w:r w:rsidR="00BA633C">
        <w:rPr>
          <w:rFonts w:hint="eastAsia"/>
          <w:lang w:eastAsia="zh-TW"/>
        </w:rPr>
        <w:t>功能</w:t>
      </w:r>
      <w:r w:rsidR="00FF63D7" w:rsidRPr="00FF63D7">
        <w:rPr>
          <w:lang w:eastAsia="zh-TW"/>
        </w:rPr>
        <w:t>，</w:t>
      </w:r>
      <w:r w:rsidR="00B827E9">
        <w:rPr>
          <w:rFonts w:hint="eastAsia"/>
          <w:lang w:eastAsia="zh-TW"/>
        </w:rPr>
        <w:t>以</w:t>
      </w:r>
      <w:r w:rsidR="00FF63D7" w:rsidRPr="00FF63D7">
        <w:rPr>
          <w:lang w:eastAsia="zh-TW"/>
        </w:rPr>
        <w:t>防止畫面撕裂（</w:t>
      </w:r>
      <w:r w:rsidR="00FF63D7" w:rsidRPr="00FF63D7">
        <w:rPr>
          <w:lang w:eastAsia="zh-TW"/>
        </w:rPr>
        <w:t>Anti-tearing</w:t>
      </w:r>
      <w:r w:rsidR="00FF63D7" w:rsidRPr="00FF63D7">
        <w:rPr>
          <w:lang w:eastAsia="zh-TW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637FA606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lastRenderedPageBreak/>
              <w:t>V</w:t>
            </w:r>
            <w:r w:rsidR="00B16F78"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6BC5683D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D34D9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F7B688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653E0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09ADF1" w14:textId="77777777" w:rsidR="00E93C4C" w:rsidRPr="009F0CA0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F08EE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4A50AE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AA15893" w14:textId="7C1E768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86ADE6A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6E36CFD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020F27" w14:textId="1DD8EFA4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960DEC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44E7A3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416EF4" w14:textId="21B268D1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038941A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3A818E1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CF439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4608ECA" w14:textId="09D2D39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2D83B4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C669F0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7EEDA82" w14:textId="2D57847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7C9317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223C94C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D356A28" w14:textId="11EE50B0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F2AE672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5BD78BA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5A2F2A5" w14:textId="7714DF87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3464CAFC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9CBFA9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15952E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9DE31" w14:textId="1ACEAF9B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4686D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5AFAA4A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739EB9E" w14:textId="7F24BE1B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71DC27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21784D4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2BCABA" w14:textId="3B4FAFDA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454705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666E44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A5705C2" w14:textId="1450E2B2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66576AD5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2AA6A82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EC4E41B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96EB93" w14:textId="026FA259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559FC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8DF5A9B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473ED72" w14:textId="7BA3A088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233C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F097DC3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16A0616" w14:textId="4A2A704A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995417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3BCA6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CD189CC" w14:textId="77777777" w:rsidR="00E93C4C" w:rsidRDefault="00E93C4C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</w:t>
            </w:r>
            <w:r>
              <w:rPr>
                <w:b/>
                <w:bCs/>
                <w:sz w:val="16"/>
                <w:szCs w:val="16"/>
                <w:lang w:eastAsia="zh-TW"/>
              </w:rPr>
              <w:t xml:space="preserve">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pixel data in </w:t>
            </w:r>
            <w:r>
              <w:rPr>
                <w:b/>
                <w:bCs/>
                <w:color w:val="00B0F0"/>
                <w:sz w:val="16"/>
                <w:szCs w:val="16"/>
                <w:lang w:eastAsia="zh-TW"/>
              </w:rPr>
              <w:t>every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 Line</w:t>
            </w:r>
          </w:p>
          <w:p w14:paraId="7DA0148C" w14:textId="5AEF32BA" w:rsidR="00E93C4C" w:rsidRPr="00E93C4C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>
              <w:rPr>
                <w:color w:val="FF0000"/>
                <w:sz w:val="16"/>
                <w:szCs w:val="16"/>
                <w:lang w:eastAsia="zh-TW"/>
              </w:rPr>
              <w:t>Raising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 xml:space="preserve"> </w:t>
            </w:r>
            <w:r w:rsidR="00021646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0F06BD09" w14:textId="3E59CEA2" w:rsidR="00E93C4C" w:rsidRDefault="00E93C4C" w:rsidP="00E93C4C">
      <w:pPr>
        <w:pStyle w:val="Caption"/>
        <w:rPr>
          <w:lang w:eastAsia="zh-TW"/>
        </w:rPr>
      </w:pPr>
      <w:bookmarkStart w:id="11" w:name="_Ref192266255"/>
      <w:bookmarkStart w:id="12" w:name="_Ref191922063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lang w:eastAsia="zh-TW"/>
        </w:rPr>
        <w:noBreakHyphen/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DD7607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bookmarkEnd w:id="11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="007202D2" w:rsidRPr="008A0048">
        <w:rPr>
          <w:b/>
          <w:bCs/>
          <w:i/>
          <w:iCs/>
          <w:lang w:eastAsia="zh-TW"/>
        </w:rPr>
        <w:t>H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8A0048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7202D2" w:rsidRPr="008A0048">
        <w:rPr>
          <w:b/>
          <w:bCs/>
          <w:i/>
          <w:iCs/>
          <w:lang w:eastAsia="zh-TW"/>
        </w:rPr>
        <w:t>V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7202D2">
        <w:rPr>
          <w:lang w:eastAsia="zh-TW"/>
        </w:rPr>
        <w:t xml:space="preserve"> </w:t>
      </w:r>
      <w:r w:rsidR="007202D2">
        <w:rPr>
          <w:rFonts w:hint="eastAsia"/>
          <w:lang w:eastAsia="zh-TW"/>
        </w:rPr>
        <w:t>和</w:t>
      </w:r>
      <w:r w:rsidR="007202D2">
        <w:rPr>
          <w:rFonts w:hint="eastAsia"/>
          <w:lang w:eastAsia="zh-TW"/>
        </w:rPr>
        <w:t xml:space="preserve"> </w:t>
      </w:r>
      <w:r w:rsidR="007202D2" w:rsidRPr="008A0048">
        <w:rPr>
          <w:rFonts w:hint="eastAsia"/>
          <w:b/>
          <w:bCs/>
          <w:i/>
          <w:iCs/>
          <w:lang w:eastAsia="zh-TW"/>
        </w:rPr>
        <w:t>DE</w:t>
      </w:r>
      <w:r w:rsidR="007202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2"/>
    </w:p>
    <w:p w14:paraId="2AA52A08" w14:textId="18D86AEC" w:rsidR="00A97C44" w:rsidRPr="00A97C44" w:rsidRDefault="008A0048" w:rsidP="008A0048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由於不同類型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幕對</w:t>
      </w:r>
      <w:r w:rsidR="00A6303F"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同步信號支援程度不同，</w:t>
      </w:r>
      <w:proofErr w:type="gramStart"/>
      <w:r w:rsidR="00A6303F">
        <w:rPr>
          <w:rFonts w:hint="eastAsia"/>
          <w:lang w:eastAsia="zh-TW"/>
        </w:rPr>
        <w:t>有些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</w:t>
      </w:r>
      <w:r w:rsidR="00A6303F">
        <w:rPr>
          <w:rFonts w:hint="eastAsia"/>
          <w:lang w:eastAsia="zh-TW"/>
        </w:rPr>
        <w:t>可</w:t>
      </w:r>
      <w:proofErr w:type="gramEnd"/>
      <w:r>
        <w:rPr>
          <w:rFonts w:hint="eastAsia"/>
          <w:lang w:eastAsia="zh-TW"/>
        </w:rPr>
        <w:t>支援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DE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A5414E">
        <w:rPr>
          <w:rFonts w:hint="eastAsia"/>
          <w:b/>
          <w:bCs/>
          <w:i/>
          <w:iCs/>
          <w:lang w:eastAsia="zh-TW"/>
        </w:rPr>
        <w:t>-ONLY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同步模式，表示它們僅需要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信號輸入</w:t>
      </w:r>
      <w:r w:rsidR="00A6303F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而無需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H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V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</w:t>
      </w:r>
      <w:r w:rsidR="00A6303F"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>。在操作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8A0048">
        <w:rPr>
          <w:rFonts w:hint="eastAsia"/>
          <w:b/>
          <w:bCs/>
          <w:i/>
          <w:iCs/>
          <w:lang w:eastAsia="zh-TW"/>
        </w:rPr>
        <w:t>-ONLY</w:t>
      </w:r>
      <w:r w:rsidRPr="00A5414E">
        <w:rPr>
          <w:rFonts w:hint="eastAsia"/>
          <w:lang w:eastAsia="zh-TW"/>
        </w:rPr>
        <w:t>屏幕</w:t>
      </w:r>
      <w:r w:rsidR="006C6569">
        <w:rPr>
          <w:rFonts w:hint="eastAsia"/>
          <w:lang w:eastAsia="zh-TW"/>
        </w:rPr>
        <w:t>時</w:t>
      </w:r>
      <w:r>
        <w:rPr>
          <w:rFonts w:hint="eastAsia"/>
          <w:lang w:eastAsia="zh-TW"/>
        </w:rPr>
        <w:t>，可大幅度地減少</w:t>
      </w:r>
      <w:r>
        <w:rPr>
          <w:rFonts w:hint="eastAsia"/>
          <w:lang w:eastAsia="zh-TW"/>
        </w:rPr>
        <w:t xml:space="preserve"> DMA </w:t>
      </w:r>
      <w:r w:rsidRPr="00FF63D7">
        <w:rPr>
          <w:lang w:eastAsia="zh-TW"/>
        </w:rPr>
        <w:t>描述</w:t>
      </w:r>
      <w:r>
        <w:rPr>
          <w:rFonts w:hint="eastAsia"/>
          <w:lang w:eastAsia="zh-TW"/>
        </w:rPr>
        <w:t>符</w:t>
      </w:r>
      <w:r w:rsidR="006C6569">
        <w:rPr>
          <w:rFonts w:hint="eastAsia"/>
          <w:lang w:eastAsia="zh-TW"/>
        </w:rPr>
        <w:t>的使用量</w:t>
      </w:r>
      <w:r>
        <w:rPr>
          <w:rFonts w:hint="eastAsia"/>
          <w:lang w:eastAsia="zh-TW"/>
        </w:rPr>
        <w:t>，</w:t>
      </w:r>
      <w:r w:rsidR="006C6569"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>節省系統記憶體空間與使用頻寬。如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="00AF64C5">
        <w:rPr>
          <w:rFonts w:hint="eastAsia"/>
          <w:lang w:eastAsia="zh-TW"/>
        </w:rPr>
        <w:t>表</w:t>
      </w:r>
      <w:r w:rsidR="00AF64C5">
        <w:rPr>
          <w:rFonts w:hint="eastAsia"/>
          <w:lang w:eastAsia="zh-TW"/>
        </w:rPr>
        <w:t xml:space="preserve"> </w:t>
      </w:r>
      <w:r w:rsidR="00AF64C5">
        <w:rPr>
          <w:noProof/>
          <w:lang w:eastAsia="zh-TW"/>
        </w:rPr>
        <w:t>1</w:t>
      </w:r>
      <w:r w:rsidR="00AF64C5">
        <w:rPr>
          <w:lang w:eastAsia="zh-TW"/>
        </w:rPr>
        <w:noBreakHyphen/>
      </w:r>
      <w:r w:rsidR="00AF64C5">
        <w:rPr>
          <w:noProof/>
          <w:lang w:eastAsia="zh-TW"/>
        </w:rPr>
        <w:t>2</w:t>
      </w:r>
      <w:r w:rsidR="00AF64C5">
        <w:rPr>
          <w:lang w:eastAsia="zh-TW"/>
        </w:rPr>
        <w:fldChar w:fldCharType="end"/>
      </w:r>
      <w:r>
        <w:rPr>
          <w:rFonts w:hint="eastAsia"/>
          <w:lang w:eastAsia="zh-TW"/>
        </w:rPr>
        <w:t>與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="00506E8E">
        <w:rPr>
          <w:rFonts w:hint="eastAsia"/>
          <w:lang w:eastAsia="zh-TW"/>
        </w:rPr>
        <w:t>表</w:t>
      </w:r>
      <w:r w:rsidR="00506E8E">
        <w:rPr>
          <w:rFonts w:hint="eastAsia"/>
          <w:lang w:eastAsia="zh-TW"/>
        </w:rPr>
        <w:t xml:space="preserve"> </w:t>
      </w:r>
      <w:r w:rsidR="00506E8E">
        <w:rPr>
          <w:noProof/>
          <w:lang w:eastAsia="zh-TW"/>
        </w:rPr>
        <w:t>1</w:t>
      </w:r>
      <w:r w:rsidR="00506E8E">
        <w:rPr>
          <w:lang w:eastAsia="zh-TW"/>
        </w:rPr>
        <w:noBreakHyphen/>
      </w:r>
      <w:r w:rsidR="00506E8E">
        <w:rPr>
          <w:noProof/>
          <w:lang w:eastAsia="zh-TW"/>
        </w:rPr>
        <w:t>3</w:t>
      </w:r>
      <w:r w:rsidR="00506E8E">
        <w:rPr>
          <w:lang w:eastAsia="zh-TW"/>
        </w:rPr>
        <w:fldChar w:fldCharType="end"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_Ref191922070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 w:rsidR="00000000">
        <w:rPr>
          <w:lang w:eastAsia="zh-TW"/>
        </w:rPr>
        <w:fldChar w:fldCharType="separate"/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2336646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9CCC49E" w14:textId="5148FA82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lastRenderedPageBreak/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1FB8715" w14:textId="1CDA1E30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74537F1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45800486" w14:textId="2C7152C2" w:rsidR="007202D2" w:rsidRPr="000660BD" w:rsidRDefault="00021646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0660BD">
              <w:rPr>
                <w:color w:val="FF0000"/>
                <w:sz w:val="16"/>
                <w:szCs w:val="16"/>
                <w:lang w:eastAsia="zh-TW"/>
              </w:rPr>
              <w:t xml:space="preserve">Raising </w:t>
            </w:r>
            <w:r w:rsidRPr="000660BD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0660BD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6869CAEE" w14:textId="5321D9D6" w:rsidR="007202D2" w:rsidRPr="00E93C4C" w:rsidRDefault="007202D2" w:rsidP="007202D2">
      <w:pPr>
        <w:pStyle w:val="Caption"/>
        <w:rPr>
          <w:lang w:eastAsia="zh-TW"/>
        </w:rPr>
      </w:pPr>
      <w:bookmarkStart w:id="13" w:name="_Ref192266292"/>
      <w:bookmarkStart w:id="14" w:name="_Ref191922070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1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表</w:instrText>
      </w:r>
      <w:r>
        <w:rPr>
          <w:rFonts w:hint="eastAsia"/>
          <w:lang w:eastAsia="zh-TW"/>
        </w:rPr>
        <w:instrText xml:space="preserve"> \* ARABIC \s 1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bookmarkEnd w:id="13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Pr="008A0048">
        <w:rPr>
          <w:b/>
          <w:bCs/>
          <w:i/>
          <w:iCs/>
          <w:lang w:eastAsia="zh-TW"/>
        </w:rPr>
        <w:t>DE</w:t>
      </w:r>
      <w:r w:rsidR="000E18BB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0E18BB" w:rsidRPr="008A0048">
        <w:rPr>
          <w:rFonts w:hint="eastAsia"/>
          <w:b/>
          <w:bCs/>
          <w:i/>
          <w:iCs/>
          <w:lang w:eastAsia="zh-TW"/>
        </w:rPr>
        <w:t>-</w:t>
      </w:r>
      <w:r w:rsidRPr="008A0048">
        <w:rPr>
          <w:b/>
          <w:bCs/>
          <w:i/>
          <w:iCs/>
          <w:lang w:eastAsia="zh-TW"/>
        </w:rPr>
        <w:t>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14"/>
    </w:p>
    <w:p w14:paraId="1889BB8C" w14:textId="79F3CE69" w:rsidR="0074600C" w:rsidRDefault="0074600C" w:rsidP="0074600C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390CF7">
        <w:rPr>
          <w:lang w:eastAsia="zh-TW"/>
        </w:rPr>
        <w:fldChar w:fldCharType="begin"/>
      </w:r>
      <w:r w:rsidR="00390CF7">
        <w:rPr>
          <w:lang w:eastAsia="zh-TW"/>
        </w:rPr>
        <w:instrText xml:space="preserve"> </w:instrText>
      </w:r>
      <w:r w:rsidR="00390CF7">
        <w:rPr>
          <w:rFonts w:hint="eastAsia"/>
          <w:lang w:eastAsia="zh-TW"/>
        </w:rPr>
        <w:instrText>REF _Ref192266318 \h</w:instrText>
      </w:r>
      <w:r w:rsidR="00390CF7">
        <w:rPr>
          <w:lang w:eastAsia="zh-TW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="00390CF7">
        <w:rPr>
          <w:rFonts w:hint="eastAsia"/>
          <w:lang w:eastAsia="zh-TW"/>
        </w:rPr>
        <w:t>圖</w:t>
      </w:r>
      <w:r w:rsidR="00390CF7">
        <w:rPr>
          <w:noProof/>
          <w:lang w:eastAsia="zh-TW"/>
        </w:rPr>
        <w:t>1</w:t>
      </w:r>
      <w:r w:rsidR="00390CF7">
        <w:rPr>
          <w:lang w:eastAsia="zh-TW"/>
        </w:rPr>
        <w:noBreakHyphen/>
      </w:r>
      <w:r w:rsidR="00390CF7">
        <w:rPr>
          <w:noProof/>
          <w:lang w:eastAsia="zh-TW"/>
        </w:rPr>
        <w:t>3</w:t>
      </w:r>
      <w:r w:rsidR="00390CF7">
        <w:rPr>
          <w:lang w:eastAsia="zh-TW"/>
        </w:rPr>
        <w:fldChar w:fldCharType="end"/>
      </w:r>
      <w:r>
        <w:rPr>
          <w:rFonts w:hint="eastAsia"/>
          <w:lang w:eastAsia="zh-TW"/>
        </w:rPr>
        <w:t>所示，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時序的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和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三個同步訊號腳位分別透過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的</w:t>
      </w:r>
      <w:r w:rsidRPr="00CA1CAC">
        <w:rPr>
          <w:b/>
          <w:bCs/>
          <w:i/>
          <w:iCs/>
          <w:lang w:eastAsia="zh-TW"/>
        </w:rPr>
        <w:t>ADR</w:t>
      </w:r>
      <w:r w:rsidRPr="00CA1CAC">
        <w:rPr>
          <w:rFonts w:hint="eastAsia"/>
          <w:b/>
          <w:bCs/>
          <w:i/>
          <w:iCs/>
          <w:lang w:eastAsia="zh-TW"/>
        </w:rPr>
        <w:t>1</w:t>
      </w:r>
      <w:r>
        <w:rPr>
          <w:rFonts w:hint="eastAsia"/>
          <w:lang w:eastAsia="zh-TW"/>
        </w:rPr>
        <w:t>、</w:t>
      </w:r>
      <w:r w:rsidRPr="00CA1CAC">
        <w:rPr>
          <w:rFonts w:hint="eastAsia"/>
          <w:b/>
          <w:bCs/>
          <w:i/>
          <w:iCs/>
          <w:lang w:eastAsia="zh-TW"/>
        </w:rPr>
        <w:t>ADR0</w:t>
      </w:r>
      <w:r>
        <w:rPr>
          <w:rFonts w:hint="eastAsia"/>
          <w:lang w:eastAsia="zh-TW"/>
        </w:rPr>
        <w:t>和</w:t>
      </w:r>
      <w:r w:rsidRPr="00CA1CAC">
        <w:rPr>
          <w:b/>
          <w:bCs/>
          <w:i/>
          <w:iCs/>
          <w:lang w:eastAsia="zh-TW"/>
        </w:rPr>
        <w:t>ADR7</w:t>
      </w:r>
      <w:r>
        <w:rPr>
          <w:rFonts w:hint="eastAsia"/>
          <w:lang w:eastAsia="zh-TW"/>
        </w:rPr>
        <w:t>位址腳位來模擬，透過指定不同位址解碼以產生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同步訊號</w:t>
      </w:r>
      <w:r w:rsidR="00C02C16">
        <w:rPr>
          <w:rFonts w:hint="eastAsia"/>
          <w:lang w:eastAsia="zh-TW"/>
        </w:rPr>
        <w:t>、</w:t>
      </w:r>
      <w:r w:rsidRPr="0047280E">
        <w:rPr>
          <w:rFonts w:hint="eastAsia"/>
          <w:i/>
          <w:iCs/>
          <w:lang w:eastAsia="zh-TW"/>
        </w:rPr>
        <w:t>PCLK</w:t>
      </w:r>
      <w:r>
        <w:rPr>
          <w:rFonts w:hint="eastAsia"/>
          <w:lang w:eastAsia="zh-TW"/>
        </w:rPr>
        <w:t>訊號連接至</w:t>
      </w:r>
      <w:r>
        <w:rPr>
          <w:rFonts w:hint="eastAsia"/>
          <w:lang w:eastAsia="zh-TW"/>
        </w:rPr>
        <w:t xml:space="preserve"> </w:t>
      </w:r>
      <w:r w:rsidRPr="00977182">
        <w:rPr>
          <w:rFonts w:hint="eastAsia"/>
          <w:b/>
          <w:bCs/>
          <w:i/>
          <w:iCs/>
          <w:lang w:eastAsia="zh-TW"/>
        </w:rPr>
        <w:t>EBI-</w:t>
      </w:r>
      <w:proofErr w:type="spellStart"/>
      <w:r w:rsidRPr="00977182">
        <w:rPr>
          <w:b/>
          <w:bCs/>
          <w:i/>
          <w:iCs/>
          <w:lang w:eastAsia="zh-TW"/>
        </w:rPr>
        <w:t>nWR</w:t>
      </w:r>
      <w:proofErr w:type="spellEnd"/>
      <w:r w:rsidR="00977182">
        <w:rPr>
          <w:rFonts w:hint="eastAsia"/>
          <w:b/>
          <w:bCs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腳位</w:t>
      </w:r>
      <w:r w:rsidR="00C02C16">
        <w:rPr>
          <w:rFonts w:hint="eastAsia"/>
          <w:lang w:eastAsia="zh-TW"/>
        </w:rPr>
        <w:t>和</w:t>
      </w:r>
      <w:r>
        <w:rPr>
          <w:lang w:eastAsia="zh-TW"/>
        </w:rPr>
        <w:t xml:space="preserve">EBI 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16</w:t>
      </w:r>
      <w:r>
        <w:rPr>
          <w:rFonts w:hint="eastAsia"/>
          <w:lang w:eastAsia="zh-TW"/>
        </w:rPr>
        <w:t>位元資料腳位</w:t>
      </w:r>
      <w:r w:rsidRPr="00977182">
        <w:rPr>
          <w:b/>
          <w:bCs/>
          <w:i/>
          <w:iCs/>
          <w:lang w:eastAsia="zh-TW"/>
        </w:rPr>
        <w:t>D</w:t>
      </w:r>
      <w:r w:rsidRPr="00977182">
        <w:rPr>
          <w:b/>
          <w:bCs/>
          <w:i/>
          <w:iCs/>
          <w:vertAlign w:val="subscript"/>
          <w:lang w:eastAsia="zh-TW"/>
        </w:rPr>
        <w:t>[1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5-</w:t>
      </w:r>
      <w:r w:rsidRPr="00977182">
        <w:rPr>
          <w:b/>
          <w:bCs/>
          <w:i/>
          <w:iCs/>
          <w:vertAlign w:val="subscript"/>
          <w:lang w:eastAsia="zh-TW"/>
        </w:rPr>
        <w:t>0]</w:t>
      </w:r>
      <w:r w:rsidR="00977182"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>
        <w:rPr>
          <w:rFonts w:hint="eastAsia"/>
          <w:lang w:eastAsia="zh-TW"/>
        </w:rPr>
        <w:t>對應到</w:t>
      </w:r>
      <w:r>
        <w:rPr>
          <w:lang w:eastAsia="zh-TW"/>
        </w:rPr>
        <w:t>LCD</w:t>
      </w:r>
      <w:r>
        <w:rPr>
          <w:rFonts w:hint="eastAsia"/>
          <w:lang w:eastAsia="zh-TW"/>
        </w:rPr>
        <w:t>顏色信號：</w:t>
      </w:r>
    </w:p>
    <w:p w14:paraId="76ECB935" w14:textId="727E407D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 w:rsidRPr="00CA1CAC">
        <w:rPr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[7-</w:t>
      </w:r>
      <w:proofErr w:type="gramStart"/>
      <w:r w:rsidRPr="00EE5CE1">
        <w:rPr>
          <w:vertAlign w:val="subscript"/>
          <w:lang w:eastAsia="zh-TW"/>
        </w:rPr>
        <w:t>3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(</w:t>
      </w:r>
      <w:proofErr w:type="gramEnd"/>
      <w:r>
        <w:rPr>
          <w:rFonts w:hint="eastAsia"/>
          <w:lang w:eastAsia="zh-TW"/>
        </w:rPr>
        <w:t>紅色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</w:t>
      </w:r>
      <w:r w:rsidRPr="00CA1CAC">
        <w:rPr>
          <w:b/>
          <w:bCs/>
          <w:lang w:eastAsia="zh-TW"/>
        </w:rPr>
        <w:t>G</w:t>
      </w:r>
      <w:r w:rsidRPr="00EE5CE1">
        <w:rPr>
          <w:rFonts w:hint="eastAsia"/>
          <w:vertAlign w:val="subscript"/>
          <w:lang w:eastAsia="zh-TW"/>
        </w:rPr>
        <w:t>[7-2]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綠色</w:t>
      </w:r>
      <w:r>
        <w:rPr>
          <w:rFonts w:hint="eastAsia"/>
          <w:lang w:eastAsia="zh-TW"/>
        </w:rPr>
        <w:t>)</w:t>
      </w:r>
      <w:r w:rsidR="00AC786E"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[7-3]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籃色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</w:p>
    <w:p w14:paraId="728A0DCD" w14:textId="6DA749B5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額外的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[1-0]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[2-0]</w:t>
      </w:r>
      <w:r w:rsidR="008F7275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可以使用</w:t>
      </w:r>
      <w:r w:rsidRPr="00CA1CAC">
        <w:rPr>
          <w:rFonts w:hint="eastAsia"/>
          <w:b/>
          <w:bCs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、</w:t>
      </w:r>
      <w:r w:rsidRPr="00CA1CAC">
        <w:rPr>
          <w:b/>
          <w:bCs/>
          <w:lang w:eastAsia="zh-TW"/>
        </w:rPr>
        <w:t>G</w:t>
      </w:r>
      <w:r w:rsidRPr="00EE5CE1">
        <w:rPr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6</w:t>
      </w:r>
      <w:r w:rsidRPr="00EE5CE1">
        <w:rPr>
          <w:vertAlign w:val="subscript"/>
          <w:lang w:eastAsia="zh-TW"/>
        </w:rPr>
        <w:t>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CA1CAC">
        <w:rPr>
          <w:rFonts w:hint="eastAsia"/>
          <w:b/>
          <w:bCs/>
          <w:lang w:eastAsia="zh-TW"/>
        </w:rPr>
        <w:t>B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 w:rsidR="00CD343E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的資料進行</w:t>
      </w:r>
      <w:r w:rsidRPr="00994208">
        <w:rPr>
          <w:rFonts w:hint="eastAsia"/>
          <w:b/>
          <w:bCs/>
          <w:lang w:eastAsia="zh-TW"/>
        </w:rPr>
        <w:t>RGB888</w:t>
      </w:r>
      <w:r w:rsidRPr="00994208">
        <w:rPr>
          <w:rFonts w:hint="eastAsia"/>
          <w:b/>
          <w:bCs/>
          <w:lang w:eastAsia="zh-TW"/>
        </w:rPr>
        <w:t>補色</w:t>
      </w:r>
      <w:r>
        <w:rPr>
          <w:rFonts w:hint="eastAsia"/>
          <w:lang w:eastAsia="zh-TW"/>
        </w:rPr>
        <w:t>，以</w:t>
      </w:r>
      <w:r w:rsidR="002F05AF">
        <w:rPr>
          <w:rFonts w:hint="eastAsia"/>
          <w:lang w:eastAsia="zh-TW"/>
        </w:rPr>
        <w:t>呈</w:t>
      </w:r>
      <w:r>
        <w:rPr>
          <w:rFonts w:hint="eastAsia"/>
          <w:lang w:eastAsia="zh-TW"/>
        </w:rPr>
        <w:t>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TW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15" w:name="_Ref83299529"/>
      <w:bookmarkStart w:id="16" w:name="_Ref83289533"/>
      <w:bookmarkStart w:id="17" w:name="_Ref192266318"/>
      <w:bookmarkStart w:id="18" w:name="_Ref189577512"/>
      <w:r>
        <w:rPr>
          <w:rFonts w:hint="eastAsia"/>
          <w:lang w:eastAsia="zh-TW"/>
        </w:rPr>
        <w:t>圖</w:t>
      </w:r>
      <w:bookmarkEnd w:id="15"/>
      <w:bookmarkEnd w:id="16"/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 w:rsidR="00EA1AAB">
        <w:rPr>
          <w:lang w:eastAsia="zh-TW"/>
        </w:rPr>
        <w:noBreakHyphen/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bookmarkEnd w:id="17"/>
      <w:r w:rsidR="00EA1AAB">
        <w:rPr>
          <w:rFonts w:hint="eastAsia"/>
          <w:noProof/>
          <w:lang w:eastAsia="zh-TW"/>
        </w:rPr>
        <w:t xml:space="preserve"> </w:t>
      </w:r>
      <w:r>
        <w:rPr>
          <w:rFonts w:cs="Arial"/>
          <w:szCs w:val="24"/>
          <w:lang w:eastAsia="zh-TW"/>
        </w:rPr>
        <w:t>EBI16-to-RGB24</w:t>
      </w:r>
      <w:r w:rsidR="0074600C">
        <w:rPr>
          <w:rFonts w:cs="Arial" w:hint="eastAsia"/>
          <w:szCs w:val="24"/>
          <w:lang w:eastAsia="zh-TW"/>
        </w:rPr>
        <w:t>各訊號腳位</w:t>
      </w:r>
      <w:r>
        <w:rPr>
          <w:rFonts w:cs="Arial" w:hint="eastAsia"/>
          <w:szCs w:val="24"/>
          <w:lang w:eastAsia="zh-TW"/>
        </w:rPr>
        <w:t>連接圖</w:t>
      </w:r>
      <w:bookmarkEnd w:id="18"/>
    </w:p>
    <w:p w14:paraId="1550F99D" w14:textId="118C03E3" w:rsidR="003A2EEC" w:rsidRDefault="003A2EEC" w:rsidP="00A5600E">
      <w:pPr>
        <w:pStyle w:val="Heading2"/>
      </w:pPr>
      <w:bookmarkStart w:id="19" w:name="_Hlk193707838"/>
      <w:r>
        <w:rPr>
          <w:rFonts w:hint="eastAsia"/>
        </w:rPr>
        <w:lastRenderedPageBreak/>
        <w:t>執行結果</w:t>
      </w:r>
    </w:p>
    <w:bookmarkEnd w:id="19"/>
    <w:p w14:paraId="16A25FF5" w14:textId="65F1CFA0" w:rsidR="00A43B18" w:rsidRDefault="00E820D0" w:rsidP="008965DA">
      <w:pPr>
        <w:pStyle w:val="bodyNormal"/>
        <w:spacing w:before="180" w:after="180"/>
        <w:rPr>
          <w:lang w:eastAsia="zh-TW"/>
        </w:rPr>
      </w:pPr>
      <w:r w:rsidRPr="00E820D0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E820D0">
        <w:rPr>
          <w:rFonts w:hint="eastAsia"/>
          <w:lang w:eastAsia="zh-TW"/>
        </w:rPr>
        <w:t>提供兩種目標編譯選項：</w:t>
      </w:r>
      <w:r w:rsidRPr="00A20B22">
        <w:rPr>
          <w:rFonts w:hint="eastAsia"/>
          <w:b/>
          <w:bCs/>
          <w:i/>
          <w:iCs/>
          <w:lang w:eastAsia="zh-TW"/>
        </w:rPr>
        <w:t>WQVGA_GDMA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和</w:t>
      </w:r>
      <w:r w:rsidRPr="00E820D0">
        <w:rPr>
          <w:rFonts w:hint="eastAsia"/>
          <w:lang w:eastAsia="zh-TW"/>
        </w:rPr>
        <w:t xml:space="preserve"> </w:t>
      </w:r>
      <w:r w:rsidRPr="00A20B22">
        <w:rPr>
          <w:rFonts w:hint="eastAsia"/>
          <w:b/>
          <w:bCs/>
          <w:i/>
          <w:iCs/>
          <w:lang w:eastAsia="zh-TW"/>
        </w:rPr>
        <w:t>WQVGA_PDMA</w:t>
      </w:r>
      <w:r w:rsidRPr="00E820D0">
        <w:rPr>
          <w:rFonts w:hint="eastAsia"/>
          <w:lang w:eastAsia="zh-TW"/>
        </w:rPr>
        <w:t>，分別對應使用</w:t>
      </w:r>
      <w:r w:rsidRPr="00E820D0">
        <w:rPr>
          <w:rFonts w:hint="eastAsia"/>
          <w:lang w:eastAsia="zh-TW"/>
        </w:rPr>
        <w:t xml:space="preserve"> GDMA </w:t>
      </w:r>
      <w:r w:rsidRPr="00E820D0">
        <w:rPr>
          <w:rFonts w:hint="eastAsia"/>
          <w:lang w:eastAsia="zh-TW"/>
        </w:rPr>
        <w:t>或</w:t>
      </w:r>
      <w:r w:rsidRPr="00E820D0">
        <w:rPr>
          <w:rFonts w:hint="eastAsia"/>
          <w:lang w:eastAsia="zh-TW"/>
        </w:rPr>
        <w:t xml:space="preserve"> PDMA </w:t>
      </w:r>
      <w:r w:rsidRPr="00E820D0">
        <w:rPr>
          <w:rFonts w:hint="eastAsia"/>
          <w:lang w:eastAsia="zh-TW"/>
        </w:rPr>
        <w:t>控制器進行自我刷新畫面功能，如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_Ref83304166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4</w:t>
      </w:r>
      <w:r w:rsidR="00937F8E">
        <w:rPr>
          <w:lang w:eastAsia="zh-TW"/>
        </w:rPr>
        <w:fldChar w:fldCharType="end"/>
      </w:r>
      <w:r w:rsidR="00495203">
        <w:rPr>
          <w:rFonts w:hint="eastAsia"/>
          <w:lang w:eastAsia="zh-TW"/>
        </w:rPr>
        <w:t>所示</w:t>
      </w:r>
      <w:r w:rsidR="00FB5D1D">
        <w:rPr>
          <w:rFonts w:hint="eastAsia"/>
          <w:lang w:eastAsia="zh-TW"/>
        </w:rPr>
        <w:t>。</w:t>
      </w:r>
      <w:r w:rsidRPr="00E820D0">
        <w:rPr>
          <w:rFonts w:hint="eastAsia"/>
          <w:lang w:eastAsia="zh-TW"/>
        </w:rPr>
        <w:t>執行時，可透過連接</w:t>
      </w:r>
      <w:r w:rsidRPr="00E820D0">
        <w:rPr>
          <w:rFonts w:hint="eastAsia"/>
          <w:lang w:eastAsia="zh-TW"/>
        </w:rPr>
        <w:t xml:space="preserve"> NULINK2ME </w:t>
      </w:r>
      <w:r w:rsidRPr="00E820D0">
        <w:rPr>
          <w:rFonts w:hint="eastAsia"/>
          <w:lang w:eastAsia="zh-TW"/>
        </w:rPr>
        <w:t>的</w:t>
      </w:r>
      <w:r w:rsidRPr="00E820D0">
        <w:rPr>
          <w:rFonts w:hint="eastAsia"/>
          <w:lang w:eastAsia="zh-TW"/>
        </w:rPr>
        <w:t xml:space="preserve"> VCOM </w:t>
      </w:r>
      <w:r w:rsidRPr="00E820D0">
        <w:rPr>
          <w:rFonts w:hint="eastAsia"/>
          <w:lang w:eastAsia="zh-TW"/>
        </w:rPr>
        <w:t>功能，搭配電腦端終端機軟體進行觀測，預設通訊參數為</w:t>
      </w:r>
      <w:r w:rsidRPr="00E820D0">
        <w:rPr>
          <w:rFonts w:hint="eastAsia"/>
          <w:lang w:eastAsia="zh-TW"/>
        </w:rPr>
        <w:t xml:space="preserve"> 115200N81</w:t>
      </w:r>
      <w:r w:rsidRPr="00E820D0">
        <w:rPr>
          <w:rFonts w:hint="eastAsia"/>
          <w:lang w:eastAsia="zh-TW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_Ref192266357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5</w:t>
      </w:r>
      <w:r w:rsidR="00937F8E">
        <w:rPr>
          <w:lang w:eastAsia="zh-TW"/>
        </w:rPr>
        <w:fldChar w:fldCharType="end"/>
      </w:r>
      <w:r w:rsidR="00DD7607">
        <w:rPr>
          <w:rFonts w:hint="eastAsia"/>
          <w:lang w:eastAsia="zh-TW"/>
        </w:rPr>
        <w:t>與</w:t>
      </w:r>
      <w:r w:rsidR="00937F8E">
        <w:rPr>
          <w:lang w:eastAsia="zh-TW"/>
        </w:rPr>
        <w:fldChar w:fldCharType="begin"/>
      </w:r>
      <w:r w:rsidR="00937F8E">
        <w:rPr>
          <w:lang w:eastAsia="zh-TW"/>
        </w:rPr>
        <w:instrText xml:space="preserve"> </w:instrText>
      </w:r>
      <w:r w:rsidR="00937F8E">
        <w:rPr>
          <w:rFonts w:hint="eastAsia"/>
          <w:lang w:eastAsia="zh-TW"/>
        </w:rPr>
        <w:instrText>REF _Ref192266363 \h</w:instrText>
      </w:r>
      <w:r w:rsidR="00937F8E">
        <w:rPr>
          <w:lang w:eastAsia="zh-TW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="00E2178A">
        <w:rPr>
          <w:rFonts w:hint="eastAsia"/>
          <w:lang w:eastAsia="zh-TW"/>
        </w:rPr>
        <w:t>圖</w:t>
      </w:r>
      <w:r w:rsidR="00E2178A">
        <w:rPr>
          <w:noProof/>
          <w:lang w:eastAsia="zh-TW"/>
        </w:rPr>
        <w:t>1</w:t>
      </w:r>
      <w:r w:rsidR="00E2178A">
        <w:rPr>
          <w:lang w:eastAsia="zh-TW"/>
        </w:rPr>
        <w:noBreakHyphen/>
      </w:r>
      <w:r w:rsidR="00E2178A">
        <w:rPr>
          <w:noProof/>
          <w:lang w:eastAsia="zh-TW"/>
        </w:rPr>
        <w:t>6</w:t>
      </w:r>
      <w:r w:rsidR="00937F8E">
        <w:rPr>
          <w:lang w:eastAsia="zh-TW"/>
        </w:rPr>
        <w:fldChar w:fldCharType="end"/>
      </w:r>
      <w:r w:rsidR="00BC4966">
        <w:rPr>
          <w:rFonts w:hint="eastAsia"/>
          <w:noProof/>
          <w:lang w:eastAsia="zh-TW"/>
        </w:rPr>
        <w:t>所示，</w:t>
      </w:r>
      <w:r w:rsidR="00DD7607">
        <w:rPr>
          <w:rFonts w:hint="eastAsia"/>
          <w:lang w:eastAsia="zh-TW"/>
        </w:rPr>
        <w:t>呈現</w:t>
      </w:r>
      <w:r w:rsidRPr="00E820D0">
        <w:rPr>
          <w:rFonts w:hint="eastAsia"/>
          <w:lang w:eastAsia="zh-TW"/>
        </w:rPr>
        <w:t>終端機執行結果</w:t>
      </w:r>
      <w:r w:rsidR="00BC4966">
        <w:rPr>
          <w:rFonts w:hint="eastAsia"/>
          <w:lang w:eastAsia="zh-TW"/>
        </w:rPr>
        <w:t>和</w:t>
      </w:r>
      <w:r w:rsidR="00BC4966" w:rsidRPr="00E820D0">
        <w:rPr>
          <w:rFonts w:hint="eastAsia"/>
          <w:lang w:eastAsia="zh-TW"/>
        </w:rPr>
        <w:t>圖像</w:t>
      </w:r>
      <w:r w:rsidR="00BC4966">
        <w:rPr>
          <w:rFonts w:hint="eastAsia"/>
          <w:lang w:eastAsia="zh-TW"/>
        </w:rPr>
        <w:t>於</w:t>
      </w:r>
      <w:r w:rsidRPr="00E820D0">
        <w:rPr>
          <w:rFonts w:hint="eastAsia"/>
          <w:lang w:eastAsia="zh-TW"/>
        </w:rPr>
        <w:t>屏幕</w:t>
      </w:r>
      <w:r w:rsidR="00BC4966">
        <w:rPr>
          <w:rFonts w:hint="eastAsia"/>
          <w:lang w:eastAsia="zh-TW"/>
        </w:rPr>
        <w:t>呈現</w:t>
      </w:r>
      <w:r w:rsidR="00704149">
        <w:rPr>
          <w:rFonts w:hint="eastAsia"/>
          <w:lang w:eastAsia="zh-TW"/>
        </w:rPr>
        <w:t>圖片</w:t>
      </w:r>
      <w:r w:rsidRPr="00E820D0">
        <w:rPr>
          <w:rFonts w:hint="eastAsia"/>
          <w:lang w:eastAsia="zh-TW"/>
        </w:rPr>
        <w:t>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804DACC" w:rsidR="00A43B18" w:rsidRDefault="00C731FE" w:rsidP="008965DA">
      <w:pPr>
        <w:pStyle w:val="Caption"/>
        <w:rPr>
          <w:lang w:eastAsia="zh-TW"/>
        </w:rPr>
      </w:pPr>
      <w:bookmarkStart w:id="20" w:name="_Ref83304166"/>
      <w:bookmarkStart w:id="21" w:name="_Ref189588836"/>
      <w:r>
        <w:rPr>
          <w:rFonts w:hint="eastAsia"/>
          <w:lang w:eastAsia="zh-TW"/>
        </w:rPr>
        <w:t>圖</w:t>
      </w:r>
      <w:r w:rsidR="00A43B18">
        <w:fldChar w:fldCharType="begin"/>
      </w:r>
      <w:r w:rsidR="00A43B18">
        <w:rPr>
          <w:lang w:eastAsia="zh-TW"/>
        </w:rPr>
        <w:instrText xml:space="preserve"> STYLEREF 1 \s </w:instrText>
      </w:r>
      <w:r w:rsidR="00A43B18">
        <w:fldChar w:fldCharType="separate"/>
      </w:r>
      <w:r w:rsidR="00522AF5">
        <w:rPr>
          <w:noProof/>
          <w:lang w:eastAsia="zh-TW"/>
        </w:rPr>
        <w:t>1</w:t>
      </w:r>
      <w:r w:rsidR="00A43B18">
        <w:rPr>
          <w:noProof/>
        </w:rPr>
        <w:fldChar w:fldCharType="end"/>
      </w:r>
      <w:r w:rsidR="00A43B18">
        <w:rPr>
          <w:lang w:eastAsia="zh-TW"/>
        </w:rPr>
        <w:noBreakHyphen/>
      </w:r>
      <w:r w:rsidR="00A43B18">
        <w:fldChar w:fldCharType="begin"/>
      </w:r>
      <w:r w:rsidR="00A43B18">
        <w:rPr>
          <w:lang w:eastAsia="zh-TW"/>
        </w:rPr>
        <w:instrText xml:space="preserve"> SEQ Figure \* ARABIC \s 1 </w:instrText>
      </w:r>
      <w:r w:rsidR="00A43B18">
        <w:fldChar w:fldCharType="separate"/>
      </w:r>
      <w:r w:rsidR="00EC1835">
        <w:rPr>
          <w:noProof/>
          <w:lang w:eastAsia="zh-TW"/>
        </w:rPr>
        <w:t>4</w:t>
      </w:r>
      <w:r w:rsidR="00A43B18">
        <w:rPr>
          <w:noProof/>
        </w:rPr>
        <w:fldChar w:fldCharType="end"/>
      </w:r>
      <w:bookmarkEnd w:id="20"/>
      <w:r w:rsidR="00A43B18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選擇編譯選項與</w:t>
      </w:r>
      <w:r w:rsidR="006B1126">
        <w:rPr>
          <w:rFonts w:hint="eastAsia"/>
          <w:lang w:eastAsia="zh-TW"/>
        </w:rPr>
        <w:t>執行</w:t>
      </w:r>
      <w:r w:rsidR="00A43B18">
        <w:rPr>
          <w:rFonts w:hint="eastAsia"/>
          <w:lang w:eastAsia="zh-TW"/>
        </w:rPr>
        <w:t>編譯</w:t>
      </w:r>
      <w:bookmarkEnd w:id="21"/>
    </w:p>
    <w:p w14:paraId="2C83E1F9" w14:textId="77777777" w:rsidR="00E235A3" w:rsidRPr="00E235A3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17A147BC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1646">
              <w:rPr>
                <w:rFonts w:cs="Arial" w:hint="eastAsia"/>
                <w:noProof/>
                <w:szCs w:val="24"/>
                <w:lang w:eastAsia="zh-TW"/>
              </w:rPr>
              <w:t xml:space="preserve"> </w:t>
            </w:r>
          </w:p>
        </w:tc>
      </w:tr>
    </w:tbl>
    <w:p w14:paraId="6EBB5BA1" w14:textId="703F70EA" w:rsidR="009C2706" w:rsidRDefault="0056035B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22" w:name="_Ref192266357"/>
      <w:bookmarkStart w:id="23" w:name="_Ref189588933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5</w:t>
      </w:r>
      <w:r>
        <w:rPr>
          <w:noProof/>
        </w:rPr>
        <w:fldChar w:fldCharType="end"/>
      </w:r>
      <w:bookmarkEnd w:id="22"/>
      <w:r w:rsidR="00495203">
        <w:rPr>
          <w:rFonts w:hint="eastAsia"/>
          <w:lang w:eastAsia="zh-TW"/>
        </w:rPr>
        <w:t>執行畫面</w:t>
      </w:r>
      <w:bookmarkEnd w:id="23"/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6511B5" w14:paraId="45FBF0B0" w14:textId="77777777" w:rsidTr="006511B5">
        <w:trPr>
          <w:jc w:val="center"/>
        </w:trPr>
        <w:tc>
          <w:tcPr>
            <w:tcW w:w="4982" w:type="dxa"/>
          </w:tcPr>
          <w:p w14:paraId="74787D6B" w14:textId="43B0F8BA" w:rsidR="006511B5" w:rsidRPr="00213948" w:rsidRDefault="006511B5" w:rsidP="006511B5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213948">
              <w:rPr>
                <w:rFonts w:cs="Arial" w:hint="eastAsia"/>
                <w:noProof/>
                <w:color w:val="FF0000"/>
                <w:szCs w:val="24"/>
                <w:lang w:eastAsia="zh-TW"/>
              </w:rPr>
              <w:lastRenderedPageBreak/>
              <w:t xml:space="preserve"> </w:t>
            </w: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62E89BD0" w:rsidR="006511B5" w:rsidRPr="00213948" w:rsidRDefault="000203C7" w:rsidP="006511B5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2607" behindDoc="0" locked="0" layoutInCell="1" allowOverlap="1" wp14:anchorId="17E2EE7B" wp14:editId="2B8F0441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335915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5689D" w14:textId="26F1D67B" w:rsidR="000203C7" w:rsidRDefault="000203C7" w:rsidP="000203C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BDF6CA" wp14:editId="594384B5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E2EE7B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5pt;margin-top:26.45pt;width:185pt;height:87pt;z-index:25165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" adj="-8036,8047" filled="f" strokecolor="#0a121c [484]" strokeweight="2pt">
                      <v:stroke dashstyle="1 1"/>
                      <v:textbox>
                        <w:txbxContent>
                          <w:p w14:paraId="71D5689D" w14:textId="26F1D67B" w:rsidR="000203C7" w:rsidRDefault="000203C7" w:rsidP="000203C7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BDF6CA" wp14:editId="594384B5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4711CEEB" w:rsidR="00BF7A5C" w:rsidRPr="00BF7A5C" w:rsidRDefault="0056035B" w:rsidP="00937F8E">
      <w:pPr>
        <w:pStyle w:val="Caption"/>
        <w:rPr>
          <w:lang w:eastAsia="zh-TW"/>
        </w:rPr>
      </w:pPr>
      <w:bookmarkStart w:id="24" w:name="_Ref192266363"/>
      <w:bookmarkStart w:id="25" w:name="_Ref192163815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6</w:t>
      </w:r>
      <w:r>
        <w:rPr>
          <w:noProof/>
        </w:rPr>
        <w:fldChar w:fldCharType="end"/>
      </w:r>
      <w:bookmarkEnd w:id="24"/>
      <w:r w:rsidR="00021646" w:rsidRPr="00E820D0">
        <w:rPr>
          <w:rFonts w:hint="eastAsia"/>
          <w:lang w:eastAsia="zh-TW"/>
        </w:rPr>
        <w:t>屏幕</w:t>
      </w:r>
      <w:r w:rsidR="00021646">
        <w:rPr>
          <w:rFonts w:hint="eastAsia"/>
          <w:lang w:eastAsia="zh-TW"/>
        </w:rPr>
        <w:t>呈現</w:t>
      </w:r>
      <w:r w:rsidR="00021646" w:rsidRPr="00E820D0">
        <w:rPr>
          <w:rFonts w:hint="eastAsia"/>
          <w:lang w:eastAsia="zh-TW"/>
        </w:rPr>
        <w:t>圖像</w:t>
      </w:r>
      <w:bookmarkEnd w:id="25"/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6"/>
    <w:p w14:paraId="1EE398AA" w14:textId="63BAFC53" w:rsidR="00662D78" w:rsidRPr="00C405D6" w:rsidRDefault="00E733F7" w:rsidP="00FB160E">
      <w:pPr>
        <w:pStyle w:val="Heading1"/>
      </w:pPr>
      <w:r w:rsidRPr="00E733F7">
        <w:rPr>
          <w:rFonts w:hint="eastAsia"/>
          <w:lang w:eastAsia="zh-TW"/>
        </w:rPr>
        <w:lastRenderedPageBreak/>
        <w:t>程式碼</w:t>
      </w:r>
      <w:r w:rsidR="003A2EEC">
        <w:rPr>
          <w:rFonts w:hint="eastAsia"/>
          <w:lang w:eastAsia="zh-TW"/>
        </w:rPr>
        <w:t>介紹</w:t>
      </w:r>
    </w:p>
    <w:p w14:paraId="1C646E61" w14:textId="7200AD4C" w:rsidR="00B64D08" w:rsidRPr="00EA1D41" w:rsidRDefault="00D663E1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執行各元件初始化與結束流程</w:t>
      </w:r>
      <w:r w:rsidR="005E6002" w:rsidRPr="004242C1">
        <w:rPr>
          <w:sz w:val="23"/>
          <w:szCs w:val="23"/>
          <w:lang w:eastAsia="zh-TW"/>
        </w:rPr>
        <w:t>，</w:t>
      </w:r>
      <w:r>
        <w:rPr>
          <w:rFonts w:hint="eastAsia"/>
          <w:lang w:eastAsia="zh-TW"/>
        </w:rPr>
        <w:t>程式</w:t>
      </w:r>
      <w:r w:rsidR="005E6002">
        <w:rPr>
          <w:rFonts w:hint="eastAsia"/>
          <w:lang w:eastAsia="zh-TW"/>
        </w:rPr>
        <w:t>碼</w:t>
      </w:r>
      <w:r w:rsidR="005E6002">
        <w:rPr>
          <w:rFonts w:hint="eastAsia"/>
          <w:sz w:val="23"/>
          <w:szCs w:val="23"/>
          <w:lang w:eastAsia="zh-TW"/>
        </w:rPr>
        <w:t>位於</w:t>
      </w:r>
      <w:r w:rsidR="005E6002" w:rsidRPr="00994208">
        <w:rPr>
          <w:rFonts w:hint="eastAsia"/>
          <w:b/>
          <w:bCs/>
          <w:sz w:val="23"/>
          <w:szCs w:val="23"/>
          <w:lang w:eastAsia="zh-TW"/>
        </w:rPr>
        <w:t xml:space="preserve"> </w:t>
      </w:r>
      <w:proofErr w:type="spellStart"/>
      <w:r w:rsidR="005E6002" w:rsidRPr="00994208">
        <w:rPr>
          <w:rFonts w:hint="eastAsia"/>
          <w:b/>
          <w:bCs/>
          <w:i/>
          <w:sz w:val="23"/>
          <w:szCs w:val="23"/>
          <w:lang w:eastAsia="zh-TW"/>
        </w:rPr>
        <w:t>main.</w:t>
      </w:r>
      <w:r w:rsidR="005E6002" w:rsidRPr="00994208">
        <w:rPr>
          <w:b/>
          <w:bCs/>
          <w:i/>
          <w:sz w:val="23"/>
          <w:szCs w:val="23"/>
          <w:lang w:eastAsia="zh-TW"/>
        </w:rPr>
        <w:t>c</w:t>
      </w:r>
      <w:proofErr w:type="spellEnd"/>
      <w:r w:rsidR="00AD55FC" w:rsidRPr="004242C1">
        <w:rPr>
          <w:szCs w:val="24"/>
          <w:lang w:eastAsia="zh-TW"/>
        </w:rPr>
        <w:t>。</w:t>
      </w:r>
      <w:r w:rsidR="00EA1D41">
        <w:rPr>
          <w:rFonts w:hint="eastAsia"/>
          <w:szCs w:val="24"/>
          <w:lang w:eastAsia="zh-TW"/>
        </w:rPr>
        <w:t>各</w:t>
      </w:r>
      <w:r w:rsidR="00E15C1E">
        <w:rPr>
          <w:rFonts w:hint="eastAsia"/>
          <w:szCs w:val="24"/>
          <w:lang w:eastAsia="zh-TW"/>
        </w:rPr>
        <w:t>組</w:t>
      </w:r>
      <w:r>
        <w:rPr>
          <w:rFonts w:hint="eastAsia"/>
          <w:szCs w:val="24"/>
          <w:lang w:eastAsia="zh-TW"/>
        </w:rPr>
        <w:t>件初始化</w:t>
      </w:r>
      <w:r w:rsidR="00DF059B">
        <w:rPr>
          <w:rFonts w:hint="eastAsia"/>
          <w:szCs w:val="24"/>
          <w:lang w:eastAsia="zh-TW"/>
        </w:rPr>
        <w:t>、</w:t>
      </w:r>
      <w:r>
        <w:rPr>
          <w:rFonts w:hint="eastAsia"/>
          <w:szCs w:val="24"/>
          <w:lang w:eastAsia="zh-TW"/>
        </w:rPr>
        <w:t>結束函式</w:t>
      </w:r>
      <w:r w:rsidR="0081690E">
        <w:rPr>
          <w:rFonts w:hint="eastAsia"/>
          <w:szCs w:val="24"/>
          <w:lang w:eastAsia="zh-TW"/>
        </w:rPr>
        <w:t>程式碼</w:t>
      </w:r>
      <w:r w:rsidR="00DF059B">
        <w:rPr>
          <w:rFonts w:hint="eastAsia"/>
          <w:szCs w:val="24"/>
          <w:lang w:eastAsia="zh-TW"/>
        </w:rPr>
        <w:t>和設定檔</w:t>
      </w:r>
      <w:r w:rsidR="00EA1D41">
        <w:rPr>
          <w:rFonts w:hint="eastAsia"/>
          <w:szCs w:val="24"/>
          <w:lang w:eastAsia="zh-TW"/>
        </w:rPr>
        <w:t>位</w:t>
      </w:r>
      <w:r>
        <w:rPr>
          <w:rFonts w:hint="eastAsia"/>
          <w:szCs w:val="24"/>
          <w:lang w:eastAsia="zh-TW"/>
        </w:rPr>
        <w:t>於</w:t>
      </w:r>
      <w:r>
        <w:rPr>
          <w:rFonts w:hint="eastAsia"/>
          <w:szCs w:val="24"/>
          <w:lang w:eastAsia="zh-TW"/>
        </w:rPr>
        <w:t xml:space="preserve"> 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disp_sync_gdma.c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disp_sync_pdma.c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board.c</w:t>
      </w:r>
      <w:proofErr w:type="spellEnd"/>
      <w:r w:rsidR="00447687">
        <w:rPr>
          <w:rFonts w:hint="eastAsia"/>
          <w:szCs w:val="24"/>
          <w:lang w:eastAsia="zh-TW"/>
        </w:rPr>
        <w:t>、</w:t>
      </w:r>
      <w:proofErr w:type="spellStart"/>
      <w:r w:rsidRPr="00994208">
        <w:rPr>
          <w:rFonts w:hint="eastAsia"/>
          <w:b/>
          <w:bCs/>
          <w:i/>
          <w:iCs/>
          <w:szCs w:val="24"/>
          <w:lang w:eastAsia="zh-TW"/>
        </w:rPr>
        <w:t>disp_example.c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447687">
        <w:rPr>
          <w:rFonts w:hint="eastAsia"/>
          <w:szCs w:val="24"/>
          <w:lang w:eastAsia="zh-TW"/>
        </w:rPr>
        <w:t>和</w:t>
      </w:r>
      <w:r w:rsidR="00447687">
        <w:rPr>
          <w:rFonts w:hint="eastAsia"/>
          <w:szCs w:val="24"/>
          <w:lang w:eastAsia="zh-TW"/>
        </w:rPr>
        <w:t xml:space="preserve"> </w:t>
      </w:r>
      <w:proofErr w:type="spellStart"/>
      <w:r w:rsidR="00447687" w:rsidRPr="00994208">
        <w:rPr>
          <w:b/>
          <w:bCs/>
          <w:i/>
          <w:iCs/>
          <w:szCs w:val="24"/>
          <w:lang w:eastAsia="zh-TW"/>
        </w:rPr>
        <w:t>disp.h</w:t>
      </w:r>
      <w:proofErr w:type="spellEnd"/>
      <w:r w:rsidR="00EA1D41">
        <w:rPr>
          <w:rFonts w:hint="eastAsia"/>
          <w:szCs w:val="24"/>
          <w:lang w:eastAsia="zh-TW"/>
        </w:rPr>
        <w:t>實作內。各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實作使用</w:t>
      </w:r>
      <w:r w:rsidR="00EA1D41" w:rsidRPr="00994208">
        <w:rPr>
          <w:b/>
          <w:bCs/>
          <w:i/>
          <w:iCs/>
          <w:szCs w:val="24"/>
          <w:lang w:eastAsia="zh-TW"/>
        </w:rPr>
        <w:t>COMPONENT_EXPORT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巨集註冊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名稱</w:t>
      </w:r>
      <w:r w:rsidR="00EA1D41">
        <w:rPr>
          <w:rFonts w:hint="eastAsia"/>
          <w:szCs w:val="24"/>
          <w:lang w:eastAsia="zh-TW"/>
        </w:rPr>
        <w:t>(</w:t>
      </w:r>
      <w:r w:rsidR="00EA1D41" w:rsidRPr="00EA1D41">
        <w:rPr>
          <w:rFonts w:hint="eastAsia"/>
          <w:i/>
          <w:iCs/>
          <w:szCs w:val="24"/>
          <w:lang w:eastAsia="zh-TW"/>
        </w:rPr>
        <w:t>.</w:t>
      </w:r>
      <w:proofErr w:type="gramStart"/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name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、</w:t>
      </w:r>
      <w:proofErr w:type="gramEnd"/>
      <w:r w:rsidR="003A602A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初始化回調函式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initialize</w:t>
      </w:r>
      <w:r w:rsidR="00EA1D41">
        <w:rPr>
          <w:rFonts w:hint="eastAsia"/>
          <w:szCs w:val="24"/>
          <w:lang w:eastAsia="zh-TW"/>
        </w:rPr>
        <w:t xml:space="preserve">) </w:t>
      </w:r>
      <w:r w:rsidR="00EA1D41">
        <w:rPr>
          <w:rFonts w:hint="eastAsia"/>
          <w:szCs w:val="24"/>
          <w:lang w:eastAsia="zh-TW"/>
        </w:rPr>
        <w:t>和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結束回調函式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994208">
        <w:rPr>
          <w:b/>
          <w:bCs/>
          <w:i/>
          <w:iCs/>
          <w:szCs w:val="24"/>
          <w:lang w:eastAsia="zh-TW"/>
        </w:rPr>
        <w:t>finalize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，並將這些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註冊資料結收錄至</w:t>
      </w:r>
      <w:r w:rsidR="00EA1D41">
        <w:rPr>
          <w:rFonts w:hint="eastAsia"/>
          <w:szCs w:val="24"/>
          <w:lang w:eastAsia="zh-TW"/>
        </w:rPr>
        <w:t xml:space="preserve"> </w:t>
      </w:r>
      <w:proofErr w:type="spellStart"/>
      <w:r w:rsidR="00EA1D41" w:rsidRPr="00994208">
        <w:rPr>
          <w:rFonts w:hint="eastAsia"/>
          <w:b/>
          <w:bCs/>
          <w:i/>
          <w:iCs/>
          <w:szCs w:val="24"/>
          <w:lang w:eastAsia="zh-TW"/>
        </w:rPr>
        <w:t>CompInitTab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Default="00D663E1" w:rsidP="00D663E1">
      <w:pPr>
        <w:pStyle w:val="PGreenProgram"/>
      </w:pPr>
      <w:bookmarkStart w:id="26" w:name="_Hlk72765276"/>
      <w:r>
        <w:t>/**</w:t>
      </w:r>
    </w:p>
    <w:p w14:paraId="5CA2D19E" w14:textId="77777777" w:rsidR="00D663E1" w:rsidRDefault="00D663E1" w:rsidP="00D663E1">
      <w:pPr>
        <w:pStyle w:val="PGreenProgram"/>
      </w:pPr>
      <w:r>
        <w:t xml:space="preserve">  * @brief Initializes the components.</w:t>
      </w:r>
    </w:p>
    <w:p w14:paraId="6D507F8D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443A264E" w14:textId="77777777" w:rsidR="00D663E1" w:rsidRDefault="00D663E1" w:rsidP="00D663E1">
      <w:pPr>
        <w:pStyle w:val="PGreenProgram"/>
      </w:pPr>
      <w:r>
        <w:t xml:space="preserve">  * @return     None</w:t>
      </w:r>
    </w:p>
    <w:p w14:paraId="05DC4F56" w14:textId="77777777" w:rsidR="00D663E1" w:rsidRDefault="00D663E1" w:rsidP="00D663E1">
      <w:pPr>
        <w:pStyle w:val="PGreenProgram"/>
      </w:pPr>
      <w:r>
        <w:t xml:space="preserve">  */</w:t>
      </w:r>
    </w:p>
    <w:p w14:paraId="6FDC5747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components_initialize</w:t>
      </w:r>
      <w:proofErr w:type="spellEnd"/>
      <w:r>
        <w:t>(void)</w:t>
      </w:r>
    </w:p>
    <w:p w14:paraId="730D321B" w14:textId="77777777" w:rsidR="00D663E1" w:rsidRDefault="00D663E1" w:rsidP="00D663E1">
      <w:pPr>
        <w:pStyle w:val="PProgram"/>
      </w:pPr>
      <w:r>
        <w:t>{</w:t>
      </w:r>
    </w:p>
    <w:p w14:paraId="5C4824A0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6B200D7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05D71578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36DE5EDC" w14:textId="77777777" w:rsidR="00D663E1" w:rsidRDefault="00D663E1" w:rsidP="00D663E1">
      <w:pPr>
        <w:pStyle w:val="PProgram"/>
      </w:pPr>
      <w:r>
        <w:t xml:space="preserve">    {</w:t>
      </w:r>
    </w:p>
    <w:p w14:paraId="0BE9DD9D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)</w:t>
      </w:r>
    </w:p>
    <w:p w14:paraId="25E792A6" w14:textId="77777777" w:rsidR="00D663E1" w:rsidRDefault="00D663E1" w:rsidP="00D663E1">
      <w:pPr>
        <w:pStyle w:val="PProgram"/>
      </w:pPr>
      <w:r>
        <w:t xml:space="preserve">        {</w:t>
      </w:r>
    </w:p>
    <w:p w14:paraId="3FF1B023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35FF13A5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();</w:t>
      </w:r>
    </w:p>
    <w:p w14:paraId="15A16E1F" w14:textId="77777777" w:rsidR="00D663E1" w:rsidRDefault="00D663E1" w:rsidP="00D663E1">
      <w:pPr>
        <w:pStyle w:val="PProgram"/>
      </w:pPr>
      <w:r>
        <w:t xml:space="preserve">        }</w:t>
      </w:r>
    </w:p>
    <w:p w14:paraId="6D0A522F" w14:textId="77777777" w:rsidR="00D663E1" w:rsidRDefault="00D663E1" w:rsidP="00D663E1">
      <w:pPr>
        <w:pStyle w:val="PProgram"/>
      </w:pPr>
      <w:r>
        <w:t xml:space="preserve">    }</w:t>
      </w:r>
    </w:p>
    <w:p w14:paraId="3FFFB462" w14:textId="77777777" w:rsidR="00D663E1" w:rsidRDefault="00D663E1" w:rsidP="00D663E1">
      <w:pPr>
        <w:pStyle w:val="PProgram"/>
      </w:pPr>
      <w: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77777777" w:rsidR="00D663E1" w:rsidRDefault="00D663E1" w:rsidP="00D663E1">
      <w:pPr>
        <w:pStyle w:val="PGreenProgram"/>
      </w:pPr>
      <w:r>
        <w:t>/**</w:t>
      </w:r>
    </w:p>
    <w:p w14:paraId="6A7354F8" w14:textId="77777777" w:rsidR="00D663E1" w:rsidRDefault="00D663E1" w:rsidP="00D663E1">
      <w:pPr>
        <w:pStyle w:val="PGreenProgram"/>
      </w:pPr>
      <w:r>
        <w:t xml:space="preserve">  * @brief      Finalizes the components.</w:t>
      </w:r>
    </w:p>
    <w:p w14:paraId="658FABAC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53B9CFCF" w14:textId="77777777" w:rsidR="00D663E1" w:rsidRDefault="00D663E1" w:rsidP="00D663E1">
      <w:pPr>
        <w:pStyle w:val="PGreenProgram"/>
      </w:pPr>
      <w:r>
        <w:t xml:space="preserve">  * @return     None</w:t>
      </w:r>
    </w:p>
    <w:p w14:paraId="1A660860" w14:textId="77777777" w:rsidR="00D663E1" w:rsidRDefault="00D663E1" w:rsidP="00D663E1">
      <w:pPr>
        <w:pStyle w:val="PGreenProgram"/>
      </w:pPr>
      <w:r>
        <w:t xml:space="preserve">  */</w:t>
      </w:r>
    </w:p>
    <w:p w14:paraId="575C0BFD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components_finalize</w:t>
      </w:r>
      <w:proofErr w:type="spellEnd"/>
      <w:r>
        <w:t>(void)</w:t>
      </w:r>
    </w:p>
    <w:p w14:paraId="0144BCD6" w14:textId="77777777" w:rsidR="00D663E1" w:rsidRDefault="00D663E1" w:rsidP="00D663E1">
      <w:pPr>
        <w:pStyle w:val="PProgram"/>
      </w:pPr>
      <w:r>
        <w:t>{</w:t>
      </w:r>
    </w:p>
    <w:p w14:paraId="450CFBA3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E1E8844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145E54CC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54BAAFD1" w14:textId="77777777" w:rsidR="00D663E1" w:rsidRDefault="00D663E1" w:rsidP="00D663E1">
      <w:pPr>
        <w:pStyle w:val="PProgram"/>
      </w:pPr>
      <w:r>
        <w:t xml:space="preserve">    {</w:t>
      </w:r>
    </w:p>
    <w:p w14:paraId="18F7D8B1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)</w:t>
      </w:r>
    </w:p>
    <w:p w14:paraId="7740CA20" w14:textId="77777777" w:rsidR="00D663E1" w:rsidRDefault="00D663E1" w:rsidP="00D663E1">
      <w:pPr>
        <w:pStyle w:val="PProgram"/>
      </w:pPr>
      <w:r>
        <w:t xml:space="preserve">        {</w:t>
      </w:r>
    </w:p>
    <w:p w14:paraId="0B9726F0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"Finalize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40BD7BA9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();</w:t>
      </w:r>
    </w:p>
    <w:p w14:paraId="403DDE42" w14:textId="77777777" w:rsidR="00D663E1" w:rsidRDefault="00D663E1" w:rsidP="00D663E1">
      <w:pPr>
        <w:pStyle w:val="PProgram"/>
      </w:pPr>
      <w:r>
        <w:t xml:space="preserve">        }</w:t>
      </w:r>
    </w:p>
    <w:p w14:paraId="208457FB" w14:textId="77777777" w:rsidR="00D663E1" w:rsidRDefault="00D663E1" w:rsidP="00D663E1">
      <w:pPr>
        <w:pStyle w:val="PProgram"/>
      </w:pPr>
      <w:r>
        <w:t xml:space="preserve">    }</w:t>
      </w:r>
    </w:p>
    <w:p w14:paraId="3E8B04AA" w14:textId="102FEF09" w:rsidR="00D663E1" w:rsidRDefault="00D663E1" w:rsidP="00D663E1">
      <w:pPr>
        <w:pStyle w:val="PProgram"/>
      </w:pPr>
      <w: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77777777" w:rsidR="00D663E1" w:rsidRDefault="00D663E1" w:rsidP="00D663E1">
      <w:pPr>
        <w:pStyle w:val="PProgram"/>
      </w:pPr>
      <w:r>
        <w:t>int main(void)</w:t>
      </w:r>
    </w:p>
    <w:p w14:paraId="48216407" w14:textId="77777777" w:rsidR="00D663E1" w:rsidRDefault="00D663E1" w:rsidP="00D663E1">
      <w:pPr>
        <w:pStyle w:val="PProgram"/>
      </w:pPr>
      <w:r>
        <w:t>{</w:t>
      </w:r>
    </w:p>
    <w:p w14:paraId="440742D9" w14:textId="77777777" w:rsidR="00D663E1" w:rsidRDefault="00D663E1" w:rsidP="00D663E1">
      <w:pPr>
        <w:pStyle w:val="PProgram"/>
      </w:pPr>
      <w:r>
        <w:lastRenderedPageBreak/>
        <w:t xml:space="preserve">    </w:t>
      </w:r>
      <w:proofErr w:type="spellStart"/>
      <w:r>
        <w:t>components_</w:t>
      </w:r>
      <w:proofErr w:type="gramStart"/>
      <w:r>
        <w:t>initialize</w:t>
      </w:r>
      <w:proofErr w:type="spellEnd"/>
      <w:r>
        <w:t>(</w:t>
      </w:r>
      <w:proofErr w:type="gramEnd"/>
      <w:r>
        <w:t>);</w:t>
      </w:r>
    </w:p>
    <w:p w14:paraId="659C64A8" w14:textId="77777777" w:rsidR="00D663E1" w:rsidRDefault="00D663E1" w:rsidP="00D663E1">
      <w:pPr>
        <w:pStyle w:val="PProgram"/>
      </w:pPr>
    </w:p>
    <w:p w14:paraId="7267C6BA" w14:textId="77777777" w:rsidR="00E01681" w:rsidRDefault="00E01681" w:rsidP="0065527A">
      <w:pPr>
        <w:pStyle w:val="PGreenProgram"/>
      </w:pPr>
      <w:r>
        <w:t xml:space="preserve">    /* Just keep </w:t>
      </w:r>
      <w:proofErr w:type="gramStart"/>
      <w:r>
        <w:t>here, or</w:t>
      </w:r>
      <w:proofErr w:type="gramEnd"/>
      <w:r>
        <w:t xml:space="preserve"> put your code here. */</w:t>
      </w:r>
    </w:p>
    <w:p w14:paraId="123FC3A9" w14:textId="77777777" w:rsidR="00E01681" w:rsidRDefault="00E01681" w:rsidP="00E01681">
      <w:pPr>
        <w:pStyle w:val="PProgram"/>
      </w:pPr>
      <w:r>
        <w:t xml:space="preserve">    while (1)</w:t>
      </w:r>
    </w:p>
    <w:p w14:paraId="3341E810" w14:textId="77777777" w:rsidR="00E01681" w:rsidRDefault="00E01681" w:rsidP="00E01681">
      <w:pPr>
        <w:pStyle w:val="PProgram"/>
      </w:pPr>
      <w:r>
        <w:t xml:space="preserve">    {</w:t>
      </w:r>
    </w:p>
    <w:p w14:paraId="02707419" w14:textId="77777777" w:rsidR="00E01681" w:rsidRDefault="00E01681" w:rsidP="00E01681">
      <w:pPr>
        <w:pStyle w:val="PProgram"/>
      </w:pPr>
      <w:r>
        <w:t xml:space="preserve">        __</w:t>
      </w:r>
      <w:proofErr w:type="gramStart"/>
      <w:r>
        <w:t>WFI(</w:t>
      </w:r>
      <w:proofErr w:type="gramEnd"/>
      <w:r>
        <w:t>);</w:t>
      </w:r>
    </w:p>
    <w:p w14:paraId="2E7789C2" w14:textId="2F22A518" w:rsidR="00D663E1" w:rsidRDefault="00E01681" w:rsidP="00E01681">
      <w:pPr>
        <w:pStyle w:val="PProgram"/>
      </w:pPr>
      <w: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77777777" w:rsidR="00D663E1" w:rsidRDefault="00D663E1" w:rsidP="00D663E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35F436E" w14:textId="0F72DE92" w:rsidR="00D663E1" w:rsidRPr="00F54E77" w:rsidRDefault="00D663E1" w:rsidP="00D663E1">
      <w:pPr>
        <w:pStyle w:val="PProgram"/>
      </w:pPr>
      <w:r>
        <w:t>}</w:t>
      </w:r>
    </w:p>
    <w:bookmarkEnd w:id="26"/>
    <w:p w14:paraId="55AB5636" w14:textId="77777777" w:rsidR="005C5DF0" w:rsidRDefault="005C5DF0" w:rsidP="005C5DF0">
      <w:pPr>
        <w:pStyle w:val="Heading2"/>
      </w:pPr>
      <w:proofErr w:type="spellStart"/>
      <w:r>
        <w:t>disp_sync_gdma</w:t>
      </w:r>
      <w:proofErr w:type="spellEnd"/>
      <w:r>
        <w:rPr>
          <w:rFonts w:hint="eastAsia"/>
        </w:rPr>
        <w:t>組件</w:t>
      </w:r>
      <w:r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51499B9C" w14:textId="1A17F05D" w:rsidR="002C4C94" w:rsidRDefault="002C4C94" w:rsidP="002C4C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94208">
        <w:rPr>
          <w:b/>
          <w:bCs/>
          <w:i/>
          <w:iCs/>
          <w:lang w:eastAsia="zh-TW"/>
        </w:rPr>
        <w:t>disp_sync_gdma.c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94208">
        <w:rPr>
          <w:rFonts w:hint="eastAsia"/>
          <w:b/>
          <w:bCs/>
          <w:i/>
          <w:iCs/>
          <w:lang w:eastAsia="zh-TW"/>
        </w:rPr>
        <w:t>disp_gdma_dsc_init</w:t>
      </w:r>
      <w:proofErr w:type="spellEnd"/>
      <w:r w:rsidR="00200A10">
        <w:rPr>
          <w:rFonts w:hint="eastAsia"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函式逐一地建立</w:t>
      </w:r>
      <w:r w:rsidRPr="00994208">
        <w:rPr>
          <w:b/>
          <w:bCs/>
          <w:lang w:eastAsia="zh-TW"/>
        </w:rPr>
        <w:t>V</w:t>
      </w:r>
      <w:r w:rsidRPr="00994208">
        <w:rPr>
          <w:rFonts w:hint="eastAsia"/>
          <w:b/>
          <w:bCs/>
          <w:lang w:eastAsia="zh-TW"/>
        </w:rPr>
        <w:t xml:space="preserve"> </w:t>
      </w:r>
      <w:r w:rsidRPr="00994208">
        <w:rPr>
          <w:b/>
          <w:bCs/>
          <w:lang w:eastAsia="zh-TW"/>
        </w:rPr>
        <w:t xml:space="preserve">Lines </w:t>
      </w:r>
      <w:r w:rsidRPr="00994208">
        <w:rPr>
          <w:rFonts w:hint="eastAsia"/>
          <w:b/>
          <w:bCs/>
          <w:lang w:eastAsia="zh-TW"/>
        </w:rPr>
        <w:t>×</w:t>
      </w:r>
      <w:r w:rsidRPr="00994208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994208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E34E5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="007C70AF" w:rsidRPr="007C70AF">
        <w:rPr>
          <w:rFonts w:hint="eastAsia"/>
          <w:iCs/>
          <w:lang w:eastAsia="zh-TW"/>
        </w:rPr>
        <w:t>訊號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VRAM</w:t>
      </w:r>
      <w:r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。</w:t>
      </w:r>
      <w:r w:rsidRPr="00D05FD1">
        <w:rPr>
          <w:lang w:eastAsia="zh-TW"/>
        </w:rPr>
        <w:t>這些描述符會儲存在一塊不可快取的記憶體區域</w:t>
      </w:r>
      <w:r w:rsidR="00BB38C8">
        <w:rPr>
          <w:rFonts w:hint="eastAsia"/>
          <w:lang w:eastAsia="zh-TW"/>
        </w:rPr>
        <w:t>，程式碼變數</w:t>
      </w:r>
      <w:r w:rsidR="00BF4DDB">
        <w:rPr>
          <w:rFonts w:hint="eastAsia"/>
          <w:lang w:eastAsia="zh-TW"/>
        </w:rPr>
        <w:t>名稱為</w:t>
      </w:r>
      <w:proofErr w:type="spellStart"/>
      <w:r w:rsidR="00BF4DDB" w:rsidRPr="00994208">
        <w:rPr>
          <w:rFonts w:hint="eastAsia"/>
          <w:b/>
          <w:bCs/>
          <w:i/>
          <w:iCs/>
          <w:lang w:eastAsia="zh-TW"/>
        </w:rPr>
        <w:t>s_sDecLCD</w:t>
      </w:r>
      <w:proofErr w:type="spellEnd"/>
      <w:r w:rsidR="00BF4DDB">
        <w:rPr>
          <w:rFonts w:hint="eastAsia"/>
          <w:i/>
          <w:iCs/>
          <w:lang w:eastAsia="zh-TW"/>
        </w:rPr>
        <w:t>，</w:t>
      </w:r>
      <w:r w:rsidR="00BB38C8">
        <w:rPr>
          <w:rFonts w:hint="eastAsia"/>
          <w:lang w:eastAsia="zh-TW"/>
        </w:rPr>
        <w:t>屬性宣告為</w:t>
      </w:r>
      <w:r w:rsidR="00BB38C8" w:rsidRPr="00994208">
        <w:rPr>
          <w:b/>
          <w:bCs/>
          <w:i/>
          <w:iCs/>
          <w:lang w:eastAsia="zh-TW"/>
        </w:rPr>
        <w:t>NVT_NONCACHEABLE</w:t>
      </w:r>
      <w:r w:rsidRPr="00D05FD1">
        <w:rPr>
          <w:lang w:eastAsia="zh-TW"/>
        </w:rPr>
        <w:t>，意味著當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向這些</w:t>
      </w:r>
      <w:r w:rsidR="00FE22E7">
        <w:rPr>
          <w:rFonts w:hint="eastAsia"/>
          <w:lang w:eastAsia="zh-TW"/>
        </w:rPr>
        <w:t>記憶體</w:t>
      </w:r>
      <w:r w:rsidRPr="00D05FD1">
        <w:rPr>
          <w:lang w:eastAsia="zh-TW"/>
        </w:rPr>
        <w:t>位址寫入資料時，資料不會進入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的資料快取空間，而是直接寫入記憶體。</w:t>
      </w:r>
      <w:r w:rsidR="00844938" w:rsidRPr="00D05FD1">
        <w:rPr>
          <w:lang w:eastAsia="zh-TW"/>
        </w:rPr>
        <w:t>在中斷服務函式</w:t>
      </w:r>
      <w:r w:rsidR="00844938">
        <w:rPr>
          <w:rFonts w:hint="eastAsia"/>
          <w:lang w:eastAsia="zh-TW"/>
        </w:rPr>
        <w:t>內</w:t>
      </w:r>
      <w:r w:rsidR="00844938" w:rsidRPr="00D05FD1">
        <w:rPr>
          <w:lang w:eastAsia="zh-TW"/>
        </w:rPr>
        <w:t>處理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lang w:eastAsia="zh-TW"/>
        </w:rPr>
        <w:t>Blank</w:t>
      </w:r>
      <w:r w:rsidR="00844938" w:rsidRPr="00D05FD1">
        <w:rPr>
          <w:lang w:eastAsia="zh-TW"/>
        </w:rPr>
        <w:t xml:space="preserve"> </w:t>
      </w:r>
      <w:r w:rsidR="00844938" w:rsidRPr="00D05FD1">
        <w:rPr>
          <w:lang w:eastAsia="zh-TW"/>
        </w:rPr>
        <w:t>事件時，程式會更新所有</w:t>
      </w:r>
      <w:r w:rsidR="00844938" w:rsidRPr="00D05FD1">
        <w:rPr>
          <w:lang w:eastAsia="zh-TW"/>
        </w:rPr>
        <w:t xml:space="preserve"> </w:t>
      </w:r>
      <w:r w:rsidR="00844938" w:rsidRPr="00994208">
        <w:rPr>
          <w:b/>
          <w:bCs/>
          <w:i/>
          <w:iCs/>
          <w:lang w:eastAsia="zh-TW"/>
        </w:rPr>
        <w:t>VACT.HACT</w:t>
      </w:r>
      <w:r w:rsidR="00844938">
        <w:rPr>
          <w:rFonts w:hint="eastAsia"/>
          <w:i/>
          <w:iCs/>
          <w:lang w:eastAsia="zh-TW"/>
        </w:rPr>
        <w:t xml:space="preserve"> </w:t>
      </w:r>
      <w:r w:rsidR="00844938">
        <w:rPr>
          <w:rFonts w:hint="eastAsia"/>
          <w:lang w:eastAsia="zh-TW"/>
        </w:rPr>
        <w:t>區</w:t>
      </w:r>
      <w:r w:rsidR="00844938" w:rsidRPr="00D05FD1">
        <w:rPr>
          <w:lang w:eastAsia="zh-TW"/>
        </w:rPr>
        <w:t xml:space="preserve">DMA </w:t>
      </w:r>
      <w:r w:rsidR="00844938" w:rsidRPr="00D05FD1">
        <w:rPr>
          <w:lang w:eastAsia="zh-TW"/>
        </w:rPr>
        <w:t>描述符</w:t>
      </w:r>
      <w:r w:rsidR="00844938">
        <w:rPr>
          <w:rFonts w:hint="eastAsia"/>
          <w:lang w:eastAsia="zh-TW"/>
        </w:rPr>
        <w:t>的</w:t>
      </w:r>
      <w:r w:rsidR="00844938" w:rsidRPr="00D05FD1">
        <w:rPr>
          <w:lang w:eastAsia="zh-TW"/>
        </w:rPr>
        <w:t>起始位址參數，</w:t>
      </w:r>
      <w:r w:rsidRPr="00D05FD1">
        <w:rPr>
          <w:lang w:eastAsia="zh-TW"/>
        </w:rPr>
        <w:t>從而切換不同的</w:t>
      </w:r>
      <w:r w:rsidRPr="00D05FD1">
        <w:rPr>
          <w:lang w:eastAsia="zh-TW"/>
        </w:rPr>
        <w:t xml:space="preserve"> VRAM </w:t>
      </w:r>
      <w:r w:rsidRPr="00D05FD1">
        <w:rPr>
          <w:lang w:eastAsia="zh-TW"/>
        </w:rPr>
        <w:t>緩衝區。這樣的做法避免了重複操作</w:t>
      </w:r>
      <w:proofErr w:type="spellStart"/>
      <w:r w:rsidRPr="00994208">
        <w:rPr>
          <w:b/>
          <w:bCs/>
          <w:i/>
          <w:iCs/>
          <w:lang w:eastAsia="zh-TW"/>
        </w:rPr>
        <w:t>SCB_CleanDCache_by_Addr</w:t>
      </w:r>
      <w:proofErr w:type="spellEnd"/>
      <w:r w:rsidRPr="00D05FD1">
        <w:rPr>
          <w:lang w:eastAsia="zh-TW"/>
        </w:rPr>
        <w:t xml:space="preserve"> </w:t>
      </w:r>
      <w:r w:rsidRPr="00D05FD1">
        <w:rPr>
          <w:lang w:eastAsia="zh-TW"/>
        </w:rPr>
        <w:t>函式來刷新起始位址參數，從而提高切換</w:t>
      </w:r>
      <w:r>
        <w:rPr>
          <w:rFonts w:hint="eastAsia"/>
          <w:lang w:eastAsia="zh-TW"/>
        </w:rPr>
        <w:t>不同</w:t>
      </w:r>
      <w:r w:rsidRPr="00D05FD1">
        <w:rPr>
          <w:lang w:eastAsia="zh-TW"/>
        </w:rPr>
        <w:t xml:space="preserve"> VRAM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緩衝區</w:t>
      </w:r>
      <w:r w:rsidRPr="00D05FD1">
        <w:rPr>
          <w:lang w:eastAsia="zh-TW"/>
        </w:rPr>
        <w:t>的</w:t>
      </w:r>
      <w:r w:rsidR="006F44DC">
        <w:rPr>
          <w:rFonts w:hint="eastAsia"/>
          <w:lang w:eastAsia="zh-TW"/>
        </w:rPr>
        <w:t>執行</w:t>
      </w:r>
      <w:r w:rsidRPr="00D05FD1">
        <w:rPr>
          <w:lang w:eastAsia="zh-TW"/>
        </w:rPr>
        <w:t>效率。</w:t>
      </w:r>
    </w:p>
    <w:p w14:paraId="0FE38611" w14:textId="77777777" w:rsidR="002C4C94" w:rsidRDefault="002C4C94" w:rsidP="002C4C94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75F11152" w14:textId="77777777" w:rsidR="00D024A6" w:rsidRDefault="00D024A6" w:rsidP="00D024A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stored in a non-cacheable memory region. */</w:t>
      </w:r>
    </w:p>
    <w:p w14:paraId="231734C3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NVT_NONCACHEABLE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4C4FD9D5" w14:textId="77777777" w:rsidR="002C4C94" w:rsidRDefault="002C4C94" w:rsidP="002C4C94">
      <w:pPr>
        <w:pStyle w:val="PGreenProgram"/>
      </w:pPr>
      <w:r>
        <w:t>#else</w:t>
      </w:r>
    </w:p>
    <w:p w14:paraId="2E6494AD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63A87195" w14:textId="77777777" w:rsidR="002C4C94" w:rsidRDefault="002C4C94" w:rsidP="002C4C94">
      <w:pPr>
        <w:pStyle w:val="PGreenProgram"/>
      </w:pPr>
      <w:r>
        <w:t>#endif</w:t>
      </w:r>
    </w:p>
    <w:p w14:paraId="501A5EEF" w14:textId="77777777" w:rsidR="002C4C94" w:rsidRDefault="002C4C94" w:rsidP="002C4C94">
      <w:pPr>
        <w:pStyle w:val="PGreenProgram"/>
      </w:pPr>
      <w:r>
        <w:t>// Function to initialize EBI sync GDMA</w:t>
      </w:r>
    </w:p>
    <w:p w14:paraId="1EB8CFB1" w14:textId="77777777" w:rsidR="002C4C94" w:rsidRDefault="002C4C94" w:rsidP="002C4C94">
      <w:pPr>
        <w:pStyle w:val="PProgram"/>
      </w:pPr>
      <w:r>
        <w:t xml:space="preserve">static int </w:t>
      </w:r>
      <w:proofErr w:type="spellStart"/>
      <w:r>
        <w:t>disp_ebi_sync_gdma_init</w:t>
      </w:r>
      <w:proofErr w:type="spellEnd"/>
      <w:r>
        <w:t>(void)</w:t>
      </w:r>
    </w:p>
    <w:p w14:paraId="33047D1D" w14:textId="77777777" w:rsidR="002C4C94" w:rsidRDefault="002C4C94" w:rsidP="002C4C94">
      <w:pPr>
        <w:pStyle w:val="PProgram"/>
      </w:pPr>
      <w:r>
        <w:t>{</w:t>
      </w:r>
    </w:p>
    <w:p w14:paraId="4E4083C5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enum</w:t>
      </w:r>
      <w:proofErr w:type="spellEnd"/>
      <w:r>
        <w:t xml:space="preserve"> dma350_lib_error_t </w:t>
      </w:r>
      <w:proofErr w:type="spellStart"/>
      <w:r>
        <w:t>lib_</w:t>
      </w:r>
      <w:proofErr w:type="gramStart"/>
      <w:r>
        <w:t>err</w:t>
      </w:r>
      <w:proofErr w:type="spellEnd"/>
      <w:r>
        <w:t>;</w:t>
      </w:r>
      <w:proofErr w:type="gramEnd"/>
    </w:p>
    <w:p w14:paraId="1C0C0C49" w14:textId="77777777" w:rsidR="002C4C94" w:rsidRDefault="002C4C94" w:rsidP="002C4C94">
      <w:pPr>
        <w:pStyle w:val="PProgram"/>
      </w:pPr>
    </w:p>
    <w:p w14:paraId="15401FB1" w14:textId="77777777" w:rsidR="002C4C94" w:rsidRDefault="002C4C94" w:rsidP="002C4C94">
      <w:pPr>
        <w:pStyle w:val="PGreenProgram"/>
      </w:pPr>
      <w:r>
        <w:t xml:space="preserve">    /* Set the VRAM address by default. */</w:t>
      </w:r>
    </w:p>
    <w:p w14:paraId="580C949A" w14:textId="77777777" w:rsidR="002C4C94" w:rsidRDefault="002C4C94" w:rsidP="002C4C94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77777777" w:rsidR="002C4C94" w:rsidRDefault="002C4C94" w:rsidP="002C4C94">
      <w:pPr>
        <w:pStyle w:val="PGreenProgram"/>
      </w:pPr>
      <w:r>
        <w:t xml:space="preserve">    /* Enable GDMA module clock and un-mask interrupt. */</w:t>
      </w:r>
    </w:p>
    <w:p w14:paraId="14B7C40B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8E8A55F" w14:textId="77777777" w:rsidR="002C4C94" w:rsidRDefault="002C4C94" w:rsidP="002C4C94">
      <w:pPr>
        <w:pStyle w:val="PProgram"/>
      </w:pPr>
    </w:p>
    <w:p w14:paraId="401D2360" w14:textId="77777777" w:rsidR="002C4C94" w:rsidRDefault="002C4C94" w:rsidP="002C4C94">
      <w:pPr>
        <w:pStyle w:val="PGreenProgram"/>
      </w:pPr>
      <w:r>
        <w:t xml:space="preserve">    /* Initial all Lines descriptor-link. */</w:t>
      </w:r>
    </w:p>
    <w:p w14:paraId="38E2E900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disp_gdma_dsc_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41177A5" w14:textId="77777777" w:rsidR="002C4C94" w:rsidRDefault="002C4C94" w:rsidP="002C4C94">
      <w:pPr>
        <w:pStyle w:val="PProgram"/>
      </w:pPr>
    </w:p>
    <w:p w14:paraId="5D27DC31" w14:textId="77777777" w:rsidR="002C4C94" w:rsidRDefault="002C4C94" w:rsidP="002C4C94">
      <w:pPr>
        <w:pStyle w:val="PGreenProgram"/>
      </w:pPr>
      <w:r>
        <w:t xml:space="preserve">    /* Link to external command */</w:t>
      </w:r>
    </w:p>
    <w:p w14:paraId="5D372954" w14:textId="77777777" w:rsidR="002C4C94" w:rsidRDefault="002C4C94" w:rsidP="002C4C94">
      <w:pPr>
        <w:pStyle w:val="PProgram"/>
      </w:pPr>
      <w:r>
        <w:t xml:space="preserve">    dma350_ch_enable_</w:t>
      </w:r>
      <w:proofErr w:type="gramStart"/>
      <w:r>
        <w:t>linkaddr(</w:t>
      </w:r>
      <w:proofErr w:type="gramEnd"/>
      <w:r>
        <w:t>GDMA_CH_DEV_S[1]);</w:t>
      </w:r>
    </w:p>
    <w:p w14:paraId="28395A14" w14:textId="77777777" w:rsidR="002C4C94" w:rsidRDefault="002C4C94" w:rsidP="002C4C94">
      <w:pPr>
        <w:pStyle w:val="PProgram"/>
      </w:pPr>
      <w:r>
        <w:t xml:space="preserve">    dma350_ch_set_linkaddr32(GDMA_CH_DEV_</w:t>
      </w:r>
      <w:proofErr w:type="gramStart"/>
      <w:r>
        <w:t>S[</w:t>
      </w:r>
      <w:proofErr w:type="gramEnd"/>
      <w:r>
        <w:t xml:space="preserve">1], (uint32_t) </w:t>
      </w:r>
      <w:proofErr w:type="spellStart"/>
      <w:r>
        <w:t>s_head</w:t>
      </w:r>
      <w:proofErr w:type="spellEnd"/>
      <w:r>
        <w:t>);</w:t>
      </w:r>
    </w:p>
    <w:p w14:paraId="3B416D95" w14:textId="77777777" w:rsidR="002C4C94" w:rsidRDefault="002C4C94" w:rsidP="002C4C94">
      <w:pPr>
        <w:pStyle w:val="PProgram"/>
      </w:pPr>
      <w:r>
        <w:t xml:space="preserve">    dma350_ch_disable_</w:t>
      </w:r>
      <w:proofErr w:type="gramStart"/>
      <w:r>
        <w:t>intr(</w:t>
      </w:r>
      <w:proofErr w:type="gramEnd"/>
      <w:r>
        <w:t>GDMA_CH_DEV_S[1], DMA350_CH_INTREN_DONE);</w:t>
      </w:r>
    </w:p>
    <w:p w14:paraId="5815CF6F" w14:textId="77777777" w:rsidR="002C4C94" w:rsidRDefault="002C4C94" w:rsidP="002C4C94">
      <w:pPr>
        <w:pStyle w:val="PProgram"/>
      </w:pPr>
      <w:r>
        <w:t xml:space="preserve">    dma350_ch_</w:t>
      </w:r>
      <w:proofErr w:type="gramStart"/>
      <w:r>
        <w:t>cmd(</w:t>
      </w:r>
      <w:proofErr w:type="gramEnd"/>
      <w:r>
        <w:t>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77777777" w:rsidR="002C4C94" w:rsidRDefault="002C4C94" w:rsidP="002C4C94">
      <w:pPr>
        <w:pStyle w:val="PProgram"/>
      </w:pPr>
      <w:r>
        <w:lastRenderedPageBreak/>
        <w:t xml:space="preserve">    return </w:t>
      </w:r>
      <w:proofErr w:type="gramStart"/>
      <w:r>
        <w:t>0;</w:t>
      </w:r>
      <w:proofErr w:type="gramEnd"/>
    </w:p>
    <w:p w14:paraId="2523455C" w14:textId="77777777" w:rsidR="002C4C94" w:rsidRDefault="002C4C94" w:rsidP="002C4C94">
      <w:pPr>
        <w:pStyle w:val="PProgram"/>
      </w:pPr>
      <w: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7777777" w:rsidR="002C4C94" w:rsidRDefault="002C4C94" w:rsidP="002C4C94">
      <w:pPr>
        <w:pStyle w:val="PProgram"/>
      </w:pPr>
      <w:r>
        <w:t xml:space="preserve">static int </w:t>
      </w:r>
      <w:proofErr w:type="spellStart"/>
      <w:r>
        <w:t>disp_ebi_sync_gdma_fini</w:t>
      </w:r>
      <w:proofErr w:type="spellEnd"/>
      <w:r>
        <w:t>(void)</w:t>
      </w:r>
    </w:p>
    <w:p w14:paraId="4A9DC7EB" w14:textId="77777777" w:rsidR="002C4C94" w:rsidRDefault="002C4C94" w:rsidP="002C4C94">
      <w:pPr>
        <w:pStyle w:val="PProgram"/>
      </w:pPr>
      <w:r>
        <w:t>{</w:t>
      </w:r>
    </w:p>
    <w:p w14:paraId="220B5C10" w14:textId="77777777" w:rsidR="002C4C94" w:rsidRDefault="002C4C94" w:rsidP="002C4C94">
      <w:pPr>
        <w:pStyle w:val="PGreenProgram"/>
      </w:pPr>
      <w:r>
        <w:t xml:space="preserve">    /* Disable GDMA module clock and mask interrupt. */</w:t>
      </w:r>
    </w:p>
    <w:p w14:paraId="28D7958D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7190FD7D" w14:textId="77777777" w:rsidR="002C4C94" w:rsidRDefault="002C4C94" w:rsidP="002C4C94">
      <w:pPr>
        <w:pStyle w:val="PProgram"/>
      </w:pPr>
    </w:p>
    <w:p w14:paraId="6259983F" w14:textId="77777777" w:rsidR="002C4C94" w:rsidRDefault="002C4C94" w:rsidP="002C4C94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232A233" w14:textId="77777777" w:rsidR="002C4C94" w:rsidRPr="00B03A1C" w:rsidRDefault="002C4C94" w:rsidP="002C4C94">
      <w:pPr>
        <w:pStyle w:val="PProgram"/>
      </w:pPr>
      <w:r>
        <w:t>}</w:t>
      </w:r>
    </w:p>
    <w:p w14:paraId="02A7301A" w14:textId="056A6CC1" w:rsidR="00D440F3" w:rsidRPr="00C405D6" w:rsidRDefault="00D440F3" w:rsidP="00D440F3">
      <w:pPr>
        <w:pStyle w:val="Heading2"/>
      </w:pPr>
      <w:proofErr w:type="spellStart"/>
      <w:r>
        <w:t>disp_sync_pdma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0D976CA3" w14:textId="398C99E4" w:rsidR="007F5A33" w:rsidRDefault="007F5A33" w:rsidP="007F5A33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disp_sync_pdma.c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C699A">
        <w:rPr>
          <w:rFonts w:hint="eastAsia"/>
          <w:b/>
          <w:bCs/>
          <w:i/>
          <w:iCs/>
          <w:lang w:eastAsia="zh-TW"/>
        </w:rPr>
        <w:t>disp_</w:t>
      </w:r>
      <w:r w:rsidR="00092E3D" w:rsidRPr="009C699A">
        <w:rPr>
          <w:b/>
          <w:bCs/>
          <w:i/>
          <w:iCs/>
          <w:lang w:eastAsia="zh-TW"/>
        </w:rPr>
        <w:t>p</w:t>
      </w:r>
      <w:r w:rsidRPr="009C699A">
        <w:rPr>
          <w:rFonts w:hint="eastAsia"/>
          <w:b/>
          <w:bCs/>
          <w:i/>
          <w:iCs/>
          <w:lang w:eastAsia="zh-TW"/>
        </w:rPr>
        <w:t>dma_dsc_init</w:t>
      </w:r>
      <w:proofErr w:type="spellEnd"/>
      <w:r>
        <w:rPr>
          <w:rFonts w:hint="eastAsia"/>
          <w:lang w:eastAsia="zh-TW"/>
        </w:rPr>
        <w:t>函式逐一地建立</w:t>
      </w:r>
      <w:r w:rsidRPr="00E61E85">
        <w:rPr>
          <w:b/>
          <w:bCs/>
          <w:lang w:eastAsia="zh-TW"/>
        </w:rPr>
        <w:t>V</w:t>
      </w:r>
      <w:r w:rsidRPr="00E61E85">
        <w:rPr>
          <w:rFonts w:hint="eastAsia"/>
          <w:b/>
          <w:bCs/>
          <w:lang w:eastAsia="zh-TW"/>
        </w:rPr>
        <w:t xml:space="preserve"> </w:t>
      </w:r>
      <w:r w:rsidRPr="00E61E85">
        <w:rPr>
          <w:b/>
          <w:bCs/>
          <w:lang w:eastAsia="zh-TW"/>
        </w:rPr>
        <w:t xml:space="preserve">Lines </w:t>
      </w:r>
      <w:r w:rsidR="0081690E" w:rsidRPr="00E61E85">
        <w:rPr>
          <w:rFonts w:hint="eastAsia"/>
          <w:b/>
          <w:bCs/>
          <w:lang w:eastAsia="zh-TW"/>
        </w:rPr>
        <w:t>×</w:t>
      </w:r>
      <w:r w:rsidRPr="00E61E85">
        <w:rPr>
          <w:b/>
          <w:bCs/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 w:rsidRPr="00E61E85">
        <w:rPr>
          <w:b/>
          <w:bCs/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7D75B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 w:rsidR="007C70AF" w:rsidRPr="007C70AF">
        <w:rPr>
          <w:rFonts w:hint="eastAsia"/>
          <w:iCs/>
          <w:lang w:eastAsia="zh-TW"/>
        </w:rPr>
        <w:t>訊號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 w:rsidR="00FA5B72">
        <w:rPr>
          <w:rFonts w:hint="eastAsia"/>
          <w:lang w:eastAsia="zh-TW"/>
        </w:rPr>
        <w:t>。</w:t>
      </w:r>
      <w:r w:rsidR="00BF4DDB" w:rsidRPr="00D05FD1">
        <w:rPr>
          <w:lang w:eastAsia="zh-TW"/>
        </w:rPr>
        <w:t>這些描述符會儲存在一塊不可快取的記憶體區域</w:t>
      </w:r>
      <w:r w:rsidR="00BF4DDB">
        <w:rPr>
          <w:rFonts w:hint="eastAsia"/>
          <w:lang w:eastAsia="zh-TW"/>
        </w:rPr>
        <w:t>，程式碼變數名稱為</w:t>
      </w:r>
      <w:proofErr w:type="spellStart"/>
      <w:r w:rsidR="00BF4DDB" w:rsidRPr="00E61E85">
        <w:rPr>
          <w:rFonts w:hint="eastAsia"/>
          <w:b/>
          <w:bCs/>
          <w:i/>
          <w:iCs/>
          <w:lang w:eastAsia="zh-TW"/>
        </w:rPr>
        <w:t>s_sDecLCD</w:t>
      </w:r>
      <w:proofErr w:type="spellEnd"/>
      <w:r w:rsidR="00BF4DDB">
        <w:rPr>
          <w:rFonts w:hint="eastAsia"/>
          <w:i/>
          <w:iCs/>
          <w:lang w:eastAsia="zh-TW"/>
        </w:rPr>
        <w:t>，</w:t>
      </w:r>
      <w:r w:rsidR="00BF4DDB">
        <w:rPr>
          <w:rFonts w:hint="eastAsia"/>
          <w:lang w:eastAsia="zh-TW"/>
        </w:rPr>
        <w:t>屬性宣告為</w:t>
      </w:r>
      <w:r w:rsidR="00BF4DDB" w:rsidRPr="00E61E85">
        <w:rPr>
          <w:b/>
          <w:bCs/>
          <w:i/>
          <w:iCs/>
          <w:lang w:eastAsia="zh-TW"/>
        </w:rPr>
        <w:t>NVT_NONCACHEABLE</w:t>
      </w:r>
      <w:r w:rsidR="00BF4DDB" w:rsidRPr="00D05FD1">
        <w:rPr>
          <w:lang w:eastAsia="zh-TW"/>
        </w:rPr>
        <w:t>，意味著當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向這些</w:t>
      </w:r>
      <w:r w:rsidR="00BF4DDB">
        <w:rPr>
          <w:rFonts w:hint="eastAsia"/>
          <w:lang w:eastAsia="zh-TW"/>
        </w:rPr>
        <w:t>記憶體</w:t>
      </w:r>
      <w:r w:rsidR="00BF4DDB" w:rsidRPr="00D05FD1">
        <w:rPr>
          <w:lang w:eastAsia="zh-TW"/>
        </w:rPr>
        <w:t>位址寫入資料時，資料不會進入</w:t>
      </w:r>
      <w:r w:rsidR="00BF4DDB" w:rsidRPr="00D05FD1">
        <w:rPr>
          <w:lang w:eastAsia="zh-TW"/>
        </w:rPr>
        <w:t xml:space="preserve"> CPU </w:t>
      </w:r>
      <w:r w:rsidR="00BF4DDB" w:rsidRPr="00D05FD1">
        <w:rPr>
          <w:lang w:eastAsia="zh-TW"/>
        </w:rPr>
        <w:t>的資料快取空間，</w:t>
      </w:r>
      <w:r w:rsidR="00457196" w:rsidRPr="00D05FD1">
        <w:rPr>
          <w:lang w:eastAsia="zh-TW"/>
        </w:rPr>
        <w:t>而是直接寫入記憶體。在中斷服務函式</w:t>
      </w:r>
      <w:r w:rsidR="005D7B80">
        <w:rPr>
          <w:rFonts w:hint="eastAsia"/>
          <w:lang w:eastAsia="zh-TW"/>
        </w:rPr>
        <w:t>內</w:t>
      </w:r>
      <w:r w:rsidR="005D7B80" w:rsidRPr="00D05FD1">
        <w:rPr>
          <w:lang w:eastAsia="zh-TW"/>
        </w:rPr>
        <w:t>處理</w:t>
      </w:r>
      <w:r w:rsidR="00457196" w:rsidRPr="00D05FD1">
        <w:rPr>
          <w:lang w:eastAsia="zh-TW"/>
        </w:rPr>
        <w:t xml:space="preserve"> </w:t>
      </w:r>
      <w:r w:rsidR="00457196" w:rsidRPr="00E61E85">
        <w:rPr>
          <w:b/>
          <w:bCs/>
          <w:lang w:eastAsia="zh-TW"/>
        </w:rPr>
        <w:t>Blank</w:t>
      </w:r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事件時，程式會更新所有</w:t>
      </w:r>
      <w:r w:rsidR="00457196" w:rsidRPr="00D05FD1">
        <w:rPr>
          <w:lang w:eastAsia="zh-TW"/>
        </w:rPr>
        <w:t xml:space="preserve"> </w:t>
      </w:r>
      <w:r w:rsidR="0035276C" w:rsidRPr="00E61E85">
        <w:rPr>
          <w:b/>
          <w:bCs/>
          <w:i/>
          <w:iCs/>
          <w:lang w:eastAsia="zh-TW"/>
        </w:rPr>
        <w:t>VACT.HACT</w:t>
      </w:r>
      <w:r w:rsidR="001A47B3">
        <w:rPr>
          <w:rFonts w:hint="eastAsia"/>
          <w:i/>
          <w:iCs/>
          <w:lang w:eastAsia="zh-TW"/>
        </w:rPr>
        <w:t xml:space="preserve"> </w:t>
      </w:r>
      <w:r w:rsidR="0035276C">
        <w:rPr>
          <w:rFonts w:hint="eastAsia"/>
          <w:lang w:eastAsia="zh-TW"/>
        </w:rPr>
        <w:t>區</w:t>
      </w:r>
      <w:r w:rsidR="00457196" w:rsidRPr="00D05FD1">
        <w:rPr>
          <w:lang w:eastAsia="zh-TW"/>
        </w:rPr>
        <w:t xml:space="preserve">DMA </w:t>
      </w:r>
      <w:r w:rsidR="00457196" w:rsidRPr="00D05FD1">
        <w:rPr>
          <w:lang w:eastAsia="zh-TW"/>
        </w:rPr>
        <w:t>描述符</w:t>
      </w:r>
      <w:r w:rsidR="00DA2FC6">
        <w:rPr>
          <w:rFonts w:hint="eastAsia"/>
          <w:lang w:eastAsia="zh-TW"/>
        </w:rPr>
        <w:t>的</w:t>
      </w:r>
      <w:r w:rsidR="00457196" w:rsidRPr="00D05FD1">
        <w:rPr>
          <w:lang w:eastAsia="zh-TW"/>
        </w:rPr>
        <w:t>起始位址參數，從而切換不同的</w:t>
      </w:r>
      <w:r w:rsidR="00457196" w:rsidRPr="00D05FD1">
        <w:rPr>
          <w:lang w:eastAsia="zh-TW"/>
        </w:rPr>
        <w:t xml:space="preserve"> VRAM </w:t>
      </w:r>
      <w:r w:rsidR="00457196" w:rsidRPr="00D05FD1">
        <w:rPr>
          <w:lang w:eastAsia="zh-TW"/>
        </w:rPr>
        <w:t>緩衝區。這樣的做法避免了重複操作</w:t>
      </w:r>
      <w:proofErr w:type="spellStart"/>
      <w:r w:rsidR="00457196" w:rsidRPr="00E61E85">
        <w:rPr>
          <w:b/>
          <w:bCs/>
          <w:i/>
          <w:iCs/>
          <w:lang w:eastAsia="zh-TW"/>
        </w:rPr>
        <w:t>SCB_CleanDCache_by_Addr</w:t>
      </w:r>
      <w:proofErr w:type="spellEnd"/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函式來刷新起始位址參數，從而提高切換</w:t>
      </w:r>
      <w:r w:rsidR="00457196">
        <w:rPr>
          <w:rFonts w:hint="eastAsia"/>
          <w:lang w:eastAsia="zh-TW"/>
        </w:rPr>
        <w:t>不同</w:t>
      </w:r>
      <w:r w:rsidR="00457196" w:rsidRPr="00D05FD1">
        <w:rPr>
          <w:lang w:eastAsia="zh-TW"/>
        </w:rPr>
        <w:t xml:space="preserve"> VRAM</w:t>
      </w:r>
      <w:r w:rsidR="00457196">
        <w:rPr>
          <w:rFonts w:hint="eastAsia"/>
          <w:lang w:eastAsia="zh-TW"/>
        </w:rPr>
        <w:t xml:space="preserve"> </w:t>
      </w:r>
      <w:r w:rsidR="00457196">
        <w:rPr>
          <w:rFonts w:hint="eastAsia"/>
          <w:lang w:eastAsia="zh-TW"/>
        </w:rPr>
        <w:t>緩衝區</w:t>
      </w:r>
      <w:r w:rsidR="00457196" w:rsidRPr="00D05FD1">
        <w:rPr>
          <w:lang w:eastAsia="zh-TW"/>
        </w:rPr>
        <w:t>的</w:t>
      </w:r>
      <w:r w:rsidR="00583200">
        <w:rPr>
          <w:rFonts w:hint="eastAsia"/>
          <w:lang w:eastAsia="zh-TW"/>
        </w:rPr>
        <w:t>執行</w:t>
      </w:r>
      <w:r w:rsidR="00457196" w:rsidRPr="00D05FD1">
        <w:rPr>
          <w:lang w:eastAsia="zh-TW"/>
        </w:rPr>
        <w:t>效率。</w:t>
      </w:r>
    </w:p>
    <w:p w14:paraId="42AE1C47" w14:textId="77777777" w:rsidR="00457196" w:rsidRDefault="00457196" w:rsidP="00457196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09B5C61F" w14:textId="4C9A3DF4" w:rsidR="00D9504E" w:rsidRDefault="00D9504E" w:rsidP="00457196">
      <w:pPr>
        <w:pStyle w:val="PGreenProgram"/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</w:t>
      </w:r>
      <w:r w:rsidR="00874C4C">
        <w:rPr>
          <w:rFonts w:hint="eastAsia"/>
        </w:rPr>
        <w:t>d</w:t>
      </w:r>
      <w:r>
        <w:rPr>
          <w:rFonts w:hint="eastAsia"/>
        </w:rPr>
        <w:t xml:space="preserve"> in a non-cacheable memory region. */</w:t>
      </w:r>
    </w:p>
    <w:p w14:paraId="2C7F9747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NVT_NONCACHEABLE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35DB3D36" w14:textId="77777777" w:rsidR="00457196" w:rsidRDefault="00457196" w:rsidP="00457196">
      <w:pPr>
        <w:pStyle w:val="PGreenProgram"/>
      </w:pPr>
      <w:r>
        <w:t>#else</w:t>
      </w:r>
    </w:p>
    <w:p w14:paraId="36C7FFDC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5629C578" w14:textId="02721314" w:rsidR="007342EE" w:rsidRPr="00874C4C" w:rsidRDefault="00457196" w:rsidP="00457196">
      <w:pPr>
        <w:pStyle w:val="PGreenProgram"/>
        <w:rPr>
          <w:color w:val="auto"/>
        </w:rPr>
      </w:pPr>
      <w:r>
        <w:t>#endif</w:t>
      </w:r>
    </w:p>
    <w:p w14:paraId="20EC329C" w14:textId="670A53D8" w:rsidR="007F5A33" w:rsidRDefault="007F5A33" w:rsidP="007F5A33">
      <w:pPr>
        <w:pStyle w:val="PGreenProgram"/>
      </w:pPr>
      <w:r>
        <w:t>// Function to initialize the EBI sync PDMA</w:t>
      </w:r>
    </w:p>
    <w:p w14:paraId="205E54EE" w14:textId="414633A4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disp_sync_pdma_init</w:t>
      </w:r>
      <w:proofErr w:type="spellEnd"/>
      <w:r>
        <w:t>(void)</w:t>
      </w:r>
    </w:p>
    <w:p w14:paraId="5DECE229" w14:textId="77777777" w:rsidR="007F5A33" w:rsidRDefault="007F5A33" w:rsidP="007F5A33">
      <w:pPr>
        <w:pStyle w:val="PProgram"/>
      </w:pPr>
      <w:r>
        <w:t>{</w:t>
      </w:r>
    </w:p>
    <w:p w14:paraId="63AD2578" w14:textId="77777777" w:rsidR="007F5A33" w:rsidRDefault="007F5A33" w:rsidP="007F5A33">
      <w:pPr>
        <w:pStyle w:val="PProgram"/>
      </w:pPr>
      <w:r>
        <w:t xml:space="preserve">    struct </w:t>
      </w:r>
      <w:proofErr w:type="spellStart"/>
      <w:r>
        <w:t>nu_pdma_chn_cb</w:t>
      </w:r>
      <w:proofErr w:type="spellEnd"/>
      <w:r>
        <w:t xml:space="preserve"> </w:t>
      </w:r>
      <w:proofErr w:type="spellStart"/>
      <w:proofErr w:type="gramStart"/>
      <w:r>
        <w:t>sChnCB</w:t>
      </w:r>
      <w:proofErr w:type="spellEnd"/>
      <w: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77777777" w:rsidR="00EF5675" w:rsidRDefault="00EF5675" w:rsidP="00EF5675">
      <w:pPr>
        <w:pStyle w:val="PGreenProgram"/>
      </w:pPr>
      <w:r>
        <w:t xml:space="preserve">    /* Set the VRAM address by default. */</w:t>
      </w:r>
    </w:p>
    <w:p w14:paraId="17020238" w14:textId="77777777" w:rsidR="00EF5675" w:rsidRDefault="00EF5675" w:rsidP="00EF5675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77777777" w:rsidR="007F5A33" w:rsidRDefault="007F5A33" w:rsidP="007F5A33">
      <w:pPr>
        <w:pStyle w:val="PProgram"/>
      </w:pPr>
      <w:r>
        <w:t xml:space="preserve">    if (s_i32Channel &lt; 0)</w:t>
      </w:r>
    </w:p>
    <w:p w14:paraId="62765925" w14:textId="77777777" w:rsidR="007F5A33" w:rsidRDefault="007F5A33" w:rsidP="007F5A33">
      <w:pPr>
        <w:pStyle w:val="PProgram"/>
      </w:pPr>
      <w:r>
        <w:t xml:space="preserve">    {</w:t>
      </w:r>
    </w:p>
    <w:p w14:paraId="7146CCDC" w14:textId="77777777" w:rsidR="007F5A33" w:rsidRDefault="007F5A33" w:rsidP="007F5A33">
      <w:pPr>
        <w:pStyle w:val="PGreenProgram"/>
      </w:pPr>
      <w:r>
        <w:t xml:space="preserve">        /* Allocate a PDMA channel resource. */</w:t>
      </w:r>
    </w:p>
    <w:p w14:paraId="442E0DC1" w14:textId="77777777" w:rsidR="007F5A33" w:rsidRDefault="007F5A33" w:rsidP="007F5A33">
      <w:pPr>
        <w:pStyle w:val="PProgram"/>
      </w:pPr>
      <w:r>
        <w:t xml:space="preserve">        s_i32Channel = </w:t>
      </w:r>
      <w:proofErr w:type="spellStart"/>
      <w:r>
        <w:t>nu_pdma_channel_</w:t>
      </w:r>
      <w:proofErr w:type="gramStart"/>
      <w:r>
        <w:t>allocate</w:t>
      </w:r>
      <w:proofErr w:type="spellEnd"/>
      <w:r>
        <w:t>(</w:t>
      </w:r>
      <w:proofErr w:type="gramEnd"/>
      <w:r>
        <w:t>PDMA_MEM);</w:t>
      </w:r>
    </w:p>
    <w:p w14:paraId="69629108" w14:textId="77777777" w:rsidR="007F5A33" w:rsidRDefault="007F5A33" w:rsidP="007F5A33">
      <w:pPr>
        <w:pStyle w:val="PProgram"/>
      </w:pPr>
      <w:r>
        <w:t xml:space="preserve">        if (s_i32Channel &lt; 0)</w:t>
      </w:r>
    </w:p>
    <w:p w14:paraId="0562D2C6" w14:textId="77777777" w:rsidR="007F5A33" w:rsidRDefault="007F5A33" w:rsidP="007F5A33">
      <w:pPr>
        <w:pStyle w:val="PProgram"/>
      </w:pPr>
      <w:r>
        <w:t xml:space="preserve">            return </w:t>
      </w:r>
      <w:proofErr w:type="gramStart"/>
      <w:r>
        <w:t>-1;</w:t>
      </w:r>
      <w:proofErr w:type="gramEnd"/>
    </w:p>
    <w:p w14:paraId="3B3CBADD" w14:textId="77777777" w:rsidR="007F5A33" w:rsidRDefault="007F5A33" w:rsidP="007F5A33">
      <w:pPr>
        <w:pStyle w:val="PProgram"/>
      </w:pPr>
      <w: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7777777" w:rsidR="007F5A33" w:rsidRDefault="007F5A33" w:rsidP="007F5A33">
      <w:pPr>
        <w:pStyle w:val="PGreenProgram"/>
      </w:pPr>
      <w:r>
        <w:t xml:space="preserve">    /* Initial all Lines descriptor-link. */</w:t>
      </w:r>
    </w:p>
    <w:p w14:paraId="63E2C9E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disp_pdma_dsc_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77777777" w:rsidR="007F5A33" w:rsidRDefault="007F5A33" w:rsidP="007F5A33">
      <w:pPr>
        <w:pStyle w:val="PGreenProgram"/>
      </w:pPr>
      <w:r>
        <w:t xml:space="preserve">    /* Register ISR callback function */</w:t>
      </w:r>
    </w:p>
    <w:p w14:paraId="083E2A23" w14:textId="77777777" w:rsidR="007F5A33" w:rsidRDefault="007F5A33" w:rsidP="007F5A33">
      <w:pPr>
        <w:pStyle w:val="PProgram"/>
      </w:pPr>
      <w:r>
        <w:lastRenderedPageBreak/>
        <w:t xml:space="preserve">    </w:t>
      </w:r>
      <w:proofErr w:type="spellStart"/>
      <w:r>
        <w:t>sChnCB.m_eCBType</w:t>
      </w:r>
      <w:proofErr w:type="spellEnd"/>
      <w:r>
        <w:t xml:space="preserve"> = </w:t>
      </w:r>
      <w:proofErr w:type="spellStart"/>
      <w:r>
        <w:t>eCBType_</w:t>
      </w:r>
      <w:proofErr w:type="gramStart"/>
      <w:r>
        <w:t>Event</w:t>
      </w:r>
      <w:proofErr w:type="spellEnd"/>
      <w:r>
        <w:t>;</w:t>
      </w:r>
      <w:proofErr w:type="gramEnd"/>
    </w:p>
    <w:p w14:paraId="53E34114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sChnCB.m_pfnCBHandler</w:t>
      </w:r>
      <w:proofErr w:type="spellEnd"/>
      <w:r>
        <w:t xml:space="preserve"> = </w:t>
      </w:r>
      <w:proofErr w:type="spellStart"/>
      <w:r>
        <w:t>nu_pdma_memfun_</w:t>
      </w:r>
      <w:proofErr w:type="gramStart"/>
      <w:r>
        <w:t>cb</w:t>
      </w:r>
      <w:proofErr w:type="spellEnd"/>
      <w:r>
        <w:t>;</w:t>
      </w:r>
      <w:proofErr w:type="gramEnd"/>
    </w:p>
    <w:p w14:paraId="5044773A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sChnCB.m_pvUserData</w:t>
      </w:r>
      <w:proofErr w:type="spellEnd"/>
      <w:r>
        <w:t xml:space="preserve"> = (void </w:t>
      </w:r>
      <w:proofErr w:type="gramStart"/>
      <w:r>
        <w:t>*)NULL</w:t>
      </w:r>
      <w:proofErr w:type="gramEnd"/>
      <w: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nu_pdma_filtering_</w:t>
      </w:r>
      <w:proofErr w:type="gramStart"/>
      <w:r>
        <w:t>set</w:t>
      </w:r>
      <w:proofErr w:type="spellEnd"/>
      <w:r>
        <w:t>(</w:t>
      </w:r>
      <w:proofErr w:type="gramEnd"/>
      <w:r>
        <w:t>s_i32Channel, NU_PDMA_EVENT_TRANSFER_DONE);</w:t>
      </w:r>
    </w:p>
    <w:p w14:paraId="3182552C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nu_pdma_callback_</w:t>
      </w:r>
      <w:proofErr w:type="gramStart"/>
      <w:r>
        <w:t>register</w:t>
      </w:r>
      <w:proofErr w:type="spellEnd"/>
      <w:r>
        <w:t>(</w:t>
      </w:r>
      <w:proofErr w:type="gramEnd"/>
      <w:r>
        <w:t>s_i32Channel, &amp;</w:t>
      </w:r>
      <w:proofErr w:type="spellStart"/>
      <w:r>
        <w:t>sChnCB</w:t>
      </w:r>
      <w:proofErr w:type="spellEnd"/>
      <w: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77777777" w:rsidR="007F5A33" w:rsidRDefault="007F5A33" w:rsidP="007F5A33">
      <w:pPr>
        <w:pStyle w:val="PGreenProgram"/>
      </w:pPr>
      <w:r>
        <w:t xml:space="preserve">    /* Trigger scatter-gather transferring. */</w:t>
      </w:r>
    </w:p>
    <w:p w14:paraId="3C293B7F" w14:textId="77777777" w:rsidR="007F5A33" w:rsidRDefault="007F5A33" w:rsidP="007F5A33">
      <w:pPr>
        <w:pStyle w:val="PProgram"/>
      </w:pPr>
      <w:r>
        <w:t xml:space="preserve">    return </w:t>
      </w:r>
      <w:proofErr w:type="spellStart"/>
      <w:r>
        <w:t>nu_pdma_sg_</w:t>
      </w:r>
      <w:proofErr w:type="gramStart"/>
      <w:r>
        <w:t>transfer</w:t>
      </w:r>
      <w:proofErr w:type="spellEnd"/>
      <w:r>
        <w:t>(</w:t>
      </w:r>
      <w:proofErr w:type="gramEnd"/>
      <w:r>
        <w:t xml:space="preserve">s_i32Channel, </w:t>
      </w:r>
      <w:proofErr w:type="spellStart"/>
      <w:r>
        <w:t>s_head</w:t>
      </w:r>
      <w:proofErr w:type="spellEnd"/>
      <w:r>
        <w:t>, 0);</w:t>
      </w:r>
    </w:p>
    <w:p w14:paraId="14DC50E7" w14:textId="77777777" w:rsidR="007F5A33" w:rsidRDefault="007F5A33" w:rsidP="007F5A33">
      <w:pPr>
        <w:pStyle w:val="PProgram"/>
      </w:pPr>
      <w: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F5A33">
        <w:rPr>
          <w:rFonts w:cs="Consolas"/>
          <w:color w:val="00B050"/>
          <w:lang w:eastAsia="zh-TW"/>
        </w:rPr>
        <w:t xml:space="preserve">// Function to </w:t>
      </w:r>
      <w:proofErr w:type="spellStart"/>
      <w:r w:rsidRPr="007F5A33">
        <w:rPr>
          <w:rFonts w:cs="Consolas"/>
          <w:color w:val="00B050"/>
          <w:lang w:eastAsia="zh-TW"/>
        </w:rPr>
        <w:t>deinitialize</w:t>
      </w:r>
      <w:proofErr w:type="spellEnd"/>
      <w:r w:rsidRPr="007F5A33">
        <w:rPr>
          <w:rFonts w:cs="Consolas"/>
          <w:color w:val="00B050"/>
          <w:lang w:eastAsia="zh-TW"/>
        </w:rPr>
        <w:t xml:space="preserve"> the EBI sync PDMA</w:t>
      </w:r>
    </w:p>
    <w:p w14:paraId="507FD048" w14:textId="559E4191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disp_sync_pdma_fini</w:t>
      </w:r>
      <w:proofErr w:type="spellEnd"/>
      <w:r>
        <w:t>(void)</w:t>
      </w:r>
    </w:p>
    <w:p w14:paraId="5266296E" w14:textId="77777777" w:rsidR="007F5A33" w:rsidRDefault="007F5A33" w:rsidP="007F5A33">
      <w:pPr>
        <w:pStyle w:val="PProgram"/>
      </w:pPr>
      <w:r>
        <w:t>{</w:t>
      </w:r>
    </w:p>
    <w:p w14:paraId="3450418B" w14:textId="77777777" w:rsidR="007F5A33" w:rsidRDefault="007F5A33" w:rsidP="007F5A33">
      <w:pPr>
        <w:pStyle w:val="PProgram"/>
      </w:pPr>
      <w:r>
        <w:t xml:space="preserve">    if (s_i32Channel &gt;= 0)</w:t>
      </w:r>
    </w:p>
    <w:p w14:paraId="05EF5082" w14:textId="77777777" w:rsidR="007F5A33" w:rsidRDefault="007F5A33" w:rsidP="007F5A33">
      <w:pPr>
        <w:pStyle w:val="PProgram"/>
      </w:pPr>
      <w:r>
        <w:t xml:space="preserve">    {</w:t>
      </w:r>
    </w:p>
    <w:p w14:paraId="48F04AFE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>
        <w:t xml:space="preserve">        </w:t>
      </w:r>
      <w:r w:rsidRPr="007F5A33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Default="007F5A33" w:rsidP="007F5A33">
      <w:pPr>
        <w:pStyle w:val="PProgram"/>
      </w:pPr>
      <w:r>
        <w:t xml:space="preserve">        </w:t>
      </w:r>
      <w:proofErr w:type="spellStart"/>
      <w:r>
        <w:t>nu_pdma_channel_free</w:t>
      </w:r>
      <w:proofErr w:type="spellEnd"/>
      <w:r>
        <w:t>(s_i32Channel</w:t>
      </w:r>
      <w:proofErr w:type="gramStart"/>
      <w: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77777777" w:rsidR="007F5A33" w:rsidRDefault="007F5A33" w:rsidP="007F5A33">
      <w:pPr>
        <w:pStyle w:val="PProgram"/>
      </w:pPr>
      <w:r>
        <w:t xml:space="preserve">        s_i32Channel = </w:t>
      </w:r>
      <w:proofErr w:type="gramStart"/>
      <w:r>
        <w:t>-1;</w:t>
      </w:r>
      <w:proofErr w:type="gramEnd"/>
    </w:p>
    <w:p w14:paraId="253BE42B" w14:textId="77777777" w:rsidR="007F5A33" w:rsidRDefault="007F5A33" w:rsidP="007F5A33">
      <w:pPr>
        <w:pStyle w:val="PProgram"/>
      </w:pPr>
      <w: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77777777" w:rsidR="007F5A33" w:rsidRDefault="007F5A33" w:rsidP="007F5A33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52B66340" w14:textId="3632D089" w:rsidR="007F5A33" w:rsidRPr="00B03A1C" w:rsidRDefault="007F5A33" w:rsidP="007F5A33">
      <w:pPr>
        <w:pStyle w:val="PProgram"/>
      </w:pPr>
      <w:r>
        <w:t>}</w:t>
      </w:r>
    </w:p>
    <w:p w14:paraId="045D8E8B" w14:textId="5BDF2C5F" w:rsidR="00D440F3" w:rsidRPr="00C405D6" w:rsidRDefault="00D440F3" w:rsidP="00D440F3">
      <w:pPr>
        <w:pStyle w:val="Heading2"/>
      </w:pPr>
      <w:proofErr w:type="spellStart"/>
      <w:r>
        <w:t>disp_example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689A820D" w14:textId="638394B9" w:rsidR="00B64D08" w:rsidRPr="00D440F3" w:rsidRDefault="00D440F3" w:rsidP="00A860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disp_example.c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 w:rsidR="00CF5646">
        <w:rPr>
          <w:rFonts w:hint="eastAsia"/>
          <w:lang w:eastAsia="zh-TW"/>
        </w:rPr>
        <w:t>使用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.</w:t>
      </w:r>
      <w:proofErr w:type="spellStart"/>
      <w:r w:rsidRPr="009C699A">
        <w:rPr>
          <w:b/>
          <w:bCs/>
          <w:i/>
          <w:iCs/>
          <w:lang w:eastAsia="zh-TW"/>
        </w:rPr>
        <w:t>incbin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組合語言指令將兩張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格式的影像嵌入程式中，直接存入</w:t>
      </w:r>
      <w:r w:rsidRPr="00D440F3">
        <w:rPr>
          <w:lang w:eastAsia="zh-TW"/>
        </w:rPr>
        <w:t xml:space="preserve"> FLASH</w:t>
      </w:r>
      <w:r w:rsidRPr="00D440F3">
        <w:rPr>
          <w:lang w:eastAsia="zh-TW"/>
        </w:rPr>
        <w:t>，以縮短編譯時間。</w:t>
      </w:r>
      <w:r w:rsidR="00C75B58">
        <w:rPr>
          <w:rFonts w:hint="eastAsia"/>
          <w:lang w:eastAsia="zh-TW"/>
        </w:rPr>
        <w:t>程式碼中，</w:t>
      </w:r>
      <w:r w:rsidR="00C75B58" w:rsidRPr="009C699A">
        <w:rPr>
          <w:b/>
          <w:bCs/>
          <w:i/>
          <w:iCs/>
          <w:lang w:eastAsia="zh-TW"/>
        </w:rPr>
        <w:t>PATH_IMAGE</w:t>
      </w:r>
      <w:r w:rsidR="00C75B58" w:rsidRPr="009C699A">
        <w:rPr>
          <w:rFonts w:hint="eastAsia"/>
          <w:b/>
          <w:bCs/>
          <w:i/>
          <w:iCs/>
          <w:lang w:eastAsia="zh-TW"/>
        </w:rPr>
        <w:t>1</w:t>
      </w:r>
      <w:r w:rsidR="00C75B58" w:rsidRPr="009C699A">
        <w:rPr>
          <w:b/>
          <w:bCs/>
          <w:i/>
          <w:iCs/>
          <w:lang w:eastAsia="zh-TW"/>
        </w:rPr>
        <w:t>_BIN</w:t>
      </w:r>
      <w:r w:rsidR="00C75B58">
        <w:rPr>
          <w:rFonts w:hint="eastAsia"/>
          <w:lang w:eastAsia="zh-TW"/>
        </w:rPr>
        <w:t>與</w:t>
      </w:r>
      <w:r w:rsidR="00C75B58" w:rsidRPr="009C699A">
        <w:rPr>
          <w:rFonts w:hint="eastAsia"/>
          <w:b/>
          <w:bCs/>
          <w:i/>
          <w:iCs/>
          <w:lang w:eastAsia="zh-TW"/>
        </w:rPr>
        <w:t>PATH_IMAGE2_BIN</w:t>
      </w:r>
      <w:r w:rsidR="00C75B58">
        <w:rPr>
          <w:rFonts w:hint="eastAsia"/>
          <w:lang w:eastAsia="zh-TW"/>
        </w:rPr>
        <w:t>分別為兩張圖片檔案路徑定義值，存於</w:t>
      </w:r>
      <w:proofErr w:type="spellStart"/>
      <w:r w:rsidR="00C75B58" w:rsidRPr="009C699A">
        <w:rPr>
          <w:rFonts w:hint="eastAsia"/>
          <w:b/>
          <w:bCs/>
          <w:i/>
          <w:iCs/>
          <w:lang w:eastAsia="zh-TW"/>
        </w:rPr>
        <w:t>disp</w:t>
      </w:r>
      <w:r w:rsidR="00C75B58" w:rsidRPr="00C75B58">
        <w:rPr>
          <w:rFonts w:hint="eastAsia"/>
          <w:i/>
          <w:iCs/>
          <w:lang w:eastAsia="zh-TW"/>
        </w:rPr>
        <w:t>.h</w:t>
      </w:r>
      <w:proofErr w:type="spellEnd"/>
      <w:r w:rsidR="00C75B58">
        <w:rPr>
          <w:rFonts w:hint="eastAsia"/>
          <w:lang w:eastAsia="zh-TW"/>
        </w:rPr>
        <w:t>標頭檔中。</w:t>
      </w: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disp_example_init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函式中，首先註冊</w:t>
      </w:r>
      <w:r w:rsidRPr="00D440F3">
        <w:rPr>
          <w:lang w:eastAsia="zh-TW"/>
        </w:rPr>
        <w:t xml:space="preserve"> Blank </w:t>
      </w:r>
      <w:r w:rsidRPr="00D440F3">
        <w:rPr>
          <w:lang w:eastAsia="zh-TW"/>
        </w:rPr>
        <w:t>事件的回調函式</w:t>
      </w:r>
      <w:r w:rsidRPr="00D440F3">
        <w:rPr>
          <w:lang w:eastAsia="zh-TW"/>
        </w:rPr>
        <w:t xml:space="preserve"> (</w:t>
      </w:r>
      <w:proofErr w:type="spellStart"/>
      <w:r w:rsidRPr="009C699A">
        <w:rPr>
          <w:b/>
          <w:bCs/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>)</w:t>
      </w:r>
      <w:r w:rsidRPr="00D440F3">
        <w:rPr>
          <w:lang w:eastAsia="zh-TW"/>
        </w:rPr>
        <w:t>。最後，將兩張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影像資料拷貝至影像緩衝區。由於</w:t>
      </w:r>
      <w:r w:rsidRPr="00D440F3">
        <w:rPr>
          <w:lang w:eastAsia="zh-TW"/>
        </w:rPr>
        <w:t xml:space="preserve"> </w:t>
      </w:r>
      <w:r w:rsidRPr="009C699A">
        <w:rPr>
          <w:b/>
          <w:bCs/>
          <w:lang w:eastAsia="zh-TW"/>
        </w:rPr>
        <w:t>Cortex-M55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支援</w:t>
      </w:r>
      <w:r w:rsidRPr="00D440F3">
        <w:rPr>
          <w:lang w:eastAsia="zh-TW"/>
        </w:rPr>
        <w:t xml:space="preserve"> Data-Cache</w:t>
      </w:r>
      <w:r w:rsidRPr="00D440F3">
        <w:rPr>
          <w:lang w:eastAsia="zh-TW"/>
        </w:rPr>
        <w:t>，拷貝完成後需呼叫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SCB_CleanDCache_by_Addr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函式，以同步影像資料至</w:t>
      </w:r>
      <w:r w:rsidRPr="00D440F3">
        <w:rPr>
          <w:lang w:eastAsia="zh-TW"/>
        </w:rPr>
        <w:t xml:space="preserve"> SRAM</w:t>
      </w:r>
      <w:r w:rsidRPr="00D440F3">
        <w:rPr>
          <w:lang w:eastAsia="zh-TW"/>
        </w:rPr>
        <w:t>。在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中，透過</w:t>
      </w:r>
      <w:r w:rsidRPr="00D440F3">
        <w:rPr>
          <w:lang w:eastAsia="zh-TW"/>
        </w:rPr>
        <w:t xml:space="preserve"> </w:t>
      </w:r>
      <w:proofErr w:type="spellStart"/>
      <w:r w:rsidRPr="009C699A">
        <w:rPr>
          <w:b/>
          <w:bCs/>
          <w:i/>
          <w:iCs/>
          <w:lang w:eastAsia="zh-TW"/>
        </w:rPr>
        <w:t>disp_set_vrambufaddr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函式並傳入不同的</w:t>
      </w:r>
      <w:r w:rsidRPr="00D440F3">
        <w:rPr>
          <w:lang w:eastAsia="zh-TW"/>
        </w:rPr>
        <w:t xml:space="preserve"> VRAM </w:t>
      </w:r>
      <w:r w:rsidRPr="00D440F3">
        <w:rPr>
          <w:lang w:eastAsia="zh-TW"/>
        </w:rPr>
        <w:t>位址，交替更新畫面，以防止畫面撕裂。然而，由於</w:t>
      </w:r>
      <w:r w:rsidR="004F24E9">
        <w:rPr>
          <w:rFonts w:hint="eastAsia"/>
          <w:lang w:eastAsia="zh-TW"/>
        </w:rPr>
        <w:t>展</w:t>
      </w:r>
      <w:r w:rsidR="00CD6B84">
        <w:rPr>
          <w:rFonts w:hint="eastAsia"/>
          <w:lang w:eastAsia="zh-TW"/>
        </w:rPr>
        <w:t>示範例</w:t>
      </w:r>
      <w:r w:rsidRPr="00D440F3">
        <w:rPr>
          <w:lang w:eastAsia="zh-TW"/>
        </w:rPr>
        <w:t>更新速率過快導致顯示重影，因此設定條件為收到兩次</w:t>
      </w:r>
      <w:r w:rsidRPr="00D440F3">
        <w:rPr>
          <w:lang w:eastAsia="zh-TW"/>
        </w:rPr>
        <w:t xml:space="preserve"> </w:t>
      </w:r>
      <w:r w:rsidR="0081690E" w:rsidRPr="009C699A">
        <w:rPr>
          <w:b/>
          <w:bCs/>
          <w:lang w:eastAsia="zh-TW"/>
        </w:rPr>
        <w:t>B</w:t>
      </w:r>
      <w:r w:rsidRPr="009C699A">
        <w:rPr>
          <w:b/>
          <w:bCs/>
          <w:lang w:eastAsia="zh-TW"/>
        </w:rPr>
        <w:t>lank</w:t>
      </w:r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事件後再進行畫面切換。</w:t>
      </w:r>
    </w:p>
    <w:p w14:paraId="26A4CF0E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STR2(x) #x</w:t>
      </w:r>
    </w:p>
    <w:p w14:paraId="1BA80722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STR(x) STR2(x)</w:t>
      </w:r>
    </w:p>
    <w:p w14:paraId="18265BED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#define </w:t>
      </w:r>
      <w:proofErr w:type="gramStart"/>
      <w:r>
        <w:rPr>
          <w:lang w:eastAsia="zh-TW"/>
        </w:rPr>
        <w:t>INCBIN(</w:t>
      </w:r>
      <w:proofErr w:type="gramEnd"/>
      <w:r>
        <w:rPr>
          <w:lang w:eastAsia="zh-TW"/>
        </w:rPr>
        <w:t>name, file) \</w:t>
      </w:r>
    </w:p>
    <w:p w14:paraId="12A14BE5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__</w:t>
      </w:r>
      <w:proofErr w:type="spellStart"/>
      <w:r>
        <w:rPr>
          <w:lang w:eastAsia="zh-TW"/>
        </w:rPr>
        <w:t>asm</w:t>
      </w:r>
      <w:proofErr w:type="spellEnd"/>
      <w:r>
        <w:rPr>
          <w:lang w:eastAsia="zh-TW"/>
        </w:rPr>
        <w:t>_</w:t>
      </w:r>
      <w:proofErr w:type="gramStart"/>
      <w:r>
        <w:rPr>
          <w:lang w:eastAsia="zh-TW"/>
        </w:rPr>
        <w:t>_(</w:t>
      </w:r>
      <w:proofErr w:type="gramEnd"/>
      <w:r>
        <w:rPr>
          <w:lang w:eastAsia="zh-TW"/>
        </w:rPr>
        <w:t>".section .</w:t>
      </w:r>
      <w:proofErr w:type="spellStart"/>
      <w:r>
        <w:rPr>
          <w:lang w:eastAsia="zh-TW"/>
        </w:rPr>
        <w:t>rodata</w:t>
      </w:r>
      <w:proofErr w:type="spellEnd"/>
      <w:r>
        <w:rPr>
          <w:lang w:eastAsia="zh-TW"/>
        </w:rPr>
        <w:t>\n" \</w:t>
      </w:r>
    </w:p>
    <w:p w14:paraId="50E95DE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"_start\n" \</w:t>
      </w:r>
    </w:p>
    <w:p w14:paraId="23C3DB8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16\n" \</w:t>
      </w:r>
    </w:p>
    <w:p w14:paraId="2BC9B2DF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"_start:\n" \</w:t>
      </w:r>
    </w:p>
    <w:p w14:paraId="73DFCCE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incbin</w:t>
      </w:r>
      <w:proofErr w:type="spellEnd"/>
      <w:proofErr w:type="gramEnd"/>
      <w:r>
        <w:rPr>
          <w:lang w:eastAsia="zh-TW"/>
        </w:rPr>
        <w:t xml:space="preserve"> \"" file "\"\n" \</w:t>
      </w:r>
    </w:p>
    <w:p w14:paraId="6BC4CD7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\</w:t>
      </w:r>
    </w:p>
    <w:p w14:paraId="780AA7A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"_end\n" \</w:t>
      </w:r>
    </w:p>
    <w:p w14:paraId="4BCE29F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lastRenderedPageBreak/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1\n" \</w:t>
      </w:r>
    </w:p>
    <w:p w14:paraId="3F2C345B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"_end:\n" \</w:t>
      </w:r>
    </w:p>
    <w:p w14:paraId="1DE1622C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".byte</w:t>
      </w:r>
      <w:proofErr w:type="gramEnd"/>
      <w:r>
        <w:rPr>
          <w:lang w:eastAsia="zh-TW"/>
        </w:rPr>
        <w:t xml:space="preserve"> 0\n" \</w:t>
      </w:r>
    </w:p>
    <w:p w14:paraId="6A800707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); \</w:t>
      </w:r>
    </w:p>
    <w:p w14:paraId="4C9A779A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extern const __attribute__((</w:t>
      </w:r>
      <w:proofErr w:type="gramStart"/>
      <w:r>
        <w:rPr>
          <w:lang w:eastAsia="zh-TW"/>
        </w:rPr>
        <w:t>aligned(</w:t>
      </w:r>
      <w:proofErr w:type="gramEnd"/>
      <w:r>
        <w:rPr>
          <w:lang w:eastAsia="zh-TW"/>
        </w:rPr>
        <w:t xml:space="preserve">32)))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_start; \</w:t>
      </w:r>
    </w:p>
    <w:p w14:paraId="244C7B82" w14:textId="5CEB238A" w:rsidR="00C27A27" w:rsidRDefault="00C27A27" w:rsidP="00C27A27">
      <w:pPr>
        <w:pStyle w:val="PProgram"/>
      </w:pPr>
      <w:r>
        <w:rPr>
          <w:lang w:eastAsia="zh-TW"/>
        </w:rPr>
        <w:t xml:space="preserve">    extern const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65527A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9A77A1">
        <w:rPr>
          <w:lang w:eastAsia="zh-TW"/>
        </w:rPr>
        <w:t>static uint8_t s_au8</w:t>
      </w:r>
      <w:proofErr w:type="gramStart"/>
      <w:r w:rsidRPr="009A77A1">
        <w:rPr>
          <w:lang w:eastAsia="zh-TW"/>
        </w:rPr>
        <w:t>FrameBuf[</w:t>
      </w:r>
      <w:proofErr w:type="gramEnd"/>
      <w:r w:rsidRPr="009A77A1">
        <w:rPr>
          <w:lang w:eastAsia="zh-TW"/>
        </w:rPr>
        <w:t xml:space="preserve">CONFIG_VRAM_TOTAL_ALLOCATED_SIZE] __attribute__((aligned(DCACHE_LINE_SIZE))); </w:t>
      </w:r>
      <w:r w:rsidRPr="0065527A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image1, PATH_IMAGE1_BIN);</w:t>
      </w:r>
    </w:p>
    <w:p w14:paraId="51BC6030" w14:textId="26291420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77777777" w:rsidR="009A77A1" w:rsidRDefault="009A77A1" w:rsidP="0065527A">
      <w:pPr>
        <w:pStyle w:val="PGreenProgram"/>
      </w:pPr>
      <w:r>
        <w:t>// Blank event callback function</w:t>
      </w:r>
    </w:p>
    <w:p w14:paraId="0FACEB42" w14:textId="77777777" w:rsidR="009A77A1" w:rsidRDefault="009A77A1" w:rsidP="009A77A1">
      <w:pPr>
        <w:pStyle w:val="PProgram"/>
      </w:pPr>
      <w:r>
        <w:t xml:space="preserve">void </w:t>
      </w:r>
      <w:proofErr w:type="spellStart"/>
      <w:r>
        <w:t>disp_example_</w:t>
      </w:r>
      <w:proofErr w:type="gramStart"/>
      <w:r>
        <w:t>blankcb</w:t>
      </w:r>
      <w:proofErr w:type="spellEnd"/>
      <w:r>
        <w:t>(</w:t>
      </w:r>
      <w:proofErr w:type="gramEnd"/>
      <w:r>
        <w:t>void *p)</w:t>
      </w:r>
    </w:p>
    <w:p w14:paraId="77C9EB96" w14:textId="77777777" w:rsidR="009A77A1" w:rsidRDefault="009A77A1" w:rsidP="009A77A1">
      <w:pPr>
        <w:pStyle w:val="PProgram"/>
      </w:pPr>
      <w:r>
        <w:t>{</w:t>
      </w:r>
    </w:p>
    <w:p w14:paraId="185FC491" w14:textId="77777777" w:rsidR="009A77A1" w:rsidRDefault="009A77A1" w:rsidP="009A77A1">
      <w:pPr>
        <w:pStyle w:val="PProgram"/>
      </w:pPr>
      <w:r>
        <w:t xml:space="preserve">    static uint32_t u32Counter = </w:t>
      </w:r>
      <w:proofErr w:type="gramStart"/>
      <w: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1464B9F4" w:rsidR="009A77A1" w:rsidRDefault="009A77A1" w:rsidP="0065527A">
      <w:pPr>
        <w:pStyle w:val="PGreenProgram"/>
      </w:pPr>
      <w:r>
        <w:t xml:space="preserve">    /* Toggle different image showing after getting 2 </w:t>
      </w:r>
      <w:proofErr w:type="gramStart"/>
      <w:r>
        <w:t>event</w:t>
      </w:r>
      <w:proofErr w:type="gramEnd"/>
      <w:r>
        <w:t>, */</w:t>
      </w:r>
    </w:p>
    <w:p w14:paraId="290F1E56" w14:textId="49747978" w:rsidR="009A77A1" w:rsidRDefault="009A77A1" w:rsidP="0065527A">
      <w:pPr>
        <w:pStyle w:val="PGreenProgram"/>
      </w:pPr>
      <w:r>
        <w:t xml:space="preserve">    /* Just for avoid visual persistence ghosting. */</w:t>
      </w:r>
    </w:p>
    <w:p w14:paraId="440B9CCA" w14:textId="64F5205D" w:rsidR="009A77A1" w:rsidRDefault="009A77A1" w:rsidP="009A77A1">
      <w:pPr>
        <w:pStyle w:val="PProgram"/>
      </w:pPr>
      <w:r>
        <w:t xml:space="preserve">    #define DEF_TOGGLE_COND </w:t>
      </w:r>
      <w:r w:rsidR="008B414C">
        <w:t xml:space="preserve"> </w:t>
      </w:r>
      <w:proofErr w:type="gramStart"/>
      <w:r w:rsidR="008B414C">
        <w:t xml:space="preserve"> </w:t>
      </w:r>
      <w:r>
        <w:t xml:space="preserve">  (</w:t>
      </w:r>
      <w:proofErr w:type="gramEnd"/>
      <w: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777777" w:rsidR="009A77A1" w:rsidRDefault="009A77A1" w:rsidP="0065527A">
      <w:pPr>
        <w:pStyle w:val="PGreenProgram"/>
      </w:pPr>
      <w:r>
        <w:t xml:space="preserve">    /* Toggle between image1 and image2 display based on u32Counter's value. */</w:t>
      </w:r>
    </w:p>
    <w:p w14:paraId="131481FB" w14:textId="77777777" w:rsidR="009A77A1" w:rsidRDefault="009A77A1" w:rsidP="009A77A1">
      <w:pPr>
        <w:pStyle w:val="PProgram"/>
      </w:pPr>
      <w:r>
        <w:t xml:space="preserve">    if (DEF_TOGGLE_COND)</w:t>
      </w:r>
    </w:p>
    <w:p w14:paraId="14CB3ADA" w14:textId="77777777" w:rsidR="009A77A1" w:rsidRDefault="009A77A1" w:rsidP="009A77A1">
      <w:pPr>
        <w:pStyle w:val="PProgram"/>
      </w:pPr>
      <w:r>
        <w:t xml:space="preserve">    {</w:t>
      </w:r>
    </w:p>
    <w:p w14:paraId="539D674E" w14:textId="77777777" w:rsidR="009A77A1" w:rsidRDefault="009A77A1" w:rsidP="0065527A">
      <w:pPr>
        <w:pStyle w:val="PGreenProgram"/>
      </w:pPr>
      <w:r>
        <w:t xml:space="preserve">        /* If the condition is true, set VRAM buffer to image2 buffer address. */</w:t>
      </w:r>
    </w:p>
    <w:p w14:paraId="5890F852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*)&amp;s_au8FrameBuf[CONFIG_VRAM_BUF_SIZE]);</w:t>
      </w:r>
    </w:p>
    <w:p w14:paraId="4C934B96" w14:textId="77777777" w:rsidR="009A77A1" w:rsidRDefault="009A77A1" w:rsidP="009A77A1">
      <w:pPr>
        <w:pStyle w:val="PProgram"/>
      </w:pPr>
      <w:r>
        <w:t xml:space="preserve">    }</w:t>
      </w:r>
    </w:p>
    <w:p w14:paraId="49C7A59D" w14:textId="77777777" w:rsidR="009A77A1" w:rsidRDefault="009A77A1" w:rsidP="009A77A1">
      <w:pPr>
        <w:pStyle w:val="PProgram"/>
      </w:pPr>
      <w:r>
        <w:t xml:space="preserve">    else</w:t>
      </w:r>
    </w:p>
    <w:p w14:paraId="0B295600" w14:textId="77777777" w:rsidR="009A77A1" w:rsidRDefault="009A77A1" w:rsidP="009A77A1">
      <w:pPr>
        <w:pStyle w:val="PProgram"/>
      </w:pPr>
      <w:r>
        <w:t xml:space="preserve">    {</w:t>
      </w:r>
    </w:p>
    <w:p w14:paraId="4BD4E8EF" w14:textId="77777777" w:rsidR="009A77A1" w:rsidRDefault="009A77A1" w:rsidP="0065527A">
      <w:pPr>
        <w:pStyle w:val="PGreenProgram"/>
      </w:pPr>
      <w:r>
        <w:t xml:space="preserve">        /* If the condition is false, set VRAM buffer to image1 buffer address. */</w:t>
      </w:r>
    </w:p>
    <w:p w14:paraId="41F8F5BC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06F81022" w14:textId="77777777" w:rsidR="009A77A1" w:rsidRDefault="009A77A1" w:rsidP="009A77A1">
      <w:pPr>
        <w:pStyle w:val="PProgram"/>
      </w:pPr>
      <w: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77777777" w:rsidR="009A77A1" w:rsidRDefault="009A77A1" w:rsidP="0065527A">
      <w:pPr>
        <w:pStyle w:val="PGreenProgram"/>
      </w:pPr>
      <w:r>
        <w:t xml:space="preserve">    // Increment the counter to alternate the display in the next callback</w:t>
      </w:r>
    </w:p>
    <w:p w14:paraId="50374FB1" w14:textId="77777777" w:rsidR="009A77A1" w:rsidRDefault="009A77A1" w:rsidP="009A77A1">
      <w:pPr>
        <w:pStyle w:val="PProgram"/>
      </w:pPr>
      <w:r>
        <w:t xml:space="preserve">    u32Counter+</w:t>
      </w:r>
      <w:proofErr w:type="gramStart"/>
      <w:r>
        <w:t>+;</w:t>
      </w:r>
      <w:proofErr w:type="gramEnd"/>
    </w:p>
    <w:p w14:paraId="0E7CCBEB" w14:textId="74F90B6B" w:rsidR="009A77A1" w:rsidRDefault="009A77A1" w:rsidP="009A77A1">
      <w:pPr>
        <w:pStyle w:val="PProgram"/>
      </w:pPr>
      <w: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7777777" w:rsidR="009A77A1" w:rsidRDefault="009A77A1" w:rsidP="0065527A">
      <w:pPr>
        <w:pStyle w:val="PGreenProgram"/>
      </w:pPr>
      <w:r>
        <w:t>// Initialize the display example</w:t>
      </w:r>
    </w:p>
    <w:p w14:paraId="48AAFD77" w14:textId="77777777" w:rsidR="009A77A1" w:rsidRDefault="009A77A1" w:rsidP="009A77A1">
      <w:pPr>
        <w:pStyle w:val="PProgram"/>
      </w:pPr>
      <w:r>
        <w:t xml:space="preserve">static int </w:t>
      </w:r>
      <w:proofErr w:type="spellStart"/>
      <w:r>
        <w:t>disp_example_init</w:t>
      </w:r>
      <w:proofErr w:type="spellEnd"/>
      <w:r>
        <w:t>(void)</w:t>
      </w:r>
    </w:p>
    <w:p w14:paraId="62CA8A22" w14:textId="77777777" w:rsidR="009A77A1" w:rsidRDefault="009A77A1" w:rsidP="009A77A1">
      <w:pPr>
        <w:pStyle w:val="PProgram"/>
      </w:pPr>
      <w:r>
        <w:t>{</w:t>
      </w:r>
    </w:p>
    <w:p w14:paraId="0F221445" w14:textId="77777777" w:rsidR="009A77A1" w:rsidRDefault="009A77A1" w:rsidP="009A77A1">
      <w:pPr>
        <w:pStyle w:val="PGreenProgram"/>
      </w:pPr>
      <w:r>
        <w:t xml:space="preserve">    /* Set VRAM buffer address. */</w:t>
      </w:r>
    </w:p>
    <w:p w14:paraId="29704D5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7777777" w:rsidR="009A77A1" w:rsidRDefault="009A77A1" w:rsidP="009A77A1">
      <w:pPr>
        <w:pStyle w:val="PGreenProgram"/>
      </w:pPr>
      <w:r>
        <w:t xml:space="preserve">    /* Set blank event callback function. */</w:t>
      </w:r>
    </w:p>
    <w:p w14:paraId="6E875911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disp_set_blankcb</w:t>
      </w:r>
      <w:proofErr w:type="spellEnd"/>
      <w:r>
        <w:t>(</w:t>
      </w:r>
      <w:proofErr w:type="spellStart"/>
      <w:r>
        <w:t>disp_example_blankcb</w:t>
      </w:r>
      <w:proofErr w:type="spellEnd"/>
      <w:proofErr w:type="gramStart"/>
      <w: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7777777" w:rsidR="009A77A1" w:rsidRDefault="009A77A1" w:rsidP="009A77A1">
      <w:pPr>
        <w:pStyle w:val="PGreenProgram"/>
      </w:pPr>
      <w:r>
        <w:t xml:space="preserve">    /* Copy image1 and image2 pixel data to VRAM buffer. */</w:t>
      </w:r>
    </w:p>
    <w:p w14:paraId="58898138" w14:textId="77777777" w:rsidR="009A77A1" w:rsidRDefault="009A77A1" w:rsidP="009A77A1">
      <w:pPr>
        <w:pStyle w:val="PProgram"/>
      </w:pPr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>s_au8FrameBuf, (const uint8_t *)&amp;incbin_image1_start, CONFIG_VRAM_BUF_SIZE);</w:t>
      </w:r>
    </w:p>
    <w:p w14:paraId="2E2F1EEE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memcpy</w:t>
      </w:r>
      <w:proofErr w:type="spellEnd"/>
      <w:r>
        <w:t>(&amp;s_au8</w:t>
      </w:r>
      <w:proofErr w:type="gramStart"/>
      <w:r>
        <w:t>FrameBuf[</w:t>
      </w:r>
      <w:proofErr w:type="gramEnd"/>
      <w: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7777777" w:rsidR="009A77A1" w:rsidRDefault="009A77A1" w:rsidP="009A77A1">
      <w:pPr>
        <w:pStyle w:val="PGreenProgram"/>
      </w:pPr>
      <w:r>
        <w:t xml:space="preserve">    /* Flush all pixel data in </w:t>
      </w:r>
      <w:proofErr w:type="spellStart"/>
      <w:r>
        <w:t>DCache</w:t>
      </w:r>
      <w:proofErr w:type="spellEnd"/>
      <w:r>
        <w:t xml:space="preserve"> to memory. */</w:t>
      </w:r>
    </w:p>
    <w:p w14:paraId="4AFA25A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SCB_CleanDCache_by_</w:t>
      </w:r>
      <w:proofErr w:type="gramStart"/>
      <w:r>
        <w:t>Addr</w:t>
      </w:r>
      <w:proofErr w:type="spellEnd"/>
      <w:r>
        <w:t>(</w:t>
      </w:r>
      <w:proofErr w:type="gramEnd"/>
      <w: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7777777" w:rsidR="009A77A1" w:rsidRDefault="009A77A1" w:rsidP="009A77A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75D85627" w14:textId="11FB6790" w:rsidR="009A77A1" w:rsidRDefault="009A77A1" w:rsidP="009A77A1">
      <w:pPr>
        <w:pStyle w:val="PProgram"/>
      </w:pPr>
      <w:r>
        <w:t>}</w:t>
      </w:r>
    </w:p>
    <w:p w14:paraId="2571AF51" w14:textId="0AD0B8D9" w:rsidR="00447687" w:rsidRDefault="00447687" w:rsidP="00447687">
      <w:pPr>
        <w:pStyle w:val="Heading2"/>
      </w:pPr>
      <w:proofErr w:type="spellStart"/>
      <w:r>
        <w:lastRenderedPageBreak/>
        <w:t>disp</w:t>
      </w:r>
      <w:proofErr w:type="spellEnd"/>
      <w:r>
        <w:rPr>
          <w:rFonts w:hint="eastAsia"/>
        </w:rPr>
        <w:t>驅動參數介紹</w:t>
      </w:r>
    </w:p>
    <w:p w14:paraId="47EBB39E" w14:textId="2F7EA8FA" w:rsidR="00FF0479" w:rsidRPr="00FF0479" w:rsidRDefault="00FF0479" w:rsidP="00FF0479">
      <w:pPr>
        <w:rPr>
          <w:lang w:eastAsia="zh-TW"/>
        </w:rPr>
      </w:pPr>
      <w:proofErr w:type="spellStart"/>
      <w:r w:rsidRPr="009C699A">
        <w:rPr>
          <w:rFonts w:hint="eastAsia"/>
          <w:b/>
          <w:bCs/>
          <w:i/>
          <w:iCs/>
          <w:lang w:eastAsia="zh-TW"/>
        </w:rPr>
        <w:t>disp.h</w:t>
      </w:r>
      <w:proofErr w:type="spellEnd"/>
      <w:r w:rsidRPr="00FF0479">
        <w:rPr>
          <w:rFonts w:hint="eastAsia"/>
          <w:lang w:eastAsia="zh-TW"/>
        </w:rPr>
        <w:t xml:space="preserve"> </w:t>
      </w:r>
      <w:r w:rsidRPr="00FF0479">
        <w:rPr>
          <w:rFonts w:hint="eastAsia"/>
          <w:lang w:eastAsia="zh-TW"/>
        </w:rPr>
        <w:t>標頭檔用於定義同步信號</w:t>
      </w:r>
      <w:r w:rsidRPr="00FF0479">
        <w:rPr>
          <w:rFonts w:hint="eastAsia"/>
          <w:lang w:eastAsia="zh-TW"/>
        </w:rPr>
        <w:t xml:space="preserve"> LCD </w:t>
      </w:r>
      <w:r>
        <w:rPr>
          <w:rFonts w:hint="eastAsia"/>
          <w:lang w:eastAsia="zh-TW"/>
        </w:rPr>
        <w:t>屏幕</w:t>
      </w:r>
      <w:r w:rsidRPr="00FF0479">
        <w:rPr>
          <w:rFonts w:hint="eastAsia"/>
          <w:lang w:eastAsia="zh-TW"/>
        </w:rPr>
        <w:t>的同步訊號腳位與時間驅動參數。這些參數需依據實際板子的引腳配置進行設置，例如：</w:t>
      </w:r>
    </w:p>
    <w:p w14:paraId="2D038D79" w14:textId="4A455A44" w:rsidR="00FF0479" w:rsidRPr="00FF0479" w:rsidRDefault="00FF0479" w:rsidP="00A06992">
      <w:pPr>
        <w:pStyle w:val="b1"/>
        <w:tabs>
          <w:tab w:val="num" w:pos="624"/>
        </w:tabs>
        <w:ind w:left="624" w:hanging="170"/>
      </w:pPr>
      <w:r w:rsidRPr="009C699A">
        <w:rPr>
          <w:rFonts w:hint="eastAsia"/>
          <w:b/>
          <w:bCs/>
          <w:i/>
          <w:iCs/>
        </w:rPr>
        <w:t>CONFIG_LCD_PANEL_USE_DE_ONLY</w:t>
      </w:r>
      <w:r w:rsidRPr="00FF0479">
        <w:rPr>
          <w:rFonts w:hint="eastAsia"/>
          <w:i/>
          <w:iCs/>
        </w:rPr>
        <w:t xml:space="preserve"> </w:t>
      </w:r>
      <w:proofErr w:type="spellStart"/>
      <w:r w:rsidRPr="00FF0479">
        <w:rPr>
          <w:rFonts w:hint="eastAsia"/>
        </w:rPr>
        <w:t>取消定義後，系統將啟用</w:t>
      </w:r>
      <w:proofErr w:type="spellEnd"/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V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>、</w:t>
      </w:r>
      <w:r w:rsidRPr="009C699A">
        <w:rPr>
          <w:rFonts w:hint="eastAsia"/>
          <w:b/>
          <w:bCs/>
          <w:i/>
          <w:iCs/>
        </w:rPr>
        <w:t>H</w:t>
      </w:r>
      <w:r w:rsidRPr="009C699A">
        <w:rPr>
          <w:rFonts w:hint="eastAsia"/>
          <w:b/>
          <w:bCs/>
          <w:i/>
          <w:iCs/>
          <w:vertAlign w:val="subscript"/>
        </w:rPr>
        <w:t>SYNC_ACT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和</w:t>
      </w:r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三條訊號輸出至</w:t>
      </w:r>
      <w:proofErr w:type="spellEnd"/>
      <w:r>
        <w:rPr>
          <w:rFonts w:hint="eastAsia"/>
          <w:lang w:eastAsia="zh-TW"/>
        </w:rPr>
        <w:t>屏</w:t>
      </w:r>
      <w:proofErr w:type="spellStart"/>
      <w:r w:rsidRPr="00FF0479">
        <w:rPr>
          <w:rFonts w:hint="eastAsia"/>
        </w:rPr>
        <w:t>幕；反之，僅輸出</w:t>
      </w:r>
      <w:proofErr w:type="spellEnd"/>
      <w:r w:rsidRPr="00FF0479">
        <w:rPr>
          <w:rFonts w:hint="eastAsia"/>
        </w:rPr>
        <w:t xml:space="preserve"> </w:t>
      </w:r>
      <w:r w:rsidRPr="009C699A">
        <w:rPr>
          <w:rFonts w:hint="eastAsia"/>
          <w:b/>
          <w:bCs/>
          <w:i/>
          <w:iCs/>
        </w:rPr>
        <w:t>DE</w:t>
      </w:r>
      <w:r w:rsidRPr="009C699A">
        <w:rPr>
          <w:rFonts w:hint="eastAsia"/>
          <w:b/>
          <w:bCs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訊號</w:t>
      </w:r>
      <w:proofErr w:type="spellEnd"/>
      <w:r w:rsidRPr="00FF0479">
        <w:rPr>
          <w:rFonts w:hint="eastAsia"/>
          <w:i/>
          <w:iCs/>
        </w:rPr>
        <w:t>。</w:t>
      </w:r>
    </w:p>
    <w:p w14:paraId="0D656E76" w14:textId="73D13E7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</w:t>
      </w:r>
      <w:proofErr w:type="spellStart"/>
      <w:r w:rsidRPr="009C699A">
        <w:rPr>
          <w:b/>
          <w:bCs/>
          <w:i/>
          <w:iCs/>
        </w:rPr>
        <w:t>ACTIVE_LOW</w:t>
      </w:r>
      <w:r>
        <w:rPr>
          <w:rFonts w:hint="eastAsia"/>
        </w:rPr>
        <w:t>設為</w:t>
      </w:r>
      <w:proofErr w:type="spellEnd"/>
      <w:r>
        <w:t xml:space="preserve"> 0 </w:t>
      </w:r>
      <w:proofErr w:type="spellStart"/>
      <w:r>
        <w:rPr>
          <w:rFonts w:hint="eastAsia"/>
        </w:rPr>
        <w:t>時，</w:t>
      </w:r>
      <w:r w:rsidR="00FF0479" w:rsidRPr="00FF0479">
        <w:rPr>
          <w:rFonts w:hint="eastAsia"/>
        </w:rPr>
        <w:t>表示對應訊號為</w:t>
      </w:r>
      <w:proofErr w:type="spellEnd"/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Active-High</w:t>
      </w:r>
      <w:r w:rsidR="00FF0479" w:rsidRPr="00FF0479">
        <w:rPr>
          <w:rFonts w:hint="eastAsia"/>
        </w:rPr>
        <w:t xml:space="preserve"> </w:t>
      </w:r>
      <w:proofErr w:type="spellStart"/>
      <w:r w:rsidR="00FF0479" w:rsidRPr="00FF0479">
        <w:rPr>
          <w:rFonts w:hint="eastAsia"/>
        </w:rPr>
        <w:t>動作；反之，則為</w:t>
      </w:r>
      <w:proofErr w:type="spellEnd"/>
      <w:r w:rsidR="00FF0479" w:rsidRPr="00FF0479">
        <w:rPr>
          <w:rFonts w:hint="eastAsia"/>
        </w:rPr>
        <w:t xml:space="preserve"> </w:t>
      </w:r>
      <w:r w:rsidR="00FF0479" w:rsidRPr="009C699A">
        <w:rPr>
          <w:rFonts w:hint="eastAsia"/>
          <w:b/>
          <w:bCs/>
        </w:rPr>
        <w:t>Active-Low</w:t>
      </w:r>
      <w:r w:rsidR="00FF0479" w:rsidRPr="00FF0479">
        <w:rPr>
          <w:rFonts w:hint="eastAsia"/>
        </w:rPr>
        <w:t xml:space="preserve"> </w:t>
      </w:r>
      <w:proofErr w:type="spellStart"/>
      <w:r w:rsidR="00FF0479" w:rsidRPr="00FF0479">
        <w:rPr>
          <w:rFonts w:hint="eastAsia"/>
        </w:rPr>
        <w:t>動作</w:t>
      </w:r>
      <w:proofErr w:type="spellEnd"/>
      <w:r w:rsidR="00FF0479" w:rsidRPr="00FF0479">
        <w:rPr>
          <w:rFonts w:hint="eastAsia"/>
        </w:rPr>
        <w:t>。</w:t>
      </w:r>
    </w:p>
    <w:p w14:paraId="0ED12FAF" w14:textId="766E846F" w:rsidR="00A06992" w:rsidRDefault="00A06992" w:rsidP="00A06992">
      <w:pPr>
        <w:pStyle w:val="b1"/>
        <w:tabs>
          <w:tab w:val="num" w:pos="624"/>
        </w:tabs>
        <w:ind w:left="624" w:hanging="170"/>
      </w:pPr>
      <w:r w:rsidRPr="009C699A">
        <w:rPr>
          <w:b/>
          <w:bCs/>
          <w:i/>
          <w:iCs/>
        </w:rPr>
        <w:t>CONFIG_DISP_*_BITIDX</w:t>
      </w:r>
      <w:r>
        <w:rPr>
          <w:rFonts w:hint="eastAsia"/>
        </w:rPr>
        <w:t>設定值為各</w:t>
      </w:r>
      <w:r w:rsidRPr="009C699A">
        <w:rPr>
          <w:rFonts w:hint="eastAsia"/>
          <w:b/>
          <w:bCs/>
          <w:i/>
          <w:iCs/>
        </w:rPr>
        <w:t>EBI_ADR</w:t>
      </w:r>
      <w:r w:rsidRPr="009C699A">
        <w:rPr>
          <w:rFonts w:hint="eastAsia"/>
          <w:b/>
          <w:bCs/>
          <w:i/>
          <w:iCs/>
          <w:lang w:eastAsia="zh-TW"/>
        </w:rPr>
        <w:t>x</w:t>
      </w:r>
      <w:r>
        <w:rPr>
          <w:rFonts w:hint="eastAsia"/>
        </w:rPr>
        <w:t>腳位編號加</w:t>
      </w:r>
      <w:r>
        <w:rPr>
          <w:rFonts w:hint="eastAsia"/>
        </w:rPr>
        <w:t>1</w:t>
      </w:r>
      <w:r w:rsidR="00FF0479">
        <w:rPr>
          <w:rFonts w:hint="eastAsia"/>
          <w:lang w:eastAsia="zh-TW"/>
        </w:rPr>
        <w:t>的</w:t>
      </w:r>
      <w:r>
        <w:rPr>
          <w:rFonts w:hint="eastAsia"/>
        </w:rPr>
        <w:t>值。</w:t>
      </w:r>
    </w:p>
    <w:p w14:paraId="0DC1F2AD" w14:textId="77777777" w:rsidR="00865587" w:rsidRDefault="00A06992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9C699A">
        <w:rPr>
          <w:b/>
          <w:bCs/>
          <w:i/>
          <w:iCs/>
          <w:lang w:eastAsia="zh-TW"/>
        </w:rPr>
        <w:t>CONFIG_TIMING_*</w:t>
      </w:r>
      <w:r>
        <w:rPr>
          <w:rFonts w:hint="eastAsia"/>
          <w:lang w:eastAsia="zh-TW"/>
        </w:rPr>
        <w:t xml:space="preserve"> </w:t>
      </w:r>
      <w:r w:rsidR="00FF0479" w:rsidRPr="00FF0479">
        <w:rPr>
          <w:rFonts w:hint="eastAsia"/>
          <w:lang w:eastAsia="zh-TW"/>
        </w:rPr>
        <w:t>用於設定同步訊號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幕的時序參數，需與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幕規格書對應調整。</w:t>
      </w:r>
    </w:p>
    <w:p w14:paraId="55166FEE" w14:textId="0F0AB743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CONFIG_LCD_PANEL_USE_DE_ONLY         </w:t>
      </w:r>
      <w:r w:rsidRPr="00447687">
        <w:rPr>
          <w:rFonts w:cs="Consolas"/>
          <w:color w:val="00B050"/>
          <w:lang w:eastAsia="zh-TW"/>
        </w:rPr>
        <w:t>/</w:t>
      </w:r>
      <w:proofErr w:type="gramStart"/>
      <w:r w:rsidRPr="00447687">
        <w:rPr>
          <w:rFonts w:cs="Consolas"/>
          <w:color w:val="00B050"/>
          <w:lang w:eastAsia="zh-TW"/>
        </w:rPr>
        <w:t>*!&lt;</w:t>
      </w:r>
      <w:proofErr w:type="gramEnd"/>
      <w:r w:rsidRPr="00447687">
        <w:rPr>
          <w:rFonts w:cs="Consolas"/>
          <w:color w:val="00B050"/>
          <w:lang w:eastAsia="zh-TW"/>
        </w:rPr>
        <w:t xml:space="preserve"> DE-only mode, </w:t>
      </w:r>
      <w:r>
        <w:rPr>
          <w:rFonts w:cs="Consolas"/>
          <w:color w:val="00B050"/>
          <w:lang w:eastAsia="zh-TW"/>
        </w:rPr>
        <w:t>W/O</w:t>
      </w:r>
      <w:r w:rsidRPr="00447687">
        <w:rPr>
          <w:rFonts w:cs="Consolas"/>
          <w:color w:val="00B050"/>
          <w:lang w:eastAsia="zh-TW"/>
        </w:rPr>
        <w:t xml:space="preserve"> H</w:t>
      </w:r>
      <w:r>
        <w:rPr>
          <w:rFonts w:cs="Consolas"/>
          <w:color w:val="00B050"/>
          <w:lang w:eastAsia="zh-TW"/>
        </w:rPr>
        <w:t>/</w:t>
      </w:r>
      <w:proofErr w:type="spellStart"/>
      <w:r>
        <w:rPr>
          <w:rFonts w:cs="Consolas"/>
          <w:color w:val="00B050"/>
          <w:lang w:eastAsia="zh-TW"/>
        </w:rPr>
        <w:t>V</w:t>
      </w:r>
      <w:r w:rsidRPr="00447687">
        <w:rPr>
          <w:rFonts w:cs="Consolas"/>
          <w:color w:val="00B050"/>
          <w:lang w:eastAsia="zh-TW"/>
        </w:rPr>
        <w:t>Sync</w:t>
      </w:r>
      <w:proofErr w:type="spellEnd"/>
      <w:r w:rsidRPr="00447687">
        <w:rPr>
          <w:rFonts w:cs="Consolas"/>
          <w:color w:val="00B050"/>
          <w:lang w:eastAsia="zh-TW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58039BA9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CONFIG_DISP_DE_ACTIVE_LOW         </w:t>
      </w:r>
      <w:proofErr w:type="gramStart"/>
      <w:r>
        <w:t xml:space="preserve">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Disable DE active low */</w:t>
      </w:r>
    </w:p>
    <w:p w14:paraId="5E6A9BF2" w14:textId="137D418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CONFIG_DISP_VPW_ACTIVE_LOW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VPW active low */</w:t>
      </w:r>
    </w:p>
    <w:p w14:paraId="3AED7BD0" w14:textId="40D7365B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CONFIG_DISP_HPW_ACTIVE_LOW      </w:t>
      </w:r>
      <w:r>
        <w:rPr>
          <w:rFonts w:hint="eastAsia"/>
          <w:lang w:eastAsia="zh-TW"/>
        </w:rPr>
        <w:t xml:space="preserve">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773904CB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CONFIG_DISP_DE_BITIDX             </w:t>
      </w:r>
      <w:proofErr w:type="gramStart"/>
      <w:r>
        <w:t xml:space="preserve">8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SET_EBI_ADR7_PH0 */</w:t>
      </w:r>
    </w:p>
    <w:p w14:paraId="61D1916E" w14:textId="1B35432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CONFIG_DISP_VSYNC_BITIDX  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SET_EBI_ADR0_PH7 */</w:t>
      </w:r>
    </w:p>
    <w:p w14:paraId="310820E1" w14:textId="7289D6BF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CONFIG_DISP_HSYNC_BITIDX       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3469DB23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CONFIG_TIMING_HACT              </w:t>
      </w:r>
      <w:proofErr w:type="gramStart"/>
      <w:r>
        <w:t xml:space="preserve">480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 xml:space="preserve">*!&lt; Specify </w:t>
      </w:r>
      <w:r w:rsidR="002A0920">
        <w:rPr>
          <w:rFonts w:cs="Consolas"/>
          <w:color w:val="00B050"/>
          <w:lang w:eastAsia="zh-TW"/>
        </w:rPr>
        <w:t>Width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3F255F86" w14:textId="34990AD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CONFIG_TIMING_VACT              </w:t>
      </w:r>
      <w:proofErr w:type="gramStart"/>
      <w:r>
        <w:t xml:space="preserve">272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 xml:space="preserve">*!&lt; Specify </w:t>
      </w:r>
      <w:r w:rsidR="002A0920">
        <w:rPr>
          <w:rFonts w:cs="Consolas"/>
          <w:color w:val="00B050"/>
          <w:lang w:eastAsia="zh-TW"/>
        </w:rPr>
        <w:t>Height</w:t>
      </w:r>
      <w:r w:rsidRPr="00447687">
        <w:rPr>
          <w:rFonts w:cs="Consolas"/>
          <w:color w:val="00B050"/>
          <w:lang w:eastAsia="zh-TW"/>
        </w:rPr>
        <w:t xml:space="preserve"> */</w:t>
      </w:r>
    </w:p>
    <w:p w14:paraId="17CE5B45" w14:textId="0D76911B" w:rsidR="00447687" w:rsidRDefault="00447687" w:rsidP="00447687">
      <w:pPr>
        <w:pStyle w:val="PProgram"/>
      </w:pPr>
      <w:r>
        <w:t xml:space="preserve">#define CONFIG_TIMING_HBP                </w:t>
      </w:r>
      <w:proofErr w:type="gramStart"/>
      <w:r>
        <w:t xml:space="preserve">30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Default="00447687" w:rsidP="00447687">
      <w:pPr>
        <w:pStyle w:val="PProgram"/>
      </w:pPr>
      <w:r>
        <w:t xml:space="preserve">#define CONFIG_TIMING_HFP                 </w:t>
      </w:r>
      <w:proofErr w:type="gramStart"/>
      <w:r>
        <w:t xml:space="preserve">5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Front Porch) */</w:t>
      </w:r>
    </w:p>
    <w:p w14:paraId="4C4505C6" w14:textId="4DDBA0A6" w:rsidR="00447687" w:rsidRDefault="00447687" w:rsidP="00447687">
      <w:pPr>
        <w:pStyle w:val="PProgram"/>
      </w:pPr>
      <w:r>
        <w:t xml:space="preserve">#define CONFIG_TIMING_HPW                </w:t>
      </w:r>
      <w:proofErr w:type="gramStart"/>
      <w:r>
        <w:t xml:space="preserve">41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 xml:space="preserve">(HSYNC </w:t>
      </w:r>
      <w:r w:rsidR="00CA1179">
        <w:rPr>
          <w:rFonts w:cs="Consolas"/>
          <w:color w:val="00B050"/>
          <w:lang w:eastAsia="zh-TW"/>
        </w:rPr>
        <w:t>Pulse</w:t>
      </w:r>
      <w:r w:rsidRPr="00447687">
        <w:rPr>
          <w:rFonts w:cs="Consolas"/>
          <w:color w:val="00B050"/>
          <w:lang w:eastAsia="zh-TW"/>
        </w:rPr>
        <w:t xml:space="preserve"> </w:t>
      </w:r>
      <w:r w:rsidR="00CA1179">
        <w:rPr>
          <w:rFonts w:cs="Consolas"/>
          <w:color w:val="00B050"/>
          <w:lang w:eastAsia="zh-TW"/>
        </w:rPr>
        <w:t>W</w:t>
      </w:r>
      <w:r w:rsidRPr="00447687">
        <w:rPr>
          <w:rFonts w:cs="Consolas"/>
          <w:color w:val="00B050"/>
          <w:lang w:eastAsia="zh-TW"/>
        </w:rPr>
        <w:t>idth) */</w:t>
      </w:r>
    </w:p>
    <w:p w14:paraId="0EFB4EFB" w14:textId="4DE47CFD" w:rsidR="00447687" w:rsidRDefault="00447687" w:rsidP="00447687">
      <w:pPr>
        <w:pStyle w:val="PProgram"/>
      </w:pPr>
      <w:r>
        <w:t xml:space="preserve">#define CONFIG_TIMING_VBP             </w:t>
      </w:r>
      <w:r>
        <w:rPr>
          <w:rFonts w:hint="eastAsia"/>
          <w:lang w:eastAsia="zh-TW"/>
        </w:rPr>
        <w:t xml:space="preserve"> </w:t>
      </w:r>
      <w:r>
        <w:t xml:space="preserve">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Default="00447687" w:rsidP="00447687">
      <w:pPr>
        <w:pStyle w:val="PProgram"/>
      </w:pPr>
      <w:r>
        <w:t xml:space="preserve">#define CONFIG_TIMING_VFP                </w:t>
      </w:r>
      <w:proofErr w:type="gramStart"/>
      <w:r>
        <w:t xml:space="preserve">27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CONFIG_TIMING_VPW                </w:t>
      </w:r>
      <w:proofErr w:type="gramStart"/>
      <w:r>
        <w:t xml:space="preserve">10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77777777" w:rsidR="00D079A1" w:rsidRPr="00AE226F" w:rsidRDefault="00FD1A0A" w:rsidP="00FB160E">
      <w:pPr>
        <w:pStyle w:val="Heading1"/>
      </w:pPr>
      <w:proofErr w:type="spellStart"/>
      <w:r w:rsidRPr="00AE226F">
        <w:rPr>
          <w:rFonts w:hint="eastAsia"/>
        </w:rPr>
        <w:lastRenderedPageBreak/>
        <w:t>軟體與硬體需求</w:t>
      </w:r>
      <w:proofErr w:type="spellEnd"/>
    </w:p>
    <w:p w14:paraId="1E712186" w14:textId="77777777" w:rsidR="005E2550" w:rsidRPr="00A5600E" w:rsidRDefault="00FD1A0A" w:rsidP="00A5600E">
      <w:pPr>
        <w:pStyle w:val="Heading2"/>
      </w:pPr>
      <w:r w:rsidRPr="00A5600E">
        <w:t>軟體</w:t>
      </w:r>
      <w:r w:rsidRPr="00A5600E">
        <w:rPr>
          <w:rFonts w:hint="eastAsia"/>
        </w:rPr>
        <w:t>需求</w:t>
      </w:r>
    </w:p>
    <w:p w14:paraId="751FD6D6" w14:textId="576D69F8" w:rsidR="001525EE" w:rsidRDefault="005E2550">
      <w:pPr>
        <w:pStyle w:val="b1"/>
      </w:pPr>
      <w:proofErr w:type="spellStart"/>
      <w:r w:rsidRPr="008B3C43">
        <w:t>BSP</w:t>
      </w:r>
      <w:r w:rsidR="00EB400F" w:rsidRPr="008B3C43">
        <w:rPr>
          <w:rFonts w:hint="eastAsia"/>
        </w:rPr>
        <w:t>版本</w:t>
      </w:r>
      <w:proofErr w:type="spellEnd"/>
    </w:p>
    <w:p w14:paraId="1BE02572" w14:textId="6C5A8A43" w:rsidR="00883DBA" w:rsidRPr="008B3C43" w:rsidRDefault="00657CF1">
      <w:pPr>
        <w:pStyle w:val="b2"/>
      </w:pPr>
      <w:r>
        <w:t>M55M1</w:t>
      </w:r>
      <w:r w:rsidR="00883DBA" w:rsidRPr="00C15901">
        <w:t>_Series_BSP_CMSIS_V3.0</w:t>
      </w:r>
      <w:r w:rsidR="003E37EC">
        <w:t>1</w:t>
      </w:r>
      <w:r w:rsidR="00883DBA" w:rsidRPr="00C15901">
        <w:t>.00</w:t>
      </w:r>
      <w:r w:rsidR="00883DBA">
        <w:t>1</w:t>
      </w:r>
      <w:r w:rsidR="00611F3C">
        <w:rPr>
          <w:rFonts w:hint="eastAsia"/>
        </w:rPr>
        <w:t>。</w:t>
      </w:r>
    </w:p>
    <w:p w14:paraId="4A167FA0" w14:textId="77777777" w:rsidR="00CE06A7" w:rsidRDefault="00CE06A7">
      <w:pPr>
        <w:pStyle w:val="b1"/>
      </w:pPr>
      <w:proofErr w:type="spellStart"/>
      <w:r>
        <w:rPr>
          <w:rFonts w:hint="eastAsia"/>
        </w:rPr>
        <w:t>IDE</w:t>
      </w:r>
      <w:r>
        <w:rPr>
          <w:rFonts w:hint="eastAsia"/>
        </w:rPr>
        <w:t>版本</w:t>
      </w:r>
      <w:proofErr w:type="spellEnd"/>
    </w:p>
    <w:p w14:paraId="5C2B04F9" w14:textId="46A5D5CE" w:rsidR="00166BD9" w:rsidRPr="003B59CF" w:rsidRDefault="00166BD9">
      <w:pPr>
        <w:pStyle w:val="b2"/>
      </w:pPr>
      <w:r w:rsidRPr="003B59CF">
        <w:t>K</w:t>
      </w:r>
      <w:r>
        <w:rPr>
          <w:rFonts w:hint="eastAsia"/>
        </w:rPr>
        <w:t xml:space="preserve">eil </w:t>
      </w:r>
      <w:proofErr w:type="spellStart"/>
      <w:r w:rsidR="00B36F77">
        <w:rPr>
          <w:rFonts w:hint="eastAsia"/>
        </w:rPr>
        <w:t>uV</w:t>
      </w:r>
      <w:r w:rsidR="00B36F77">
        <w:t>i</w:t>
      </w:r>
      <w:r w:rsidR="00B36F77">
        <w:rPr>
          <w:rFonts w:hint="eastAsia"/>
        </w:rPr>
        <w:t>sion</w:t>
      </w:r>
      <w:proofErr w:type="spellEnd"/>
      <w:r w:rsidR="00B36F77">
        <w:t xml:space="preserve"> </w:t>
      </w:r>
      <w:r w:rsidR="00C405D6">
        <w:rPr>
          <w:rFonts w:hint="eastAsia"/>
        </w:rPr>
        <w:t>5</w:t>
      </w:r>
      <w:r w:rsidRPr="003B59CF">
        <w:t>.</w:t>
      </w:r>
      <w:r w:rsidR="00657CF1">
        <w:rPr>
          <w:rFonts w:hint="eastAsia"/>
        </w:rPr>
        <w:t>40</w:t>
      </w:r>
      <w:r w:rsidR="00611F3C">
        <w:rPr>
          <w:rFonts w:hint="eastAsia"/>
        </w:rPr>
        <w:t>。</w:t>
      </w:r>
    </w:p>
    <w:p w14:paraId="796ABB37" w14:textId="77777777" w:rsidR="005E2550" w:rsidRPr="00C266EF" w:rsidRDefault="00FD1A0A" w:rsidP="00A5600E">
      <w:pPr>
        <w:pStyle w:val="Heading2"/>
      </w:pPr>
      <w:r>
        <w:t>硬體</w:t>
      </w:r>
      <w:r>
        <w:rPr>
          <w:rFonts w:hint="eastAsia"/>
        </w:rPr>
        <w:t>需求</w:t>
      </w:r>
    </w:p>
    <w:p w14:paraId="0E9D295D" w14:textId="77777777" w:rsidR="005E2550" w:rsidRPr="008B3C43" w:rsidRDefault="005E2550">
      <w:pPr>
        <w:pStyle w:val="b1"/>
      </w:pPr>
      <w:proofErr w:type="spellStart"/>
      <w:r w:rsidRPr="008B3C43">
        <w:t>電路元件</w:t>
      </w:r>
      <w:proofErr w:type="spellEnd"/>
    </w:p>
    <w:p w14:paraId="70753AE9" w14:textId="4617853C" w:rsidR="00883DBA" w:rsidRDefault="00883DBA">
      <w:pPr>
        <w:pStyle w:val="b2"/>
      </w:pPr>
      <w:r w:rsidRPr="000F0591">
        <w:t>NuMaker-</w:t>
      </w:r>
      <w:r w:rsidR="00657CF1">
        <w:t xml:space="preserve">M55M1 </w:t>
      </w:r>
      <w:r w:rsidRPr="000F0591">
        <w:t>V1.0</w:t>
      </w:r>
      <w:r w:rsidR="00307A2B">
        <w:rPr>
          <w:rFonts w:hint="eastAsia"/>
        </w:rPr>
        <w:t>。</w:t>
      </w:r>
    </w:p>
    <w:p w14:paraId="0BC80F91" w14:textId="01DF9729" w:rsidR="003E37EC" w:rsidRDefault="003E37EC">
      <w:pPr>
        <w:pStyle w:val="b2"/>
      </w:pPr>
      <w:r>
        <w:t>EBI16-RGB24</w:t>
      </w:r>
      <w:r w:rsidR="00307A2B">
        <w:rPr>
          <w:rFonts w:hint="eastAsia"/>
        </w:rPr>
        <w:t>連接板。</w:t>
      </w:r>
    </w:p>
    <w:p w14:paraId="4AC39035" w14:textId="0493DD8C" w:rsidR="003E37EC" w:rsidRDefault="006303F3">
      <w:pPr>
        <w:pStyle w:val="b2"/>
      </w:pPr>
      <w:r>
        <w:t xml:space="preserve">RGB </w:t>
      </w:r>
      <w:r w:rsidR="003E37EC">
        <w:rPr>
          <w:rFonts w:hint="eastAsia"/>
        </w:rPr>
        <w:t>LCD</w:t>
      </w:r>
      <w:r>
        <w:t xml:space="preserve"> Panel</w:t>
      </w:r>
      <w:r w:rsidR="003E37EC">
        <w:rPr>
          <w:rFonts w:hint="eastAsia"/>
        </w:rPr>
        <w:t>，解析度為</w:t>
      </w:r>
      <w:r w:rsidR="00D440F3">
        <w:t>W</w:t>
      </w:r>
      <w:r w:rsidR="003E37EC">
        <w:t>QVGA</w:t>
      </w:r>
      <w:r w:rsidR="00307A2B">
        <w:rPr>
          <w:rFonts w:hint="eastAsia"/>
        </w:rPr>
        <w:t>。</w:t>
      </w:r>
    </w:p>
    <w:p w14:paraId="6B665C91" w14:textId="34417C06" w:rsidR="00AE7001" w:rsidRPr="00AE7001" w:rsidRDefault="00B31A6E">
      <w:pPr>
        <w:pStyle w:val="b1"/>
      </w:pPr>
      <w:proofErr w:type="spellStart"/>
      <w:r>
        <w:rPr>
          <w:rFonts w:hint="eastAsia"/>
        </w:rPr>
        <w:t>線路示意圖</w:t>
      </w:r>
      <w:proofErr w:type="spellEnd"/>
    </w:p>
    <w:p w14:paraId="32FBD42A" w14:textId="170A90FF" w:rsidR="000C6DA6" w:rsidRDefault="000C6DA6">
      <w:pPr>
        <w:pStyle w:val="b2"/>
      </w:pPr>
      <w:r>
        <w:rPr>
          <w:rFonts w:hint="eastAsia"/>
        </w:rPr>
        <w:t>將</w:t>
      </w:r>
      <w:r>
        <w:rPr>
          <w:rFonts w:hint="eastAsia"/>
        </w:rPr>
        <w:t>NuMaker-M55M1 V1.0</w:t>
      </w:r>
      <w:r>
        <w:rPr>
          <w:rFonts w:hint="eastAsia"/>
        </w:rPr>
        <w:t>、</w:t>
      </w:r>
      <w:r>
        <w:rPr>
          <w:rFonts w:hint="eastAsia"/>
        </w:rPr>
        <w:t>EBI16-RGB24</w:t>
      </w:r>
      <w:r>
        <w:rPr>
          <w:rFonts w:hint="eastAsia"/>
        </w:rPr>
        <w:t>連接板和</w:t>
      </w:r>
      <w:r w:rsidR="006303F3">
        <w:t xml:space="preserve">RGB </w:t>
      </w:r>
      <w:r>
        <w:rPr>
          <w:rFonts w:hint="eastAsia"/>
        </w:rPr>
        <w:t>LCD</w:t>
      </w:r>
      <w:r w:rsidR="006303F3">
        <w:t xml:space="preserve"> Panel</w:t>
      </w:r>
      <w:r>
        <w:rPr>
          <w:rFonts w:hint="eastAsia"/>
        </w:rPr>
        <w:t>進行組裝。</w:t>
      </w:r>
    </w:p>
    <w:p w14:paraId="65DC263D" w14:textId="713BACEB" w:rsidR="000C6DA6" w:rsidRPr="00634A30" w:rsidRDefault="0032720B" w:rsidP="000C6DA6">
      <w:pPr>
        <w:pStyle w:val="b2"/>
      </w:pPr>
      <w:r>
        <w:rPr>
          <w:rFonts w:hint="eastAsia"/>
        </w:rPr>
        <w:t>使用</w:t>
      </w:r>
      <w:r>
        <w:rPr>
          <w:rFonts w:hint="eastAsia"/>
        </w:rPr>
        <w:t xml:space="preserve">USB Type-C to </w:t>
      </w:r>
      <w:r>
        <w:t>Type-A</w:t>
      </w:r>
      <w:r w:rsidR="00922C46" w:rsidRPr="00AE7001">
        <w:rPr>
          <w:rFonts w:hint="eastAsia"/>
        </w:rPr>
        <w:t xml:space="preserve"> </w:t>
      </w:r>
      <w:r w:rsidR="00922C46" w:rsidRPr="00AE7001">
        <w:rPr>
          <w:rFonts w:hint="eastAsia"/>
        </w:rPr>
        <w:t>連接</w:t>
      </w:r>
      <w:r>
        <w:rPr>
          <w:rFonts w:hint="eastAsia"/>
        </w:rPr>
        <w:t>線，將</w:t>
      </w:r>
      <w:r>
        <w:rPr>
          <w:rFonts w:hint="eastAsia"/>
        </w:rPr>
        <w:t xml:space="preserve">NuMaker-M55M1 </w:t>
      </w:r>
      <w:r>
        <w:t>V1.0</w:t>
      </w:r>
      <w:r>
        <w:rPr>
          <w:rFonts w:hint="eastAsia"/>
        </w:rPr>
        <w:t>開發板連接至電腦</w:t>
      </w:r>
      <w:r w:rsidR="007D4F2E" w:rsidRPr="006B4A96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640C61" w:rsidRDefault="005702C3" w:rsidP="00640C61">
      <w:pPr>
        <w:pStyle w:val="Caption"/>
      </w:pPr>
      <w:r w:rsidRPr="00640C61">
        <w:rPr>
          <w:rFonts w:hint="eastAsia"/>
        </w:rPr>
        <w:t>圖</w:t>
      </w:r>
      <w:r w:rsidRPr="00640C61"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22AF5">
        <w:rPr>
          <w:noProof/>
        </w:rPr>
        <w:t>3</w:t>
      </w:r>
      <w:r w:rsidR="00B31A6E">
        <w:rPr>
          <w:noProof/>
        </w:rPr>
        <w:fldChar w:fldCharType="end"/>
      </w:r>
      <w:r w:rsidR="00C475BF" w:rsidRPr="00640C61">
        <w:noBreakHyphen/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22AF5">
        <w:rPr>
          <w:noProof/>
        </w:rPr>
        <w:t>1</w:t>
      </w:r>
      <w:r w:rsidR="00C475BF" w:rsidRPr="00640C61">
        <w:fldChar w:fldCharType="end"/>
      </w:r>
      <w:r w:rsidRPr="00640C61">
        <w:t xml:space="preserve"> </w:t>
      </w:r>
      <w:r w:rsidR="0079589B">
        <w:rPr>
          <w:rFonts w:hint="eastAsia"/>
          <w:lang w:eastAsia="zh-TW"/>
        </w:rPr>
        <w:t>線</w:t>
      </w:r>
      <w:proofErr w:type="spellStart"/>
      <w:r w:rsidR="0079589B">
        <w:t>路示意圖</w:t>
      </w:r>
      <w:proofErr w:type="spellEnd"/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71914B7" w:rsidR="006F29EA" w:rsidRDefault="003A2EEC" w:rsidP="00FB160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目錄資訊</w:t>
      </w:r>
    </w:p>
    <w:p w14:paraId="54DDE02C" w14:textId="2B9A9FE8" w:rsidR="00C705A7" w:rsidRPr="00C705A7" w:rsidRDefault="00C705A7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705A7">
        <w:rPr>
          <w:rFonts w:ascii="新細明體" w:eastAsia="新細明體" w:hAnsi="新細明體" w:cs="新細明體" w:hint="eastAsia"/>
          <w:szCs w:val="24"/>
          <w:lang w:eastAsia="zh-CN"/>
        </w:rPr>
        <w:t>目錄結構如下圖所示</w:t>
      </w:r>
      <w:r w:rsidRPr="00C705A7">
        <w:rPr>
          <w:rFonts w:ascii="新細明體" w:eastAsia="新細明體" w:hAnsi="新細明體" w:cs="新細明體"/>
          <w:szCs w:val="24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2E24F28E" w:rsidR="00CE6106" w:rsidRPr="00202F78" w:rsidRDefault="00CE6106" w:rsidP="00FE35CF">
            <w:pPr>
              <w:pStyle w:val="Directorytxt"/>
              <w:spacing w:after="180"/>
            </w:pPr>
            <w:bookmarkStart w:id="27" w:name="_Hlk152938073"/>
            <w:r>
              <w:t>EC_</w:t>
            </w:r>
            <w:r w:rsidR="00657CF1">
              <w:t>M55M1</w:t>
            </w:r>
            <w:r>
              <w:t>_</w:t>
            </w:r>
            <w:r w:rsidR="00657CF1">
              <w:t>Drive_RGB_LCD_</w:t>
            </w:r>
            <w:r w:rsidR="00E45802">
              <w:rPr>
                <w:rFonts w:hint="eastAsia"/>
              </w:rPr>
              <w:t>P</w:t>
            </w:r>
            <w:r w:rsidR="00657CF1">
              <w:t>anel_using_EBI</w:t>
            </w:r>
            <w: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D66568"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EE1EA0" w:rsidRDefault="00CE6106" w:rsidP="00FE35CF">
                  <w:pPr>
                    <w:pStyle w:val="Tabletxt"/>
                  </w:pPr>
                  <w:r w:rsidRPr="00EE1EA0">
                    <w:t>Cortex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Microcontroller Software Interface Standard (CMSIS) by A</w:t>
                  </w:r>
                  <w:r>
                    <w:rPr>
                      <w:rFonts w:hint="eastAsia"/>
                    </w:rPr>
                    <w:t>rm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/>
                      <w:color w:val="C00000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B71DC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>
                    <w:rPr>
                      <w:rFonts w:cs="Arial"/>
                      <w:color w:val="C00000"/>
                    </w:rPr>
                    <w:t>Sampl</w:t>
                  </w:r>
                  <w:r w:rsidRPr="00C2116B">
                    <w:rPr>
                      <w:rFonts w:cs="Arial"/>
                      <w:color w:val="C00000"/>
                    </w:rPr>
                    <w:t>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Default="00CE6106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 w:hint="eastAsia"/>
                      <w:color w:val="C00000"/>
                    </w:rPr>
                    <w:t>Example</w:t>
                  </w:r>
                  <w:r>
                    <w:rPr>
                      <w:rFonts w:cs="Arial"/>
                      <w:color w:val="C00000"/>
                    </w:rPr>
                    <w:t>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0123FE49" w:rsidR="00CE6106" w:rsidRDefault="00AB48C8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8" w:name="_Hlk152936762"/>
                  <w:r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386D1A0A" w:rsidR="00CE6106" w:rsidRPr="00C447AB" w:rsidRDefault="005B5038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 xml:space="preserve">Sources, extension and </w:t>
                  </w:r>
                  <w:r w:rsidR="00AB48C8">
                    <w:rPr>
                      <w:rFonts w:eastAsia="SimSun"/>
                      <w:lang w:eastAsia="zh-CN"/>
                    </w:rPr>
                    <w:t>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7"/>
    <w:bookmarkEnd w:id="28"/>
    <w:p w14:paraId="614B9C4D" w14:textId="761675DC" w:rsidR="00C2116B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22AF5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TW"/>
        </w:rPr>
        <w:t>‑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 w:rsidR="0088519F" w:rsidRPr="00C475BF">
        <w:rPr>
          <w:rFonts w:ascii="SimSun" w:eastAsia="新細明體" w:hAnsi="SimSun" w:hint="eastAsia"/>
          <w:lang w:eastAsia="zh-TW"/>
        </w:rPr>
        <w:t>目錄</w:t>
      </w:r>
      <w:r w:rsidR="0088519F" w:rsidRPr="0088519F">
        <w:rPr>
          <w:rFonts w:ascii="SimSun" w:eastAsia="新細明體" w:hAnsi="SimSun" w:hint="eastAsia"/>
          <w:lang w:eastAsia="zh-TW"/>
        </w:rPr>
        <w:t>資訊</w:t>
      </w:r>
    </w:p>
    <w:p w14:paraId="2CB80F4A" w14:textId="77777777" w:rsidR="00371435" w:rsidRPr="00C405D6" w:rsidRDefault="003A2EEC" w:rsidP="00FB160E">
      <w:pPr>
        <w:pStyle w:val="Heading1"/>
      </w:pPr>
      <w:proofErr w:type="spellStart"/>
      <w:r>
        <w:rPr>
          <w:rFonts w:hint="eastAsia"/>
        </w:rPr>
        <w:lastRenderedPageBreak/>
        <w:t>範例程式</w:t>
      </w:r>
      <w:r w:rsidR="00FD1A0A">
        <w:rPr>
          <w:rFonts w:hint="eastAsia"/>
        </w:rPr>
        <w:t>執行</w:t>
      </w:r>
      <w:proofErr w:type="spellEnd"/>
    </w:p>
    <w:p w14:paraId="2C2F5124" w14:textId="62511ADC" w:rsidR="00B64D08" w:rsidRPr="00C51672" w:rsidRDefault="005E2550">
      <w:pPr>
        <w:pStyle w:val="bNo"/>
      </w:pPr>
      <w:bookmarkStart w:id="29" w:name="_Sampel_Code_Information"/>
      <w:bookmarkEnd w:id="29"/>
      <w:proofErr w:type="spellStart"/>
      <w:r w:rsidRPr="00C51672">
        <w:t>根據</w:t>
      </w:r>
      <w:r w:rsidR="004071EF" w:rsidRPr="00C51672">
        <w:rPr>
          <w:rFonts w:hint="eastAsia"/>
        </w:rPr>
        <w:t>目錄資訊</w:t>
      </w:r>
      <w:r w:rsidR="00C2116B" w:rsidRPr="00C51672">
        <w:rPr>
          <w:rFonts w:hint="eastAsia"/>
        </w:rPr>
        <w:t>章節</w:t>
      </w:r>
      <w:r w:rsidRPr="00C51672">
        <w:t>進入</w:t>
      </w:r>
      <w:r w:rsidR="00C266EF" w:rsidRPr="009C699A">
        <w:rPr>
          <w:rFonts w:hint="eastAsia"/>
          <w:b/>
          <w:bCs/>
        </w:rPr>
        <w:t>Example</w:t>
      </w:r>
      <w:r w:rsidR="004A7179" w:rsidRPr="009C699A">
        <w:rPr>
          <w:b/>
          <w:bCs/>
        </w:rPr>
        <w:t>Code</w:t>
      </w:r>
      <w:proofErr w:type="spellEnd"/>
      <w:r w:rsidR="00C266EF" w:rsidRPr="00C51672">
        <w:t xml:space="preserve"> </w:t>
      </w:r>
      <w:proofErr w:type="spellStart"/>
      <w:r w:rsidR="00C266EF" w:rsidRPr="00C51672">
        <w:rPr>
          <w:rFonts w:hint="eastAsia"/>
        </w:rPr>
        <w:t>路徑中的</w:t>
      </w:r>
      <w:r w:rsidRPr="009C699A">
        <w:rPr>
          <w:b/>
          <w:bCs/>
        </w:rPr>
        <w:t>KEIL</w:t>
      </w:r>
      <w:r w:rsidRPr="00C51672">
        <w:t>資料夾，雙擊</w:t>
      </w:r>
      <w:r w:rsidR="00A4530C" w:rsidRPr="009C699A">
        <w:rPr>
          <w:b/>
          <w:bCs/>
          <w:i/>
        </w:rPr>
        <w:t>Drive_RGB_LCD_Panel_using_EBI.uvprojx</w:t>
      </w:r>
      <w:proofErr w:type="spellEnd"/>
      <w:r w:rsidR="00DE2078" w:rsidRPr="00C51672">
        <w:rPr>
          <w:rFonts w:hint="eastAsia"/>
        </w:rPr>
        <w:t>。</w:t>
      </w:r>
    </w:p>
    <w:p w14:paraId="2E48A1F4" w14:textId="77777777" w:rsidR="005E2550" w:rsidRPr="00B64D08" w:rsidRDefault="005E2550">
      <w:pPr>
        <w:pStyle w:val="bNo"/>
      </w:pPr>
      <w:proofErr w:type="spellStart"/>
      <w:r w:rsidRPr="00B64D08">
        <w:t>進入編譯模式介面</w:t>
      </w:r>
      <w:proofErr w:type="spellEnd"/>
    </w:p>
    <w:p w14:paraId="3379D93F" w14:textId="77777777" w:rsidR="005E2550" w:rsidRDefault="005E2550">
      <w:pPr>
        <w:pStyle w:val="b1"/>
      </w:pPr>
      <w:proofErr w:type="spellStart"/>
      <w:r w:rsidRPr="00C2116B">
        <w:t>編譯</w:t>
      </w:r>
      <w:proofErr w:type="spellEnd"/>
    </w:p>
    <w:p w14:paraId="649003ED" w14:textId="36DC6B9B" w:rsidR="00C2116B" w:rsidRDefault="00C2116B">
      <w:pPr>
        <w:pStyle w:val="b1"/>
      </w:pPr>
      <w:proofErr w:type="spellStart"/>
      <w:r w:rsidRPr="003B59CF">
        <w:t>下載</w:t>
      </w:r>
      <w:r w:rsidR="00E733F7" w:rsidRPr="00E733F7">
        <w:rPr>
          <w:rFonts w:hint="eastAsia"/>
        </w:rPr>
        <w:t>程式碼</w:t>
      </w:r>
      <w:r w:rsidRPr="003B59CF">
        <w:t>至記憶體</w:t>
      </w:r>
      <w:proofErr w:type="spellEnd"/>
    </w:p>
    <w:p w14:paraId="7C7CEF01" w14:textId="324E932F" w:rsidR="00C405D6" w:rsidRDefault="005E2550">
      <w:pPr>
        <w:pStyle w:val="b1"/>
      </w:pPr>
      <w:proofErr w:type="spellStart"/>
      <w:r w:rsidRPr="003B59CF">
        <w:t>執行</w:t>
      </w:r>
      <w:r w:rsidR="00E733F7" w:rsidRPr="00E733F7">
        <w:rPr>
          <w:rFonts w:hint="eastAsia"/>
        </w:rPr>
        <w:t>程式碼</w:t>
      </w:r>
      <w:proofErr w:type="spellEnd"/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7777777" w:rsidR="00C405D6" w:rsidRPr="00C405D6" w:rsidRDefault="003A2EEC" w:rsidP="00FB160E">
      <w:pPr>
        <w:pStyle w:val="Heading1"/>
      </w:pPr>
      <w:r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D3279D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D3279D" w:rsidRDefault="00C405D6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68CB9C9" w:rsidR="00C405D6" w:rsidRPr="00842BF0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 w:rsidR="00657CF1"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="007354EE">
              <w:rPr>
                <w:rFonts w:eastAsiaTheme="minorEastAsia" w:cs="Arial" w:hint="eastAsia"/>
                <w:szCs w:val="24"/>
                <w:lang w:eastAsia="zh-TW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="00842BF0">
              <w:rPr>
                <w:rFonts w:eastAsiaTheme="minorEastAsia" w:cs="Arial" w:hint="eastAsia"/>
                <w:szCs w:val="24"/>
                <w:lang w:eastAsia="zh-TW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1975B4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proofErr w:type="spellStart"/>
            <w:r w:rsidRPr="001975B4">
              <w:rPr>
                <w:rFonts w:ascii="微軟正黑體" w:hAnsi="微軟正黑體" w:cs="Arial" w:hint="eastAsia"/>
              </w:rPr>
              <w:t>初始發</w:t>
            </w:r>
            <w:proofErr w:type="spellEnd"/>
            <w:r w:rsidR="00657CF1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6B4A96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4"/>
      <w:footerReference w:type="default" r:id="rId25"/>
      <w:headerReference w:type="first" r:id="rId26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2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7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7744A1" w14:textId="77777777" w:rsidR="00B10674" w:rsidRDefault="00B10674" w:rsidP="00224C1C">
      <w:r>
        <w:separator/>
      </w:r>
    </w:p>
    <w:p w14:paraId="0890B78C" w14:textId="77777777" w:rsidR="00B10674" w:rsidRDefault="00B10674"/>
  </w:endnote>
  <w:endnote w:type="continuationSeparator" w:id="0">
    <w:p w14:paraId="10A25162" w14:textId="77777777" w:rsidR="00B10674" w:rsidRDefault="00B10674" w:rsidP="00224C1C">
      <w:r>
        <w:continuationSeparator/>
      </w:r>
    </w:p>
    <w:p w14:paraId="3E18CC2E" w14:textId="77777777" w:rsidR="00B10674" w:rsidRDefault="00B106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4A325221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 w:rsidR="00842BF0">
      <w:rPr>
        <w:rFonts w:eastAsiaTheme="minorEastAsia" w:cs="Arial" w:hint="eastAsia"/>
        <w:lang w:eastAsia="zh-TW"/>
      </w:rPr>
      <w:t>21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405CCD" w14:textId="77777777" w:rsidR="00B10674" w:rsidRDefault="00B10674" w:rsidP="00224C1C">
      <w:r>
        <w:separator/>
      </w:r>
    </w:p>
    <w:p w14:paraId="5D350AAC" w14:textId="77777777" w:rsidR="00B10674" w:rsidRDefault="00B10674"/>
  </w:footnote>
  <w:footnote w:type="continuationSeparator" w:id="0">
    <w:p w14:paraId="054389A6" w14:textId="77777777" w:rsidR="00B10674" w:rsidRDefault="00B10674" w:rsidP="00224C1C">
      <w:r>
        <w:continuationSeparator/>
      </w:r>
    </w:p>
    <w:p w14:paraId="0B04649F" w14:textId="77777777" w:rsidR="00B10674" w:rsidRDefault="00B106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42D9E39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4A6F41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42D9E39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4A6F41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03C7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1F0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6F41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5A3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1B5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825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152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674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57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Props1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16255</TotalTime>
  <Pages>18</Pages>
  <Words>2242</Words>
  <Characters>12785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14998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224</cp:revision>
  <cp:lastPrinted>2025-03-04T06:31:00Z</cp:lastPrinted>
  <dcterms:created xsi:type="dcterms:W3CDTF">2023-11-23T08:18:00Z</dcterms:created>
  <dcterms:modified xsi:type="dcterms:W3CDTF">2025-03-24T03:27:00Z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